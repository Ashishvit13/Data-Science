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7762FEC" w14:textId="77777777" w:rsidR="00E24742" w:rsidRPr="00E24742" w:rsidRDefault="00E24742" w:rsidP="00E24742">
      <w:pPr>
        <w:pStyle w:val="SP-Editorial"/>
      </w:pPr>
      <w:r w:rsidRPr="00E24742">
        <w:t>Chapter 6</w:t>
      </w:r>
    </w:p>
    <w:p w14:paraId="60616C93" w14:textId="036E4B6C" w:rsidR="00E24742" w:rsidRPr="00E24742" w:rsidRDefault="00E24742" w:rsidP="00E24742">
      <w:pPr>
        <w:pStyle w:val="SP-Editorial"/>
      </w:pPr>
      <w:r w:rsidRPr="00E24742">
        <w:t xml:space="preserve">Gradient Boosting, </w:t>
      </w:r>
      <w:r w:rsidR="00536B1A">
        <w:t xml:space="preserve">XGBoost, and </w:t>
      </w:r>
      <w:r w:rsidRPr="00E24742">
        <w:t>SHAP (SHapley Additive exPlanations)</w:t>
      </w:r>
      <w:r w:rsidR="00536B1A">
        <w:t xml:space="preserve"> Values</w:t>
      </w:r>
    </w:p>
    <w:p w14:paraId="66FCEFEB" w14:textId="650A8A1D" w:rsidR="00B00A83" w:rsidRPr="00D275A1" w:rsidRDefault="00B00A83" w:rsidP="00C97C7E">
      <w:pPr>
        <w:pStyle w:val="P-CalloutHeading"/>
      </w:pPr>
      <w:r w:rsidRPr="00D275A1">
        <w:t>Overview</w:t>
      </w:r>
    </w:p>
    <w:p w14:paraId="0B7456C1" w14:textId="304A5298" w:rsidR="00B00A83" w:rsidRDefault="003A2D3C" w:rsidP="00C97C7E">
      <w:pPr>
        <w:pStyle w:val="P-Callout"/>
      </w:pPr>
      <w:r>
        <w:t xml:space="preserve">After reading this chapter, you will understand the concept of gradient boosting, </w:t>
      </w:r>
      <w:r w:rsidR="00536B1A">
        <w:t xml:space="preserve">the </w:t>
      </w:r>
      <w:r>
        <w:t xml:space="preserve">fundamental idea underlying the XGBoost package. You will then get experience training XGBoost models on synthetic data, </w:t>
      </w:r>
      <w:r w:rsidR="00AB4CA3">
        <w:t xml:space="preserve">while </w:t>
      </w:r>
      <w:r>
        <w:t xml:space="preserve">learning about early stopping as well as several XGBoost hyperparameters along the way. In addition to using a similar method </w:t>
      </w:r>
      <w:r w:rsidR="00B72338">
        <w:t>to</w:t>
      </w:r>
      <w:r>
        <w:t xml:space="preserve"> grow trees as </w:t>
      </w:r>
      <w:r w:rsidR="00536B1A">
        <w:t xml:space="preserve">we have </w:t>
      </w:r>
      <w:r>
        <w:t xml:space="preserve">previously (by setting </w:t>
      </w:r>
      <w:r w:rsidRPr="00F0224F">
        <w:rPr>
          <w:rStyle w:val="P-Code"/>
        </w:rPr>
        <w:t>max_depth</w:t>
      </w:r>
      <w:r>
        <w:t>), you</w:t>
      </w:r>
      <w:r w:rsidR="006C09DF">
        <w:t>'</w:t>
      </w:r>
      <w:r>
        <w:t>ll also discover a new way of growing trees that is offered by XGBoost</w:t>
      </w:r>
      <w:r w:rsidR="00B52B8F">
        <w:t xml:space="preserve">: </w:t>
      </w:r>
      <w:r>
        <w:t>loss-guided tree growing. After learning about XGBoost, you</w:t>
      </w:r>
      <w:r w:rsidR="006C09DF">
        <w:t>'</w:t>
      </w:r>
      <w:r>
        <w:t xml:space="preserve">ll then be introduced to a new and powerful way of explaining model predictions, called </w:t>
      </w:r>
      <w:r w:rsidRPr="001600A1">
        <w:rPr>
          <w:rStyle w:val="P-Bold"/>
        </w:rPr>
        <w:t>SHAP</w:t>
      </w:r>
      <w:r>
        <w:t xml:space="preserve"> (</w:t>
      </w:r>
      <w:r w:rsidRPr="001600A1">
        <w:rPr>
          <w:rStyle w:val="P-Bold"/>
        </w:rPr>
        <w:t>SHapley Additive exPlanations</w:t>
      </w:r>
      <w:r>
        <w:t>).</w:t>
      </w:r>
      <w:r w:rsidR="00F0224F">
        <w:t xml:space="preserve"> You will see how SHAP values can be used to provide individualized explanations for model predictions from any dataset, not just the training data, and also understand the additive property of SHAP values.</w:t>
      </w:r>
    </w:p>
    <w:p w14:paraId="329D2E4D" w14:textId="54CE6DD4" w:rsidR="00B00A83" w:rsidRDefault="00B00A83" w:rsidP="00B00A83">
      <w:pPr>
        <w:pStyle w:val="H1-Topic"/>
      </w:pPr>
      <w:r>
        <w:t>Introduction</w:t>
      </w:r>
    </w:p>
    <w:p w14:paraId="0E583829" w14:textId="0D3E0DAA" w:rsidR="00746E87" w:rsidRDefault="007129F0" w:rsidP="00746E87">
      <w:pPr>
        <w:pStyle w:val="P-Regular"/>
      </w:pPr>
      <w:r>
        <w:t>As we saw in the previous chapter, decision trees and ensemble models based on them provide powerful methods for creating machine learning models. While random forests have been around for decades, recent work on a different kind of tree ensemble, gradient boosted trees, has resulted in state-of-the-art models that have come to dominate the landscape of predictive modeling with tabular data, or data that is organized into a structured table, similar to the case study data. The two main packages used by machine learning data scientists today to create the most accurate predictive models with tabular data are XGBoost and LightGBM. In this chapter</w:t>
      </w:r>
      <w:r w:rsidR="00AB4CA3">
        <w:t>,</w:t>
      </w:r>
      <w:r>
        <w:t xml:space="preserve"> we</w:t>
      </w:r>
      <w:r w:rsidR="006C09DF">
        <w:t>'</w:t>
      </w:r>
      <w:r>
        <w:t xml:space="preserve">ll </w:t>
      </w:r>
      <w:r w:rsidR="00AB4CA3">
        <w:t xml:space="preserve">become </w:t>
      </w:r>
      <w:r>
        <w:t xml:space="preserve">familiar with XGBoost using a synthetic dataset, </w:t>
      </w:r>
      <w:r w:rsidR="00AB4CA3">
        <w:t xml:space="preserve">and </w:t>
      </w:r>
      <w:r>
        <w:t>then apply it to the case study data in the activity.</w:t>
      </w:r>
    </w:p>
    <w:p w14:paraId="776F92D0" w14:textId="479E6EAF" w:rsidR="006C09DF" w:rsidRDefault="006C09DF" w:rsidP="006C09DF">
      <w:pPr>
        <w:pStyle w:val="P-CalloutHeading"/>
      </w:pPr>
      <w:r>
        <w:t>Note</w:t>
      </w:r>
    </w:p>
    <w:p w14:paraId="1CF1FFD0" w14:textId="614448A9" w:rsidR="004260B9" w:rsidRDefault="004260B9" w:rsidP="00766BE7">
      <w:pPr>
        <w:pStyle w:val="P-Callout"/>
      </w:pPr>
      <w:r>
        <w:t>Perhaps some of the best motivation for using XGBoost comes from the paper describing this machine learning system, in the context of Kaggle, a popular online forum for machine learning competitions:</w:t>
      </w:r>
    </w:p>
    <w:p w14:paraId="12A30F36" w14:textId="7274B1DA" w:rsidR="007129F0" w:rsidRDefault="004260B9" w:rsidP="006C09DF">
      <w:pPr>
        <w:pStyle w:val="P-Callout"/>
      </w:pPr>
      <w:r>
        <w:t>"</w:t>
      </w:r>
      <w:r w:rsidR="007129F0" w:rsidRPr="007129F0">
        <w:t xml:space="preserve">Among the 29 </w:t>
      </w:r>
      <w:r w:rsidR="00AB4CA3" w:rsidRPr="007129F0">
        <w:t>challenge</w:t>
      </w:r>
      <w:r w:rsidR="00AB4CA3">
        <w:t>-</w:t>
      </w:r>
      <w:r w:rsidR="007129F0" w:rsidRPr="007129F0">
        <w:t xml:space="preserve">winning solutions published </w:t>
      </w:r>
      <w:r w:rsidR="00AB4CA3">
        <w:t>on</w:t>
      </w:r>
      <w:r w:rsidR="007129F0" w:rsidRPr="007129F0">
        <w:t xml:space="preserve"> Kaggle</w:t>
      </w:r>
      <w:r w:rsidR="006C09DF">
        <w:t>'</w:t>
      </w:r>
      <w:r w:rsidR="007129F0" w:rsidRPr="007129F0">
        <w:t>s blog during 2015, 17 solutions used XGBoost. Among these solutions, eight solely used XGBoost to train the mod</w:t>
      </w:r>
      <w:r w:rsidR="007129F0">
        <w:t>e</w:t>
      </w:r>
      <w:r w:rsidR="007129F0" w:rsidRPr="007129F0">
        <w:t>l, while most others combined XGBoost with neural nets in ensembles. For comparison, the second most popular method, deep neural nets, was used in 11 solutions</w:t>
      </w:r>
      <w:r w:rsidR="006C09DF">
        <w:t xml:space="preserve"> </w:t>
      </w:r>
      <w:r>
        <w:t xml:space="preserve">" </w:t>
      </w:r>
      <w:r w:rsidR="006C09DF">
        <w:t>(Chen and Guestrin, 2016</w:t>
      </w:r>
      <w:r w:rsidR="00AB4CA3">
        <w:t>,</w:t>
      </w:r>
      <w:r w:rsidR="006C09DF">
        <w:t xml:space="preserve"> </w:t>
      </w:r>
      <w:hyperlink r:id="rId11" w:history="1">
        <w:r w:rsidR="006C09DF" w:rsidRPr="00EE27D6">
          <w:rPr>
            <w:rStyle w:val="P-URL"/>
          </w:rPr>
          <w:t>https://dl.acm.org/doi/abs/10.1145/2939672.2939785</w:t>
        </w:r>
      </w:hyperlink>
      <w:r w:rsidR="006C09DF">
        <w:t>)</w:t>
      </w:r>
      <w:r w:rsidR="00AB4CA3">
        <w:t>.</w:t>
      </w:r>
    </w:p>
    <w:p w14:paraId="55ADE52C" w14:textId="2B06128B" w:rsidR="007129F0" w:rsidRDefault="007C3F1D" w:rsidP="00746E87">
      <w:pPr>
        <w:pStyle w:val="P-Regular"/>
      </w:pPr>
      <w:r>
        <w:t>As we</w:t>
      </w:r>
      <w:r w:rsidR="006C09DF">
        <w:t>'</w:t>
      </w:r>
      <w:r>
        <w:t>ll see, XGBoost ties together a few of the different ideas we</w:t>
      </w:r>
      <w:r w:rsidR="006C09DF">
        <w:t>'</w:t>
      </w:r>
      <w:r>
        <w:t>ve discussed so far, including decision trees and ensemble modeling as well as gradient descent.</w:t>
      </w:r>
    </w:p>
    <w:p w14:paraId="72091D32" w14:textId="69D9D1ED" w:rsidR="00D275A1" w:rsidRDefault="007C3F1D" w:rsidP="007C3F1D">
      <w:pPr>
        <w:pStyle w:val="P-Regular"/>
      </w:pPr>
      <w:r>
        <w:t xml:space="preserve">In addition to more performant models, recent machine learning research has yielded </w:t>
      </w:r>
      <w:r w:rsidR="00AC0FC9">
        <w:t>more detailed</w:t>
      </w:r>
      <w:r>
        <w:t xml:space="preserve"> ways to explain the predictions of models. Rather than relying on interpretations that only represent the model training set in aggregate, such as logistic regression coefficients or </w:t>
      </w:r>
      <w:r w:rsidR="00AB4CA3">
        <w:t xml:space="preserve">the </w:t>
      </w:r>
      <w:r>
        <w:t xml:space="preserve">feature importances of a random forest, a new package called SHAP allows us to interpret model predictions individually, and for any dataset we want, such as validation or test data. This can be very helpful in </w:t>
      </w:r>
      <w:r w:rsidR="00536B1A">
        <w:t xml:space="preserve">enabling </w:t>
      </w:r>
      <w:r>
        <w:t>us</w:t>
      </w:r>
      <w:r w:rsidR="00AB4CA3">
        <w:t>,</w:t>
      </w:r>
      <w:r>
        <w:t xml:space="preserve"> as data scientists, as well as our business partners, </w:t>
      </w:r>
      <w:r w:rsidR="00AB4CA3">
        <w:t xml:space="preserve">to </w:t>
      </w:r>
      <w:r>
        <w:t>understand the workings of a model at a granular level</w:t>
      </w:r>
      <w:r w:rsidR="00536B1A">
        <w:t>, even</w:t>
      </w:r>
      <w:r>
        <w:t xml:space="preserve"> for new data.</w:t>
      </w:r>
    </w:p>
    <w:p w14:paraId="0AAC3A2D" w14:textId="7DB3B442" w:rsidR="00B00A83" w:rsidRDefault="00AE7895" w:rsidP="00B00A83">
      <w:pPr>
        <w:pStyle w:val="H1-Topic"/>
      </w:pPr>
      <w:r>
        <w:t xml:space="preserve">Gradient </w:t>
      </w:r>
      <w:r w:rsidR="006957B8">
        <w:t>Boosting</w:t>
      </w:r>
      <w:r w:rsidR="007F40CB">
        <w:t xml:space="preserve"> and XGBoost</w:t>
      </w:r>
    </w:p>
    <w:p w14:paraId="445D2CBA" w14:textId="5597D06B" w:rsidR="00AE7895" w:rsidRPr="00AE7895" w:rsidRDefault="007C6F52" w:rsidP="00AE7895">
      <w:pPr>
        <w:pStyle w:val="H2-General"/>
      </w:pPr>
      <w:r>
        <w:t xml:space="preserve">What </w:t>
      </w:r>
      <w:r w:rsidR="00AB4CA3">
        <w:t>I</w:t>
      </w:r>
      <w:r>
        <w:t xml:space="preserve">s </w:t>
      </w:r>
      <w:r w:rsidR="00AE7895">
        <w:t>Boosting</w:t>
      </w:r>
      <w:r>
        <w:t>?</w:t>
      </w:r>
    </w:p>
    <w:p w14:paraId="2B28EA29" w14:textId="1E447144" w:rsidR="00EA378C" w:rsidRDefault="00823F88" w:rsidP="006957B8">
      <w:pPr>
        <w:pStyle w:val="P-Regular"/>
      </w:pPr>
      <w:r w:rsidRPr="00DA2030">
        <w:rPr>
          <w:rStyle w:val="P-Bold"/>
        </w:rPr>
        <w:lastRenderedPageBreak/>
        <w:t>Boosting</w:t>
      </w:r>
      <w:r>
        <w:t xml:space="preserve"> is a procedure for creating ensembles of many machine learning models, or </w:t>
      </w:r>
      <w:r w:rsidRPr="00DA2030">
        <w:rPr>
          <w:rStyle w:val="P-Bold"/>
        </w:rPr>
        <w:t>estimators</w:t>
      </w:r>
      <w:r>
        <w:t xml:space="preserve">, similar to the bagging concept </w:t>
      </w:r>
      <w:r w:rsidR="00AB4CA3">
        <w:t xml:space="preserve">that </w:t>
      </w:r>
      <w:r>
        <w:t xml:space="preserve">underlies the random forest model. Like bagging, while boosting can be used with any kind of machine learning model, it is commonly used to build ensembles of decision trees. A key difference from bagging is that in boosting, each new estimator added to the ensemble depends on all the estimators added before it. </w:t>
      </w:r>
      <w:r w:rsidR="00EA378C">
        <w:t xml:space="preserve">Because the boosting procedure proceeds in </w:t>
      </w:r>
      <w:r w:rsidR="00536B1A">
        <w:t xml:space="preserve">sequential </w:t>
      </w:r>
      <w:r w:rsidR="00EA378C">
        <w:t xml:space="preserve">stages, </w:t>
      </w:r>
      <w:r w:rsidR="00536B1A">
        <w:t xml:space="preserve">and the predictions of ensemble members are added up to calculate the overall ensemble prediction, </w:t>
      </w:r>
      <w:r w:rsidR="00EA378C">
        <w:t xml:space="preserve">it is also called </w:t>
      </w:r>
      <w:r w:rsidR="00EA378C" w:rsidRPr="00DA2030">
        <w:rPr>
          <w:rStyle w:val="P-Bold"/>
        </w:rPr>
        <w:t>stagewise additive modeling</w:t>
      </w:r>
      <w:r w:rsidR="00EA378C">
        <w:t>.</w:t>
      </w:r>
      <w:r w:rsidR="003674AD">
        <w:t xml:space="preserve"> The difference between bagging and boosting can be visualized as in </w:t>
      </w:r>
      <w:r w:rsidR="003674AD" w:rsidRPr="00BA0712">
        <w:rPr>
          <w:rStyle w:val="P-Italics"/>
        </w:rPr>
        <w:t>Figure 6.1</w:t>
      </w:r>
      <w:r w:rsidR="00AB4CA3">
        <w:t>:</w:t>
      </w:r>
    </w:p>
    <w:p w14:paraId="14EE1599" w14:textId="64576FCD" w:rsidR="003E5082" w:rsidRDefault="00536B1A" w:rsidP="00DA2030">
      <w:pPr>
        <w:pStyle w:val="P-Regular"/>
      </w:pPr>
      <w:r>
        <w:rPr>
          <w:noProof/>
        </w:rPr>
        <w:drawing>
          <wp:inline distT="0" distB="0" distL="0" distR="0" wp14:anchorId="1222EA81" wp14:editId="608B13EE">
            <wp:extent cx="5090160" cy="346991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2" cstate="print">
                      <a:extLst>
                        <a:ext uri="{28A0092B-C50C-407E-A947-70E740481C1C}">
                          <a14:useLocalDpi xmlns:a14="http://schemas.microsoft.com/office/drawing/2010/main" val="0"/>
                        </a:ext>
                      </a:extLst>
                    </a:blip>
                    <a:srcRect l="17605" t="6315" r="16027" b="13253"/>
                    <a:stretch/>
                  </pic:blipFill>
                  <pic:spPr bwMode="auto">
                    <a:xfrm>
                      <a:off x="0" y="0"/>
                      <a:ext cx="5110451" cy="3483744"/>
                    </a:xfrm>
                    <a:prstGeom prst="rect">
                      <a:avLst/>
                    </a:prstGeom>
                    <a:ln>
                      <a:noFill/>
                    </a:ln>
                    <a:extLst>
                      <a:ext uri="{53640926-AAD7-44D8-BBD7-CCE9431645EC}">
                        <a14:shadowObscured xmlns:a14="http://schemas.microsoft.com/office/drawing/2010/main"/>
                      </a:ext>
                    </a:extLst>
                  </pic:spPr>
                </pic:pic>
              </a:graphicData>
            </a:graphic>
          </wp:inline>
        </w:drawing>
      </w:r>
    </w:p>
    <w:p w14:paraId="55B5B9D2" w14:textId="7DB46CF3" w:rsidR="003674AD" w:rsidRDefault="003674AD" w:rsidP="003674AD">
      <w:pPr>
        <w:pStyle w:val="IMG-Caption"/>
      </w:pPr>
      <w:r>
        <w:t>Figure 6.1: Bagging versus boosting</w:t>
      </w:r>
    </w:p>
    <w:p w14:paraId="5525AE6E" w14:textId="5E5238AF" w:rsidR="006957B8" w:rsidRPr="006957B8" w:rsidRDefault="00823F88" w:rsidP="006957B8">
      <w:pPr>
        <w:pStyle w:val="P-Regular"/>
      </w:pPr>
      <w:r>
        <w:t>While bagging trains many estimators using different random samples of the training data, boosting trains new estimators using information about which samples were incorrectly classified by the previous estimators</w:t>
      </w:r>
      <w:r w:rsidR="007C6F52">
        <w:t xml:space="preserve"> in the ensemble</w:t>
      </w:r>
      <w:r>
        <w:t xml:space="preserve">. By focusing new estimators on these samples, the goal is that the overall ensemble will have better performance </w:t>
      </w:r>
      <w:r w:rsidR="00AE7895">
        <w:t xml:space="preserve">across the whole training </w:t>
      </w:r>
      <w:r w:rsidR="00AB4CA3">
        <w:t>dataset</w:t>
      </w:r>
      <w:r w:rsidR="00AE7895">
        <w:t xml:space="preserve">. </w:t>
      </w:r>
      <w:r w:rsidR="00AE7895" w:rsidRPr="003F77AC">
        <w:rPr>
          <w:rStyle w:val="P-Bold"/>
        </w:rPr>
        <w:t>AdaBoost</w:t>
      </w:r>
      <w:r w:rsidR="00AE7895">
        <w:t xml:space="preserve">, a precursor to </w:t>
      </w:r>
      <w:r w:rsidR="00AE7895" w:rsidRPr="003F77AC">
        <w:rPr>
          <w:rStyle w:val="P-Bold"/>
        </w:rPr>
        <w:t>XGBoost</w:t>
      </w:r>
      <w:r w:rsidR="00AE7895">
        <w:t xml:space="preserve">, accomplished this goal by giving more weight to incorrectly classified samples as new estimators in the ensemble </w:t>
      </w:r>
      <w:r w:rsidR="007F40CB">
        <w:t>are</w:t>
      </w:r>
      <w:r w:rsidR="00AE7895">
        <w:t xml:space="preserve"> trained</w:t>
      </w:r>
      <w:r w:rsidR="00EA378C">
        <w:t>.</w:t>
      </w:r>
    </w:p>
    <w:p w14:paraId="10C7A66B" w14:textId="7B968C07" w:rsidR="00B00A83" w:rsidRDefault="00AE7895" w:rsidP="00B00A83">
      <w:pPr>
        <w:pStyle w:val="H2-General"/>
      </w:pPr>
      <w:r>
        <w:t>Gradient Boosting and XGBoost</w:t>
      </w:r>
    </w:p>
    <w:p w14:paraId="15C3E1A9" w14:textId="2A84A3E7" w:rsidR="00D64050" w:rsidRDefault="00963069" w:rsidP="00963069">
      <w:pPr>
        <w:pStyle w:val="P-Regular"/>
      </w:pPr>
      <w:r>
        <w:t xml:space="preserve">XGBoost is a modeling procedure and </w:t>
      </w:r>
      <w:r w:rsidR="00AB4CA3">
        <w:t>P</w:t>
      </w:r>
      <w:r>
        <w:t xml:space="preserve">ython package that is one of the most popular machine learning methods in use today, due to its </w:t>
      </w:r>
      <w:r w:rsidR="008F6B34">
        <w:t>superior</w:t>
      </w:r>
      <w:r>
        <w:t xml:space="preserve"> performance in many domains, from business to the natural sciences. XGBoost has also proven to be one of the most successful tools in machine learning competitions. </w:t>
      </w:r>
      <w:r w:rsidR="00BB123B">
        <w:t>W</w:t>
      </w:r>
      <w:r>
        <w:t>e will not discuss all the details of how XGBoost is implemented,</w:t>
      </w:r>
      <w:r w:rsidR="00D64050">
        <w:t xml:space="preserve"> but </w:t>
      </w:r>
      <w:r w:rsidR="00510066">
        <w:t xml:space="preserve">rather </w:t>
      </w:r>
      <w:r w:rsidR="001A4705">
        <w:t>get</w:t>
      </w:r>
      <w:r w:rsidR="00D64050">
        <w:t xml:space="preserve"> a high-level idea of how it works and </w:t>
      </w:r>
      <w:r w:rsidR="001A4705">
        <w:t xml:space="preserve">look at </w:t>
      </w:r>
      <w:r w:rsidR="00D64050">
        <w:t>some of the most important hyperparam</w:t>
      </w:r>
      <w:r w:rsidR="007F40CB">
        <w:t>e</w:t>
      </w:r>
      <w:r w:rsidR="00D64050">
        <w:t>ters. For further details, th</w:t>
      </w:r>
      <w:r>
        <w:t xml:space="preserve">e interested reader </w:t>
      </w:r>
      <w:r w:rsidR="008649CD">
        <w:t>should</w:t>
      </w:r>
      <w:r>
        <w:t xml:space="preserve"> refer to </w:t>
      </w:r>
      <w:r w:rsidR="00D64050">
        <w:t>the</w:t>
      </w:r>
      <w:r>
        <w:t xml:space="preserve"> publication</w:t>
      </w:r>
      <w:r w:rsidR="00047F83">
        <w:t xml:space="preserve"> </w:t>
      </w:r>
      <w:r w:rsidR="00047F83" w:rsidRPr="005D68A6">
        <w:rPr>
          <w:rStyle w:val="P-Italics"/>
        </w:rPr>
        <w:t>XGBoost: A Scalable Tree Boosting System</w:t>
      </w:r>
      <w:r w:rsidR="00AB4CA3">
        <w:t>,</w:t>
      </w:r>
      <w:r>
        <w:t xml:space="preserve"> by Tianqi Chen an</w:t>
      </w:r>
      <w:r w:rsidR="00D64050">
        <w:t>d Carlos Guestrin (</w:t>
      </w:r>
      <w:hyperlink r:id="rId13" w:history="1">
        <w:r w:rsidR="00D64050" w:rsidRPr="00EE27D6">
          <w:rPr>
            <w:rStyle w:val="P-URL"/>
          </w:rPr>
          <w:t>https://dl.acm.org/doi/abs/10.1145/2939672.2939785</w:t>
        </w:r>
      </w:hyperlink>
      <w:r w:rsidR="00D64050">
        <w:t>).</w:t>
      </w:r>
    </w:p>
    <w:p w14:paraId="213D5038" w14:textId="45C1E64C" w:rsidR="00CF4F77" w:rsidRDefault="00963069" w:rsidP="00963069">
      <w:pPr>
        <w:pStyle w:val="P-Regular"/>
      </w:pPr>
      <w:r>
        <w:t>The XGBoost implementation of the gradient bo</w:t>
      </w:r>
      <w:r w:rsidR="00D64050">
        <w:t xml:space="preserve">osting procedure is a stagewise additive model similar to AdaBoost. However, instead of </w:t>
      </w:r>
      <w:r w:rsidR="007F40CB">
        <w:t xml:space="preserve">directly </w:t>
      </w:r>
      <w:r w:rsidR="00D64050">
        <w:t xml:space="preserve">giving more weight to misclassified samples during model training, XGBoost uses a procedure similar in nature to gradient descent. Recall from </w:t>
      </w:r>
      <w:r w:rsidR="00D64050" w:rsidRPr="00766BE7">
        <w:rPr>
          <w:rStyle w:val="P-Italics"/>
        </w:rPr>
        <w:t xml:space="preserve">Chapter </w:t>
      </w:r>
      <w:r w:rsidR="00510066" w:rsidRPr="00766BE7">
        <w:rPr>
          <w:rStyle w:val="P-Italics"/>
        </w:rPr>
        <w:t>4</w:t>
      </w:r>
      <w:r w:rsidR="004260B9">
        <w:rPr>
          <w:rStyle w:val="P-Italics"/>
        </w:rPr>
        <w:t xml:space="preserve">, </w:t>
      </w:r>
      <w:r w:rsidR="00D64050">
        <w:t xml:space="preserve"> </w:t>
      </w:r>
      <w:r w:rsidR="004260B9" w:rsidRPr="00766BE7">
        <w:rPr>
          <w:rStyle w:val="P-Italics"/>
        </w:rPr>
        <w:t>The Bias Variance Trade-off</w:t>
      </w:r>
      <w:r w:rsidR="002358DC">
        <w:t xml:space="preserve">, </w:t>
      </w:r>
      <w:r w:rsidR="00D64050">
        <w:t xml:space="preserve">that optimization with gradient descent uses information about the derivative of a </w:t>
      </w:r>
      <w:r w:rsidR="00D64050" w:rsidRPr="003F77AC">
        <w:rPr>
          <w:rStyle w:val="P-Bold"/>
        </w:rPr>
        <w:t>loss function</w:t>
      </w:r>
      <w:r w:rsidR="00D64050">
        <w:t xml:space="preserve"> </w:t>
      </w:r>
      <w:r w:rsidR="00D64050">
        <w:lastRenderedPageBreak/>
        <w:t xml:space="preserve">(another name for the cost function) to update the estimated coefficients </w:t>
      </w:r>
      <w:r w:rsidR="00536B1A">
        <w:t xml:space="preserve">when training a </w:t>
      </w:r>
      <w:r w:rsidR="00D64050">
        <w:t>logistic regression</w:t>
      </w:r>
      <w:r w:rsidR="00536B1A">
        <w:t xml:space="preserve"> model</w:t>
      </w:r>
      <w:r w:rsidR="00D64050">
        <w:t xml:space="preserve">. </w:t>
      </w:r>
      <w:r w:rsidR="00510066">
        <w:t>The derivative of the loss function contains information about which direction</w:t>
      </w:r>
      <w:r w:rsidR="00CF4F77">
        <w:t xml:space="preserve"> </w:t>
      </w:r>
      <w:r w:rsidR="00510066">
        <w:t>and how much to adjust the coefficient estimates at each iteration of the procedure</w:t>
      </w:r>
      <w:r w:rsidR="007F40CB">
        <w:t xml:space="preserve">, </w:t>
      </w:r>
      <w:r w:rsidR="00AB4CA3">
        <w:t xml:space="preserve">so as </w:t>
      </w:r>
      <w:r w:rsidR="007F40CB">
        <w:t xml:space="preserve">to reduce the </w:t>
      </w:r>
      <w:r w:rsidR="00AB4CA3">
        <w:t xml:space="preserve">level </w:t>
      </w:r>
      <w:r w:rsidR="00536B1A">
        <w:t xml:space="preserve">of </w:t>
      </w:r>
      <w:r w:rsidR="007F40CB">
        <w:t xml:space="preserve">error in </w:t>
      </w:r>
      <w:r w:rsidR="00AB4CA3">
        <w:t xml:space="preserve">the </w:t>
      </w:r>
      <w:r w:rsidR="007F40CB">
        <w:t>prediction</w:t>
      </w:r>
      <w:r w:rsidR="00536B1A">
        <w:t>s</w:t>
      </w:r>
      <w:r w:rsidR="007F40CB">
        <w:t>.</w:t>
      </w:r>
    </w:p>
    <w:p w14:paraId="5986DEA1" w14:textId="097E243B" w:rsidR="00963069" w:rsidRDefault="00D64050" w:rsidP="00963069">
      <w:pPr>
        <w:pStyle w:val="P-Regular"/>
      </w:pPr>
      <w:r>
        <w:t xml:space="preserve">XGBoost </w:t>
      </w:r>
      <w:r w:rsidR="00510066">
        <w:t xml:space="preserve">applies </w:t>
      </w:r>
      <w:r w:rsidR="007F40CB">
        <w:t>the gradient descent</w:t>
      </w:r>
      <w:r w:rsidR="00510066">
        <w:t xml:space="preserve"> idea to stagewise additive modeling, using information about the gradient (another word for derivative) of </w:t>
      </w:r>
      <w:r w:rsidR="007F40CB">
        <w:t>a</w:t>
      </w:r>
      <w:r w:rsidR="00510066">
        <w:t xml:space="preserve"> loss function to train new decision trees to add to the ensemble.</w:t>
      </w:r>
      <w:r w:rsidR="007F40CB">
        <w:t xml:space="preserve"> In fact, XGBoost takes things a step further </w:t>
      </w:r>
      <w:r w:rsidR="00F70B91">
        <w:t xml:space="preserve">than gradient descent as described in </w:t>
      </w:r>
      <w:r w:rsidR="00F70B91" w:rsidRPr="00263CC5">
        <w:rPr>
          <w:rStyle w:val="P-Italics"/>
        </w:rPr>
        <w:t>Chapter 4</w:t>
      </w:r>
      <w:r w:rsidR="00F70B91">
        <w:t xml:space="preserve">, </w:t>
      </w:r>
      <w:r w:rsidR="00263CC5" w:rsidRPr="00263CC5">
        <w:rPr>
          <w:rStyle w:val="P-Italics"/>
        </w:rPr>
        <w:t>The Bias-Variance Trade-Off</w:t>
      </w:r>
      <w:r w:rsidR="00263CC5">
        <w:t xml:space="preserve">, </w:t>
      </w:r>
      <w:r w:rsidR="007F40CB">
        <w:t xml:space="preserve">and uses information about both the first and second derivatives. The approach of training decision trees using error gradients is an alternative to the node impurity idea introduced in </w:t>
      </w:r>
      <w:r w:rsidR="007F40CB" w:rsidRPr="009F5B15">
        <w:rPr>
          <w:rStyle w:val="P-Italics"/>
        </w:rPr>
        <w:t>Chapter 5</w:t>
      </w:r>
      <w:r w:rsidR="009F5B15">
        <w:t xml:space="preserve">, </w:t>
      </w:r>
      <w:r w:rsidR="009F5B15" w:rsidRPr="009F5B15">
        <w:rPr>
          <w:rStyle w:val="P-Italics"/>
        </w:rPr>
        <w:t>Decision Trees</w:t>
      </w:r>
      <w:r w:rsidR="007B6C71">
        <w:rPr>
          <w:rStyle w:val="P-Italics"/>
        </w:rPr>
        <w:t xml:space="preserve"> and Random Forests</w:t>
      </w:r>
      <w:r w:rsidR="007F40CB">
        <w:t>.</w:t>
      </w:r>
      <w:r w:rsidR="00CF4F77">
        <w:t xml:space="preserve"> Conceptually, XGBoost trains new trees with the goal of moving the </w:t>
      </w:r>
      <w:r w:rsidR="007F40CB">
        <w:t xml:space="preserve">ensemble </w:t>
      </w:r>
      <w:r w:rsidR="00CF4F77">
        <w:t xml:space="preserve">prediction in the direction of decreasing error. How big a step to take in that direction is controlled by the </w:t>
      </w:r>
      <w:r w:rsidR="00CF4F77" w:rsidRPr="00CF4F77">
        <w:rPr>
          <w:rStyle w:val="P-Code"/>
        </w:rPr>
        <w:t>learning_rate</w:t>
      </w:r>
      <w:r w:rsidR="00CF4F77">
        <w:t xml:space="preserve"> hyperparameter, analogous to </w:t>
      </w:r>
      <w:r w:rsidR="00CF4F77" w:rsidRPr="00CF4F77">
        <w:rPr>
          <w:rStyle w:val="P-Code"/>
        </w:rPr>
        <w:t>learning_rate</w:t>
      </w:r>
      <w:r w:rsidR="00CF4F77">
        <w:t xml:space="preserve"> in </w:t>
      </w:r>
      <w:r w:rsidR="00CF4F77" w:rsidRPr="00766BE7">
        <w:rPr>
          <w:rStyle w:val="P-Italics"/>
        </w:rPr>
        <w:t xml:space="preserve">Exercise </w:t>
      </w:r>
      <w:r w:rsidR="00DB7C53">
        <w:rPr>
          <w:rStyle w:val="P-Italics"/>
        </w:rPr>
        <w:t>4.0</w:t>
      </w:r>
      <w:r w:rsidR="00E135B4" w:rsidRPr="00766BE7">
        <w:rPr>
          <w:rStyle w:val="P-Italics"/>
        </w:rPr>
        <w:t>1</w:t>
      </w:r>
      <w:r w:rsidR="00DB7C53">
        <w:rPr>
          <w:rStyle w:val="P-Italics"/>
        </w:rPr>
        <w:t xml:space="preserve"> Using Gradient Descent to Minimize a Cost Function</w:t>
      </w:r>
      <w:r w:rsidR="00E135B4" w:rsidRPr="00B27602">
        <w:t xml:space="preserve">, </w:t>
      </w:r>
      <w:r w:rsidR="004B68B4" w:rsidRPr="00B27602">
        <w:t xml:space="preserve">from </w:t>
      </w:r>
      <w:r w:rsidR="00E135B4" w:rsidRPr="00766BE7">
        <w:rPr>
          <w:rStyle w:val="P-Italics"/>
        </w:rPr>
        <w:t>Chapter 4</w:t>
      </w:r>
      <w:r w:rsidR="00E135B4" w:rsidRPr="0077350E">
        <w:t xml:space="preserve">, </w:t>
      </w:r>
      <w:r w:rsidR="00E135B4" w:rsidRPr="00766BE7">
        <w:rPr>
          <w:rStyle w:val="P-Italics"/>
        </w:rPr>
        <w:t>The Bias Variance Trade-off</w:t>
      </w:r>
      <w:r w:rsidR="00CF4F77">
        <w:t>.</w:t>
      </w:r>
    </w:p>
    <w:p w14:paraId="28E30EDD" w14:textId="4740B3D0" w:rsidR="00CF4F77" w:rsidRDefault="00CF4F77" w:rsidP="00963069">
      <w:pPr>
        <w:pStyle w:val="P-Regular"/>
      </w:pPr>
      <w:r>
        <w:t xml:space="preserve">At this point, we </w:t>
      </w:r>
      <w:r w:rsidR="00F70B91">
        <w:t xml:space="preserve">should </w:t>
      </w:r>
      <w:r>
        <w:t xml:space="preserve">have enough </w:t>
      </w:r>
      <w:r w:rsidR="002358DC">
        <w:t xml:space="preserve">knowledge </w:t>
      </w:r>
      <w:r>
        <w:t xml:space="preserve">about how XGBoost works to start getting our hands dirty and using it. </w:t>
      </w:r>
      <w:r w:rsidR="00AB4CA3">
        <w:t>T</w:t>
      </w:r>
      <w:r>
        <w:t>o illustrate XGBoost, we</w:t>
      </w:r>
      <w:r w:rsidR="006C09DF">
        <w:t>'</w:t>
      </w:r>
      <w:r>
        <w:t xml:space="preserve">ll create a synthetic </w:t>
      </w:r>
      <w:r w:rsidR="00AB4CA3">
        <w:t>dataset</w:t>
      </w:r>
      <w:r>
        <w:t xml:space="preserve"> for binary classification, with scikit-learn</w:t>
      </w:r>
      <w:r w:rsidR="006C09DF">
        <w:t>'</w:t>
      </w:r>
      <w:r>
        <w:t xml:space="preserve">s </w:t>
      </w:r>
      <w:r w:rsidRPr="00CF4F77">
        <w:rPr>
          <w:rStyle w:val="P-Code"/>
        </w:rPr>
        <w:t>make_classification</w:t>
      </w:r>
      <w:r>
        <w:t xml:space="preserve"> function. This </w:t>
      </w:r>
      <w:r w:rsidR="00AB4CA3">
        <w:t>dataset</w:t>
      </w:r>
      <w:r>
        <w:t xml:space="preserve"> will have 5</w:t>
      </w:r>
      <w:r w:rsidR="00AB4CA3">
        <w:t>,</w:t>
      </w:r>
      <w:r>
        <w:t>000 samples</w:t>
      </w:r>
      <w:r w:rsidR="00930FEA">
        <w:t xml:space="preserve"> and 40 features</w:t>
      </w:r>
      <w:r w:rsidR="002E090E">
        <w:t>.</w:t>
      </w:r>
      <w:r w:rsidR="002C3CCD">
        <w:t xml:space="preserve"> </w:t>
      </w:r>
      <w:r w:rsidR="002E090E">
        <w:t>T</w:t>
      </w:r>
      <w:r w:rsidR="00930FEA">
        <w:t xml:space="preserve">he rest of the options here control how challenging a classification task this will </w:t>
      </w:r>
      <w:r w:rsidR="001B74D2">
        <w:t>be,</w:t>
      </w:r>
      <w:r w:rsidR="00930FEA">
        <w:t xml:space="preserve"> and you should consult the scikit-learn documentation to better understand them</w:t>
      </w:r>
      <w:r w:rsidR="002E090E">
        <w:t xml:space="preserve">. Of particular interest is </w:t>
      </w:r>
      <w:r w:rsidR="00AB4CA3">
        <w:t xml:space="preserve">the fact </w:t>
      </w:r>
      <w:r w:rsidR="002E090E">
        <w:t>that we</w:t>
      </w:r>
      <w:r w:rsidR="006C09DF">
        <w:t>'</w:t>
      </w:r>
      <w:r w:rsidR="002E090E">
        <w:t>ll have multiple clusters (</w:t>
      </w:r>
      <w:r w:rsidR="002E090E" w:rsidRPr="002E090E">
        <w:rPr>
          <w:rStyle w:val="P-Code"/>
        </w:rPr>
        <w:t>n_clusters_per_class</w:t>
      </w:r>
      <w:r w:rsidR="002E090E">
        <w:t>)</w:t>
      </w:r>
      <w:r w:rsidR="00AB4CA3">
        <w:t>,</w:t>
      </w:r>
      <w:r w:rsidR="002E090E">
        <w:t xml:space="preserve"> meaning there will be several regions of points in multidimensional feature space</w:t>
      </w:r>
      <w:r w:rsidR="00BA547C">
        <w:t xml:space="preserve"> that belong to a certain class</w:t>
      </w:r>
      <w:r w:rsidR="002E090E">
        <w:t xml:space="preserve">, similar to the cluster shown in the last chapter in </w:t>
      </w:r>
      <w:r w:rsidR="002E090E" w:rsidRPr="00BA0712">
        <w:rPr>
          <w:rStyle w:val="P-Italics"/>
        </w:rPr>
        <w:t>Figure 5.8</w:t>
      </w:r>
      <w:r w:rsidR="002E090E">
        <w:t xml:space="preserve">. A tree-based model should be able to identify these clusters. Also, we are specifying that there are only 3 informative features out of </w:t>
      </w:r>
      <w:r w:rsidR="00AB4CA3">
        <w:t xml:space="preserve">a </w:t>
      </w:r>
      <w:r w:rsidR="002E090E">
        <w:t xml:space="preserve">total </w:t>
      </w:r>
      <w:r w:rsidR="00AB4CA3">
        <w:t xml:space="preserve">of </w:t>
      </w:r>
      <w:r w:rsidR="002E090E">
        <w:t>40 (</w:t>
      </w:r>
      <w:r w:rsidR="002E090E" w:rsidRPr="002E090E">
        <w:rPr>
          <w:rStyle w:val="P-Code"/>
        </w:rPr>
        <w:t>n_informative</w:t>
      </w:r>
      <w:r w:rsidR="002E090E">
        <w:t>), as well as 2 redundant features (</w:t>
      </w:r>
      <w:r w:rsidR="002E090E" w:rsidRPr="002E090E">
        <w:rPr>
          <w:rStyle w:val="P-Code"/>
        </w:rPr>
        <w:t>n_redundant</w:t>
      </w:r>
      <w:r w:rsidR="002E090E">
        <w:t xml:space="preserve">) </w:t>
      </w:r>
      <w:r w:rsidR="00AB4CA3">
        <w:t xml:space="preserve">that </w:t>
      </w:r>
      <w:r w:rsidR="002E090E">
        <w:t>will contain the same information as the informative ones. So</w:t>
      </w:r>
      <w:r w:rsidR="00AB4CA3">
        <w:t>,</w:t>
      </w:r>
      <w:r w:rsidR="002E090E">
        <w:t xml:space="preserve"> all told, only 5 out of the 40 features should be useful in making predictions</w:t>
      </w:r>
      <w:r w:rsidR="00455601">
        <w:t>, and of those</w:t>
      </w:r>
      <w:r w:rsidR="00AB4CA3">
        <w:t>,</w:t>
      </w:r>
      <w:r w:rsidR="00455601">
        <w:t xml:space="preserve"> all the information is encoded in 3 of them.</w:t>
      </w:r>
    </w:p>
    <w:p w14:paraId="2C929ADD" w14:textId="1053BFFB" w:rsidR="00815323" w:rsidRDefault="00815323" w:rsidP="00963069">
      <w:pPr>
        <w:pStyle w:val="P-Regular"/>
      </w:pPr>
      <w:r>
        <w:t xml:space="preserve">If you want to follow along with the examples in this chapter on your computer, please refer to the </w:t>
      </w:r>
      <w:r w:rsidR="00AB4CA3">
        <w:t>J</w:t>
      </w:r>
      <w:r>
        <w:t>upyter notebook at</w:t>
      </w:r>
      <w:r w:rsidR="00C7011B">
        <w:t xml:space="preserve"> </w:t>
      </w:r>
      <w:r w:rsidR="00C7011B" w:rsidRPr="00EE27D6">
        <w:rPr>
          <w:rStyle w:val="P-URL"/>
        </w:rPr>
        <w:t>https://github.</w:t>
      </w:r>
      <w:commentRangeStart w:id="0"/>
      <w:r w:rsidR="00C7011B" w:rsidRPr="00EE27D6">
        <w:rPr>
          <w:rStyle w:val="P-URL"/>
        </w:rPr>
        <w:t>com/PacktPublishing/Data-Science-Projects-with-Python-Second-Ed/blob/main/Chapter06/Exercise01/Exercise01</w:t>
      </w:r>
      <w:commentRangeEnd w:id="0"/>
      <w:r w:rsidR="00C272F0">
        <w:rPr>
          <w:rStyle w:val="CommentReference"/>
        </w:rPr>
        <w:commentReference w:id="0"/>
      </w:r>
      <w:r w:rsidR="00C7011B" w:rsidRPr="00EE27D6">
        <w:rPr>
          <w:rStyle w:val="P-URL"/>
        </w:rPr>
        <w:t>.ipynb</w:t>
      </w:r>
      <w:r w:rsidR="00AB4CA3">
        <w:t>:</w:t>
      </w:r>
    </w:p>
    <w:p w14:paraId="32931738" w14:textId="77777777" w:rsidR="00930FEA" w:rsidRDefault="00930FEA" w:rsidP="00930FEA">
      <w:pPr>
        <w:pStyle w:val="P-Source"/>
      </w:pPr>
      <w:commentRangeStart w:id="1"/>
      <w:r>
        <w:t>from sklearn.datasets import make_classification</w:t>
      </w:r>
    </w:p>
    <w:p w14:paraId="5323B626" w14:textId="2E33322F" w:rsidR="00061EC5" w:rsidRDefault="00930FEA" w:rsidP="00930FEA">
      <w:pPr>
        <w:pStyle w:val="P-Source"/>
      </w:pPr>
      <w:r>
        <w:t>X, y = make_classification(n_samples=5000, n_features=40,</w:t>
      </w:r>
      <w:r w:rsidR="00BC7B5A">
        <w:t>\</w:t>
      </w:r>
    </w:p>
    <w:p w14:paraId="520D627C" w14:textId="7D18FF40" w:rsidR="00061EC5" w:rsidRDefault="00061EC5" w:rsidP="00930FEA">
      <w:pPr>
        <w:pStyle w:val="P-Source"/>
      </w:pPr>
      <w:r>
        <w:t>                           </w:t>
      </w:r>
      <w:r w:rsidR="00930FEA">
        <w:t>n_informative=3,</w:t>
      </w:r>
      <w:r>
        <w:t xml:space="preserve"> </w:t>
      </w:r>
      <w:r w:rsidR="00930FEA">
        <w:t>n_redundant=2,</w:t>
      </w:r>
      <w:r w:rsidR="00BC7B5A">
        <w:t>\</w:t>
      </w:r>
    </w:p>
    <w:p w14:paraId="7A466C2E" w14:textId="430533B5" w:rsidR="00930FEA" w:rsidRDefault="00061EC5" w:rsidP="00930FEA">
      <w:pPr>
        <w:pStyle w:val="P-Source"/>
      </w:pPr>
      <w:r>
        <w:t>                           </w:t>
      </w:r>
      <w:r w:rsidR="00930FEA">
        <w:t>n_repeated=0, n_classes=2,</w:t>
      </w:r>
      <w:r w:rsidR="00BC7B5A">
        <w:t>\</w:t>
      </w:r>
    </w:p>
    <w:p w14:paraId="08BCB4B5" w14:textId="399D9187" w:rsidR="00061EC5" w:rsidRDefault="00061EC5" w:rsidP="00930FEA">
      <w:pPr>
        <w:pStyle w:val="P-Source"/>
      </w:pPr>
      <w:r>
        <w:t>                           </w:t>
      </w:r>
      <w:r w:rsidR="00930FEA">
        <w:t>n_clusters_per_class=3,</w:t>
      </w:r>
      <w:r w:rsidR="00BC7B5A">
        <w:t>\</w:t>
      </w:r>
    </w:p>
    <w:p w14:paraId="7AB10D0E" w14:textId="6CE4BBA9" w:rsidR="00930FEA" w:rsidRDefault="00061EC5" w:rsidP="00930FEA">
      <w:pPr>
        <w:pStyle w:val="P-Source"/>
      </w:pPr>
      <w:r>
        <w:t>                           </w:t>
      </w:r>
      <w:r w:rsidR="00930FEA">
        <w:t>weights=None, flip_y=0.05,</w:t>
      </w:r>
      <w:r w:rsidR="00BC7B5A">
        <w:t>\</w:t>
      </w:r>
    </w:p>
    <w:p w14:paraId="64F4BF7A" w14:textId="1E003783" w:rsidR="004D3524" w:rsidRDefault="004D3524" w:rsidP="00930FEA">
      <w:pPr>
        <w:pStyle w:val="P-Source"/>
      </w:pPr>
      <w:r>
        <w:t>                           </w:t>
      </w:r>
      <w:r w:rsidR="00930FEA">
        <w:t>class_sep=0.1, hypercube=True,</w:t>
      </w:r>
      <w:r w:rsidR="00BC7B5A">
        <w:t>\</w:t>
      </w:r>
    </w:p>
    <w:p w14:paraId="396A3E3C" w14:textId="095E4C79" w:rsidR="004D3524" w:rsidRDefault="004D3524" w:rsidP="00930FEA">
      <w:pPr>
        <w:pStyle w:val="P-Source"/>
      </w:pPr>
      <w:r>
        <w:t>                           </w:t>
      </w:r>
      <w:r w:rsidR="00930FEA">
        <w:t>shift=0.0,scale=1.0, shuffle=True,</w:t>
      </w:r>
      <w:r w:rsidR="00BC7B5A">
        <w:t>\</w:t>
      </w:r>
    </w:p>
    <w:p w14:paraId="715DFF89" w14:textId="3DA11126" w:rsidR="00930FEA" w:rsidRPr="00963069" w:rsidRDefault="004D3524" w:rsidP="00930FEA">
      <w:pPr>
        <w:pStyle w:val="P-Source"/>
      </w:pPr>
      <w:r>
        <w:t>                           </w:t>
      </w:r>
      <w:r w:rsidR="00930FEA">
        <w:t>random_state=2)</w:t>
      </w:r>
      <w:commentRangeEnd w:id="1"/>
      <w:r w:rsidR="001D29A2">
        <w:rPr>
          <w:rStyle w:val="CommentReference"/>
          <w:rFonts w:cs="Arial"/>
        </w:rPr>
        <w:commentReference w:id="1"/>
      </w:r>
    </w:p>
    <w:p w14:paraId="1AD7D0FA" w14:textId="77777777" w:rsidR="008309DE" w:rsidRDefault="008309DE" w:rsidP="008309DE">
      <w:pPr>
        <w:pStyle w:val="P-Regular"/>
      </w:pPr>
      <w:r>
        <w:t xml:space="preserve">Note that the class fraction of the response variable </w:t>
      </w:r>
      <w:r w:rsidRPr="001B74D2">
        <w:rPr>
          <w:rStyle w:val="P-Code"/>
        </w:rPr>
        <w:t>y</w:t>
      </w:r>
      <w:r>
        <w:t xml:space="preserve"> is about 50%:</w:t>
      </w:r>
    </w:p>
    <w:p w14:paraId="69A7C648" w14:textId="77777777" w:rsidR="007D2711" w:rsidRDefault="007D2711" w:rsidP="007D2711">
      <w:pPr>
        <w:pStyle w:val="P-Source"/>
      </w:pPr>
      <w:commentRangeStart w:id="2"/>
      <w:r w:rsidRPr="001B74D2">
        <w:t>y.mean()</w:t>
      </w:r>
    </w:p>
    <w:p w14:paraId="08A94F1A" w14:textId="6E110F2D" w:rsidR="008309DE" w:rsidRDefault="00AB4CA3" w:rsidP="008309DE">
      <w:pPr>
        <w:pStyle w:val="P-Regular"/>
      </w:pPr>
      <w:r>
        <w:t xml:space="preserve">This </w:t>
      </w:r>
      <w:r w:rsidR="008309DE">
        <w:t>should output</w:t>
      </w:r>
      <w:r>
        <w:t xml:space="preserve"> the following:</w:t>
      </w:r>
    </w:p>
    <w:p w14:paraId="624C4819" w14:textId="77777777" w:rsidR="008309DE" w:rsidRPr="001B74D2" w:rsidRDefault="008309DE" w:rsidP="008309DE">
      <w:pPr>
        <w:pStyle w:val="P-Source"/>
        <w:rPr>
          <w:lang w:val="en-US"/>
        </w:rPr>
      </w:pPr>
      <w:r w:rsidRPr="001B74D2">
        <w:rPr>
          <w:lang w:val="en-US"/>
        </w:rPr>
        <w:t>0.4986</w:t>
      </w:r>
      <w:commentRangeEnd w:id="2"/>
      <w:r w:rsidR="001D29A2">
        <w:rPr>
          <w:rStyle w:val="CommentReference"/>
          <w:rFonts w:cs="Arial"/>
        </w:rPr>
        <w:commentReference w:id="2"/>
      </w:r>
    </w:p>
    <w:p w14:paraId="69EE3D76" w14:textId="71ED51A6" w:rsidR="00AE7895" w:rsidRDefault="00930FEA" w:rsidP="00AE7895">
      <w:pPr>
        <w:pStyle w:val="P-Regular"/>
      </w:pPr>
      <w:r>
        <w:t>Instead of using cross-validation, in this chapter</w:t>
      </w:r>
      <w:r w:rsidR="00AB4CA3">
        <w:t>,</w:t>
      </w:r>
      <w:r>
        <w:t xml:space="preserve"> we</w:t>
      </w:r>
      <w:r w:rsidR="001B74D2">
        <w:t xml:space="preserve"> will</w:t>
      </w:r>
      <w:r>
        <w:t xml:space="preserve"> split this synthetic </w:t>
      </w:r>
      <w:r w:rsidR="00AB4CA3">
        <w:t>dataset</w:t>
      </w:r>
      <w:r>
        <w:t xml:space="preserve"> just once into a training and validation set</w:t>
      </w:r>
      <w:r w:rsidR="00172FE6">
        <w:t xml:space="preserve">. However, </w:t>
      </w:r>
      <w:r>
        <w:t xml:space="preserve">the concepts we introduce here could be extended to the cross-validation </w:t>
      </w:r>
      <w:r w:rsidR="00357A9A">
        <w:t>scenario</w:t>
      </w:r>
      <w:r>
        <w:t>. We</w:t>
      </w:r>
      <w:r w:rsidR="006C09DF">
        <w:t>'</w:t>
      </w:r>
      <w:r>
        <w:t>ll split th</w:t>
      </w:r>
      <w:r w:rsidR="00AB4CA3">
        <w:t>is</w:t>
      </w:r>
      <w:r>
        <w:t xml:space="preserve"> synthetic data into 80% for training and 20% for validation. In a </w:t>
      </w:r>
      <w:r w:rsidR="001B74D2">
        <w:t>real-world</w:t>
      </w:r>
      <w:r>
        <w:t xml:space="preserve"> data </w:t>
      </w:r>
      <w:r>
        <w:lastRenderedPageBreak/>
        <w:t>problem, we would also want to have a test set reserved for later use</w:t>
      </w:r>
      <w:r w:rsidR="001B74D2">
        <w:t xml:space="preserve"> in evaluating the final model,</w:t>
      </w:r>
      <w:r>
        <w:t xml:space="preserve"> but we</w:t>
      </w:r>
      <w:r w:rsidR="006C09DF">
        <w:t>'</w:t>
      </w:r>
      <w:r>
        <w:t>ll forego this here</w:t>
      </w:r>
      <w:r w:rsidR="00AB4CA3">
        <w:t>:</w:t>
      </w:r>
    </w:p>
    <w:p w14:paraId="58B6D03A" w14:textId="77777777" w:rsidR="00930FEA" w:rsidRDefault="00930FEA" w:rsidP="00930FEA">
      <w:pPr>
        <w:pStyle w:val="P-Source"/>
      </w:pPr>
      <w:commentRangeStart w:id="3"/>
      <w:r>
        <w:t>from sklearn.model_selection import train_test_split</w:t>
      </w:r>
    </w:p>
    <w:p w14:paraId="785F2938" w14:textId="2BEB557B" w:rsidR="00930FEA" w:rsidRDefault="00930FEA" w:rsidP="008164FA">
      <w:pPr>
        <w:pStyle w:val="P-Source"/>
      </w:pPr>
      <w:r>
        <w:t>X_train, X_val, y_train, y_val = \</w:t>
      </w:r>
    </w:p>
    <w:p w14:paraId="098C3158" w14:textId="2EB62787" w:rsidR="00930FEA" w:rsidRPr="00AE7895" w:rsidRDefault="00930FEA" w:rsidP="00930FEA">
      <w:pPr>
        <w:pStyle w:val="P-Source"/>
      </w:pPr>
      <w:r>
        <w:t>train_test_split(X, y, test_size=0.2, random_state=24)</w:t>
      </w:r>
      <w:commentRangeEnd w:id="3"/>
      <w:r w:rsidR="00CF58E4">
        <w:rPr>
          <w:rStyle w:val="CommentReference"/>
          <w:rFonts w:cs="Arial"/>
        </w:rPr>
        <w:commentReference w:id="3"/>
      </w:r>
    </w:p>
    <w:p w14:paraId="5E6BE33C" w14:textId="183F1E3D" w:rsidR="008657A3" w:rsidRDefault="001B74D2" w:rsidP="001B74D2">
      <w:pPr>
        <w:pStyle w:val="P-Regular"/>
      </w:pPr>
      <w:r>
        <w:t>Now that we</w:t>
      </w:r>
      <w:r w:rsidR="006C09DF">
        <w:t>'</w:t>
      </w:r>
      <w:r>
        <w:t xml:space="preserve">ve prepared the data for modeling, we need to instantiate an object of the </w:t>
      </w:r>
      <w:r w:rsidRPr="008657A3">
        <w:rPr>
          <w:rStyle w:val="P-Code"/>
        </w:rPr>
        <w:t>XGBClassifier</w:t>
      </w:r>
      <w:r w:rsidR="00AB4CA3" w:rsidRPr="00AB4CA3">
        <w:t xml:space="preserve"> </w:t>
      </w:r>
      <w:r w:rsidR="00AB4CA3">
        <w:t>class</w:t>
      </w:r>
      <w:r>
        <w:t xml:space="preserve">. </w:t>
      </w:r>
      <w:r w:rsidR="00D67BEB">
        <w:t>Note that</w:t>
      </w:r>
      <w:r>
        <w:t xml:space="preserve"> we </w:t>
      </w:r>
      <w:r w:rsidR="00D67BEB">
        <w:t>will</w:t>
      </w:r>
      <w:r>
        <w:t xml:space="preserve"> now</w:t>
      </w:r>
      <w:r w:rsidR="00D67BEB">
        <w:t xml:space="preserve"> be</w:t>
      </w:r>
      <w:r>
        <w:t xml:space="preserve"> using the XGBoost package</w:t>
      </w:r>
      <w:r w:rsidR="00AB4CA3">
        <w:t>,</w:t>
      </w:r>
      <w:r>
        <w:t xml:space="preserve"> and not scikit-learn</w:t>
      </w:r>
      <w:r w:rsidR="00A7659D">
        <w:t>, to develop a predictive model</w:t>
      </w:r>
      <w:r w:rsidR="00D67BEB">
        <w:t xml:space="preserve">. However, </w:t>
      </w:r>
      <w:r>
        <w:t xml:space="preserve">XGBoost has an API (application programming interface) that was designed to be </w:t>
      </w:r>
      <w:r w:rsidR="008309DE">
        <w:t>similar to that</w:t>
      </w:r>
      <w:r>
        <w:t xml:space="preserve"> of scikit-learn</w:t>
      </w:r>
      <w:r w:rsidR="008657A3">
        <w:t>, so using this class should be intuitive</w:t>
      </w:r>
      <w:r>
        <w:t>.</w:t>
      </w:r>
      <w:r w:rsidR="007039D7">
        <w:t xml:space="preserve"> The</w:t>
      </w:r>
      <w:r>
        <w:t xml:space="preserve"> </w:t>
      </w:r>
      <w:r w:rsidR="008657A3" w:rsidRPr="007039D7">
        <w:rPr>
          <w:rStyle w:val="P-Code"/>
        </w:rPr>
        <w:t>XGBClassifier</w:t>
      </w:r>
      <w:r w:rsidR="008657A3">
        <w:t xml:space="preserve"> </w:t>
      </w:r>
      <w:r w:rsidR="007039D7">
        <w:t>class can be used to create</w:t>
      </w:r>
      <w:r w:rsidR="008657A3">
        <w:t xml:space="preserve"> a model object with </w:t>
      </w:r>
      <w:r w:rsidR="008657A3" w:rsidRPr="007039D7">
        <w:rPr>
          <w:rStyle w:val="P-Code"/>
        </w:rPr>
        <w:t>fit</w:t>
      </w:r>
      <w:r w:rsidR="008657A3">
        <w:t xml:space="preserve"> and </w:t>
      </w:r>
      <w:r w:rsidR="008657A3" w:rsidRPr="007039D7">
        <w:rPr>
          <w:rStyle w:val="P-Code"/>
        </w:rPr>
        <w:t>predict</w:t>
      </w:r>
      <w:r w:rsidR="008657A3">
        <w:t xml:space="preserve"> methods and other familiar functionality, and we can specify model hyperparameters when instantiating the class. We</w:t>
      </w:r>
      <w:r w:rsidR="006C09DF">
        <w:t>'</w:t>
      </w:r>
      <w:r w:rsidR="008657A3">
        <w:t>ll specify just a few hyperparameters here, which we</w:t>
      </w:r>
      <w:r w:rsidR="006C09DF">
        <w:t>'</w:t>
      </w:r>
      <w:r w:rsidR="008657A3">
        <w:t xml:space="preserve">ve already discussed: </w:t>
      </w:r>
      <w:r w:rsidR="008657A3" w:rsidRPr="008657A3">
        <w:rPr>
          <w:rStyle w:val="P-Code"/>
        </w:rPr>
        <w:t>n_estimators</w:t>
      </w:r>
      <w:r w:rsidR="008657A3">
        <w:t xml:space="preserve"> is the number of boosting rounds to use for the model </w:t>
      </w:r>
      <w:r w:rsidR="002358DC">
        <w:t>(</w:t>
      </w:r>
      <w:r w:rsidR="008657A3">
        <w:t>in other words</w:t>
      </w:r>
      <w:r w:rsidR="00AB4CA3">
        <w:t>,</w:t>
      </w:r>
      <w:r w:rsidR="008657A3">
        <w:t xml:space="preserve"> the number of stages for the stagewise additive modeling procedure</w:t>
      </w:r>
      <w:r w:rsidR="002358DC">
        <w:t>)</w:t>
      </w:r>
      <w:r w:rsidR="008657A3">
        <w:t xml:space="preserve">, </w:t>
      </w:r>
      <w:r w:rsidR="008657A3" w:rsidRPr="008657A3">
        <w:rPr>
          <w:rStyle w:val="P-Code"/>
        </w:rPr>
        <w:t>objective</w:t>
      </w:r>
      <w:r w:rsidR="008657A3">
        <w:t xml:space="preserve"> is the loss function that will be used to calculate gradients, and </w:t>
      </w:r>
      <w:r w:rsidR="008657A3" w:rsidRPr="008657A3">
        <w:rPr>
          <w:rStyle w:val="P-Code"/>
        </w:rPr>
        <w:t>learning_rate</w:t>
      </w:r>
      <w:r w:rsidR="008657A3">
        <w:t xml:space="preserve"> controls how much each new estimator adds to the ensemble, or</w:t>
      </w:r>
      <w:r w:rsidR="00AB4CA3">
        <w:t>,</w:t>
      </w:r>
      <w:r w:rsidR="008657A3">
        <w:t xml:space="preserve"> in essence</w:t>
      </w:r>
      <w:r w:rsidR="00AB4CA3">
        <w:t>,</w:t>
      </w:r>
      <w:r w:rsidR="008657A3">
        <w:t xml:space="preserve"> how far of a step to take to decrease prediction error. The remaining hyperparameters are related to how much output we want to see during model training (</w:t>
      </w:r>
      <w:r w:rsidR="008657A3" w:rsidRPr="008657A3">
        <w:rPr>
          <w:rStyle w:val="P-Code"/>
        </w:rPr>
        <w:t>verbosity</w:t>
      </w:r>
      <w:r w:rsidR="008657A3">
        <w:t xml:space="preserve">) and </w:t>
      </w:r>
      <w:r w:rsidR="00641EB6">
        <w:t>the</w:t>
      </w:r>
      <w:r w:rsidR="008657A3">
        <w:t xml:space="preserve"> soon-to-be-deprecated </w:t>
      </w:r>
      <w:r w:rsidR="008657A3" w:rsidRPr="008657A3">
        <w:rPr>
          <w:rStyle w:val="P-Code"/>
        </w:rPr>
        <w:t>label_encoder</w:t>
      </w:r>
      <w:r w:rsidR="008657A3">
        <w:t xml:space="preserve"> </w:t>
      </w:r>
      <w:r w:rsidR="00AB4CA3">
        <w:t xml:space="preserve">option, which </w:t>
      </w:r>
      <w:r w:rsidR="008657A3">
        <w:t xml:space="preserve">XGBoost developers recommend setting to </w:t>
      </w:r>
      <w:r w:rsidR="008657A3" w:rsidRPr="00641EB6">
        <w:rPr>
          <w:rStyle w:val="P-Code"/>
        </w:rPr>
        <w:t>False</w:t>
      </w:r>
      <w:r w:rsidR="00AB4CA3">
        <w:t>:</w:t>
      </w:r>
    </w:p>
    <w:p w14:paraId="77D16A24" w14:textId="3961C402" w:rsidR="001B74D2" w:rsidRDefault="001B74D2" w:rsidP="001B74D2">
      <w:pPr>
        <w:pStyle w:val="P-Source"/>
      </w:pPr>
      <w:commentRangeStart w:id="4"/>
      <w:r>
        <w:t>xgb_model_1 = xgb.XGBClassifier(n_estimators=1000,</w:t>
      </w:r>
      <w:r w:rsidR="00E72484">
        <w:t>\</w:t>
      </w:r>
    </w:p>
    <w:p w14:paraId="37E1EEED" w14:textId="76A947C1" w:rsidR="001B74D2" w:rsidRDefault="00173AFB" w:rsidP="001B74D2">
      <w:pPr>
        <w:pStyle w:val="P-Source"/>
      </w:pPr>
      <w:r>
        <w:t>                                </w:t>
      </w:r>
      <w:r w:rsidR="001B74D2">
        <w:t>verbosity=1,</w:t>
      </w:r>
      <w:r w:rsidR="00E72484">
        <w:t>\</w:t>
      </w:r>
    </w:p>
    <w:p w14:paraId="7197B9B6" w14:textId="5732BECF" w:rsidR="001B74D2" w:rsidRDefault="00173AFB" w:rsidP="001B74D2">
      <w:pPr>
        <w:pStyle w:val="P-Source"/>
      </w:pPr>
      <w:r>
        <w:t>                                </w:t>
      </w:r>
      <w:r w:rsidR="001B74D2">
        <w:t>use_label_encoder=False,</w:t>
      </w:r>
      <w:r w:rsidR="00E72484">
        <w:t>\</w:t>
      </w:r>
    </w:p>
    <w:p w14:paraId="64BC5D1F" w14:textId="50CEE33D" w:rsidR="001B74D2" w:rsidRDefault="00173AFB" w:rsidP="001B74D2">
      <w:pPr>
        <w:pStyle w:val="P-Source"/>
      </w:pPr>
      <w:r>
        <w:t>                                </w:t>
      </w:r>
      <w:r w:rsidR="001B74D2">
        <w:t>objective=</w:t>
      </w:r>
      <w:r w:rsidR="006C09DF">
        <w:t>'</w:t>
      </w:r>
      <w:r w:rsidR="001B74D2">
        <w:t>binary:logistic</w:t>
      </w:r>
      <w:r w:rsidR="006C09DF">
        <w:t>'</w:t>
      </w:r>
      <w:r w:rsidR="001B74D2">
        <w:t>,</w:t>
      </w:r>
      <w:r w:rsidR="00E72484">
        <w:t>\</w:t>
      </w:r>
    </w:p>
    <w:p w14:paraId="43055817" w14:textId="55524A1D" w:rsidR="001B74D2" w:rsidRDefault="00173AFB" w:rsidP="001B74D2">
      <w:pPr>
        <w:pStyle w:val="P-Source"/>
      </w:pPr>
      <w:r>
        <w:t>                                </w:t>
      </w:r>
      <w:r w:rsidR="001B74D2">
        <w:t>learning_rate=0.3)</w:t>
      </w:r>
      <w:commentRangeEnd w:id="4"/>
      <w:r w:rsidR="007D2711">
        <w:rPr>
          <w:rStyle w:val="CommentReference"/>
          <w:rFonts w:cs="Arial"/>
        </w:rPr>
        <w:commentReference w:id="4"/>
      </w:r>
    </w:p>
    <w:p w14:paraId="1682541F" w14:textId="1C6DCF7E" w:rsidR="005717AE" w:rsidRDefault="005717AE" w:rsidP="001B74D2">
      <w:pPr>
        <w:pStyle w:val="P-Regular"/>
      </w:pPr>
      <w:r>
        <w:t>The hyperparameter values we</w:t>
      </w:r>
      <w:r w:rsidR="006C09DF">
        <w:t>'</w:t>
      </w:r>
      <w:r>
        <w:t xml:space="preserve">ve indicated </w:t>
      </w:r>
      <w:r w:rsidR="00034493">
        <w:t>specify that</w:t>
      </w:r>
      <w:r>
        <w:t>:</w:t>
      </w:r>
    </w:p>
    <w:p w14:paraId="230D90DD" w14:textId="4B3641C5" w:rsidR="001B74D2" w:rsidRDefault="005717AE" w:rsidP="005717AE">
      <w:pPr>
        <w:pStyle w:val="L-Bullets"/>
      </w:pPr>
      <w:r>
        <w:t>We will have 1</w:t>
      </w:r>
      <w:r w:rsidR="00AB4CA3">
        <w:t>,</w:t>
      </w:r>
      <w:r>
        <w:t>000 estimators, or boosting rounds. We</w:t>
      </w:r>
      <w:r w:rsidR="006C09DF">
        <w:t>'</w:t>
      </w:r>
      <w:r>
        <w:t xml:space="preserve">ll discuss </w:t>
      </w:r>
      <w:r w:rsidR="00AB4CA3">
        <w:t xml:space="preserve">in </w:t>
      </w:r>
      <w:r>
        <w:t xml:space="preserve">more </w:t>
      </w:r>
      <w:r w:rsidR="00AB4CA3">
        <w:t xml:space="preserve">detail </w:t>
      </w:r>
      <w:r>
        <w:t>shortly</w:t>
      </w:r>
      <w:r w:rsidR="005D16A0">
        <w:t xml:space="preserve"> how many rounds are needed</w:t>
      </w:r>
      <w:r w:rsidR="00587CD9">
        <w:t>; the default value is 100.</w:t>
      </w:r>
    </w:p>
    <w:p w14:paraId="363959C4" w14:textId="01AE856E" w:rsidR="005717AE" w:rsidRDefault="005717AE" w:rsidP="005717AE">
      <w:pPr>
        <w:pStyle w:val="L-Bullets"/>
      </w:pPr>
      <w:r>
        <w:t xml:space="preserve">We are familiar with the objective function (also known as </w:t>
      </w:r>
      <w:r w:rsidR="00AB4CA3">
        <w:t xml:space="preserve">the </w:t>
      </w:r>
      <w:r>
        <w:t xml:space="preserve">cost function) for binary logistic regression from </w:t>
      </w:r>
      <w:r w:rsidR="007B6C71" w:rsidRPr="00263CC5">
        <w:rPr>
          <w:rStyle w:val="P-Italics"/>
        </w:rPr>
        <w:t>Chapter 4</w:t>
      </w:r>
      <w:r w:rsidR="007B6C71">
        <w:t xml:space="preserve">, </w:t>
      </w:r>
      <w:r w:rsidR="007B6C71" w:rsidRPr="00263CC5">
        <w:rPr>
          <w:rStyle w:val="P-Italics"/>
        </w:rPr>
        <w:t>The Bias-Variance Trade-Off</w:t>
      </w:r>
      <w:r>
        <w:t>. XGBoost also offers a wide variety of objective functions for a range of tasks</w:t>
      </w:r>
      <w:r w:rsidR="00AB4CA3">
        <w:t>,</w:t>
      </w:r>
      <w:r>
        <w:t xml:space="preserve"> including classification and regression.</w:t>
      </w:r>
    </w:p>
    <w:p w14:paraId="1529260D" w14:textId="7151F6DA" w:rsidR="005717AE" w:rsidRDefault="005717AE" w:rsidP="005717AE">
      <w:pPr>
        <w:pStyle w:val="L-Bullets"/>
      </w:pPr>
      <w:r>
        <w:t xml:space="preserve">The learning rate is set to </w:t>
      </w:r>
      <w:r w:rsidRPr="00B27602">
        <w:rPr>
          <w:rStyle w:val="P-Code"/>
        </w:rPr>
        <w:t>0.3</w:t>
      </w:r>
      <w:r>
        <w:t>, which is the default. Different values can be explore</w:t>
      </w:r>
      <w:r w:rsidR="00D37E2A">
        <w:t>d</w:t>
      </w:r>
      <w:r>
        <w:t xml:space="preserve"> via hyperparameter search procedures</w:t>
      </w:r>
      <w:r w:rsidR="00AB4CA3">
        <w:t>,</w:t>
      </w:r>
      <w:r>
        <w:t xml:space="preserve"> which we</w:t>
      </w:r>
      <w:r w:rsidR="006C09DF">
        <w:t>'</w:t>
      </w:r>
      <w:r>
        <w:t>ll demonstrate.</w:t>
      </w:r>
    </w:p>
    <w:p w14:paraId="7CA0DD63" w14:textId="5C5931F4" w:rsidR="004F6C75" w:rsidRDefault="004F6C75" w:rsidP="004F6C75">
      <w:pPr>
        <w:pStyle w:val="P-CalloutHeading"/>
      </w:pPr>
      <w:r>
        <w:t>Note</w:t>
      </w:r>
    </w:p>
    <w:p w14:paraId="64DE4364" w14:textId="238D7E86" w:rsidR="004F6C75" w:rsidRPr="004F6C75" w:rsidRDefault="004F6C75" w:rsidP="007A4C8E">
      <w:pPr>
        <w:pStyle w:val="P-Callout"/>
      </w:pPr>
      <w:r>
        <w:t>It is recommended to install XGBoost and SHAP using an Anaconda environment as demonstrated in the preface. If you install different versions than those indicated, your results may be different than shown here.</w:t>
      </w:r>
    </w:p>
    <w:p w14:paraId="765F6FDB" w14:textId="066C1CFE" w:rsidR="005717AE" w:rsidRDefault="00D37E2A" w:rsidP="005717AE">
      <w:pPr>
        <w:pStyle w:val="P-Regular"/>
      </w:pPr>
      <w:r>
        <w:t>Now that we have a model object and some training data, we are ready to fit the model. This looks similar to how it did in scikit-learn:</w:t>
      </w:r>
    </w:p>
    <w:p w14:paraId="50BC02E3" w14:textId="77777777" w:rsidR="00D37E2A" w:rsidRDefault="00D37E2A" w:rsidP="00D37E2A">
      <w:pPr>
        <w:pStyle w:val="P-Source"/>
      </w:pPr>
      <w:commentRangeStart w:id="5"/>
      <w:r>
        <w:t>%%time</w:t>
      </w:r>
    </w:p>
    <w:p w14:paraId="35A29C31" w14:textId="431BC0EF" w:rsidR="004561A2" w:rsidRDefault="00D37E2A" w:rsidP="00D37E2A">
      <w:pPr>
        <w:pStyle w:val="P-Source"/>
      </w:pPr>
      <w:r>
        <w:t>xgb_model_1.fit(X_train, y_train,</w:t>
      </w:r>
      <w:r w:rsidR="003F398C">
        <w:t>\</w:t>
      </w:r>
    </w:p>
    <w:p w14:paraId="478B932A" w14:textId="1AC55649" w:rsidR="004561A2" w:rsidRDefault="004561A2" w:rsidP="00D37E2A">
      <w:pPr>
        <w:pStyle w:val="P-Source"/>
      </w:pPr>
      <w:r>
        <w:t>                </w:t>
      </w:r>
      <w:r w:rsidR="00D37E2A">
        <w:t>eval_metric=</w:t>
      </w:r>
      <w:r w:rsidR="006C09DF">
        <w:t>"</w:t>
      </w:r>
      <w:r w:rsidR="00D37E2A">
        <w:t>auc</w:t>
      </w:r>
      <w:r w:rsidR="006C09DF">
        <w:t>"</w:t>
      </w:r>
      <w:r w:rsidR="00D37E2A">
        <w:t>,</w:t>
      </w:r>
      <w:r w:rsidR="003F398C">
        <w:t>\</w:t>
      </w:r>
    </w:p>
    <w:p w14:paraId="4B69EA7A" w14:textId="348FBE42" w:rsidR="00D37E2A" w:rsidRDefault="004561A2" w:rsidP="00D37E2A">
      <w:pPr>
        <w:pStyle w:val="P-Source"/>
      </w:pPr>
      <w:r>
        <w:t>                </w:t>
      </w:r>
      <w:r w:rsidR="00D37E2A">
        <w:t>verbose=True)</w:t>
      </w:r>
      <w:commentRangeEnd w:id="5"/>
      <w:r w:rsidR="00CF58E4">
        <w:rPr>
          <w:rStyle w:val="CommentReference"/>
          <w:rFonts w:cs="Arial"/>
        </w:rPr>
        <w:commentReference w:id="5"/>
      </w:r>
    </w:p>
    <w:p w14:paraId="43128D42" w14:textId="4F210F9D" w:rsidR="001B74D2" w:rsidRDefault="00D37E2A" w:rsidP="001B74D2">
      <w:pPr>
        <w:pStyle w:val="P-Regular"/>
      </w:pPr>
      <w:r>
        <w:t>Here</w:t>
      </w:r>
      <w:r w:rsidR="00AB4CA3">
        <w:t>,</w:t>
      </w:r>
      <w:r>
        <w:t xml:space="preserve"> we are tracking how long the fitting procedure takes using the </w:t>
      </w:r>
      <w:r w:rsidRPr="00D16AE9">
        <w:rPr>
          <w:rStyle w:val="P-Code"/>
        </w:rPr>
        <w:t>%%time</w:t>
      </w:r>
      <w:r>
        <w:t xml:space="preserve"> </w:t>
      </w:r>
      <w:r w:rsidR="006C09DF">
        <w:t>"</w:t>
      </w:r>
      <w:r>
        <w:t>cell magic</w:t>
      </w:r>
      <w:r w:rsidR="006C09DF">
        <w:t>"</w:t>
      </w:r>
      <w:r>
        <w:t xml:space="preserve"> in the Jupyter notebook. We need to supply the</w:t>
      </w:r>
      <w:r w:rsidR="009B4395">
        <w:t xml:space="preserve"> features</w:t>
      </w:r>
      <w:r>
        <w:t xml:space="preserve"> </w:t>
      </w:r>
      <w:r w:rsidRPr="00D16AE9">
        <w:rPr>
          <w:rStyle w:val="P-Code"/>
        </w:rPr>
        <w:t>X_train</w:t>
      </w:r>
      <w:r>
        <w:t xml:space="preserve"> </w:t>
      </w:r>
      <w:r w:rsidR="00AB4CA3">
        <w:t xml:space="preserve">features </w:t>
      </w:r>
      <w:r>
        <w:t xml:space="preserve">and the </w:t>
      </w:r>
      <w:r w:rsidR="00AB4CA3">
        <w:t xml:space="preserve">response variable </w:t>
      </w:r>
      <w:r w:rsidR="009B4395" w:rsidRPr="00D16AE9">
        <w:rPr>
          <w:rStyle w:val="P-Code"/>
        </w:rPr>
        <w:t>y_train</w:t>
      </w:r>
      <w:r w:rsidR="009B4395">
        <w:t xml:space="preserve"> </w:t>
      </w:r>
      <w:r>
        <w:t xml:space="preserve">of the </w:t>
      </w:r>
      <w:r>
        <w:lastRenderedPageBreak/>
        <w:t xml:space="preserve">training data. We also supply </w:t>
      </w:r>
      <w:r w:rsidRPr="00D16AE9">
        <w:rPr>
          <w:rStyle w:val="P-Code"/>
        </w:rPr>
        <w:t>eval_metric</w:t>
      </w:r>
      <w:r>
        <w:t xml:space="preserve"> and set the verbosity, which we</w:t>
      </w:r>
      <w:r w:rsidR="006C09DF">
        <w:t>'</w:t>
      </w:r>
      <w:r>
        <w:t>ll explain shortly. Executing this cell should give output similar to this:</w:t>
      </w:r>
    </w:p>
    <w:p w14:paraId="25E6B84B" w14:textId="77777777" w:rsidR="00D37E2A" w:rsidRPr="00D37E2A" w:rsidRDefault="00D37E2A" w:rsidP="00D37E2A">
      <w:pPr>
        <w:pStyle w:val="P-Source"/>
        <w:rPr>
          <w:lang w:val="en-US"/>
        </w:rPr>
      </w:pPr>
      <w:r w:rsidRPr="00D37E2A">
        <w:rPr>
          <w:lang w:val="en-US"/>
        </w:rPr>
        <w:t>CPU times: user 52.5 s, sys: 986 ms, total: 53.4 s</w:t>
      </w:r>
    </w:p>
    <w:p w14:paraId="1F38DFF4" w14:textId="77777777" w:rsidR="00D37E2A" w:rsidRPr="00D37E2A" w:rsidRDefault="00D37E2A" w:rsidP="00D37E2A">
      <w:pPr>
        <w:pStyle w:val="P-Source"/>
        <w:rPr>
          <w:lang w:val="en-US"/>
        </w:rPr>
      </w:pPr>
      <w:r w:rsidRPr="00D37E2A">
        <w:rPr>
          <w:lang w:val="en-US"/>
        </w:rPr>
        <w:t>Wall time: 17.5 s</w:t>
      </w:r>
    </w:p>
    <w:p w14:paraId="63F44AC9" w14:textId="77777777" w:rsidR="00D37E2A" w:rsidRPr="00D37E2A" w:rsidRDefault="00D37E2A" w:rsidP="00D37E2A">
      <w:pPr>
        <w:pStyle w:val="P-Source"/>
        <w:rPr>
          <w:lang w:val="en-US"/>
        </w:rPr>
      </w:pPr>
      <w:r w:rsidRPr="00D37E2A">
        <w:rPr>
          <w:lang w:val="en-US"/>
        </w:rPr>
        <w:t>Out[7]:</w:t>
      </w:r>
    </w:p>
    <w:p w14:paraId="3590758F" w14:textId="162D18D8" w:rsidR="0086318A" w:rsidRDefault="00D37E2A" w:rsidP="00D37E2A">
      <w:pPr>
        <w:pStyle w:val="P-Source"/>
        <w:rPr>
          <w:lang w:val="en-US"/>
        </w:rPr>
      </w:pPr>
      <w:r w:rsidRPr="00D37E2A">
        <w:rPr>
          <w:lang w:val="en-US"/>
        </w:rPr>
        <w:t>XGBClassifier(base_score=0.5, booster=</w:t>
      </w:r>
      <w:r w:rsidR="006C09DF">
        <w:rPr>
          <w:lang w:val="en-US"/>
        </w:rPr>
        <w:t>'</w:t>
      </w:r>
      <w:r w:rsidRPr="00D37E2A">
        <w:rPr>
          <w:lang w:val="en-US"/>
        </w:rPr>
        <w:t>gbtree</w:t>
      </w:r>
      <w:r w:rsidR="006C09DF">
        <w:rPr>
          <w:lang w:val="en-US"/>
        </w:rPr>
        <w:t>'</w:t>
      </w:r>
      <w:r w:rsidRPr="00D37E2A">
        <w:rPr>
          <w:lang w:val="en-US"/>
        </w:rPr>
        <w:t>,</w:t>
      </w:r>
      <w:r w:rsidR="00396C1D">
        <w:rPr>
          <w:lang w:val="en-US"/>
        </w:rPr>
        <w:t>\</w:t>
      </w:r>
    </w:p>
    <w:p w14:paraId="6B4BA04A" w14:textId="5B1ED016" w:rsidR="0086318A" w:rsidRDefault="0086318A" w:rsidP="00D37E2A">
      <w:pPr>
        <w:pStyle w:val="P-Source"/>
        <w:rPr>
          <w:lang w:val="en-US"/>
        </w:rPr>
      </w:pPr>
      <w:r>
        <w:rPr>
          <w:lang w:val="en-US"/>
        </w:rPr>
        <w:t>              </w:t>
      </w:r>
      <w:r w:rsidR="00D37E2A" w:rsidRPr="00D37E2A">
        <w:rPr>
          <w:lang w:val="en-US"/>
        </w:rPr>
        <w:t>colsample_bylevel=1, colsample_bynode=1,</w:t>
      </w:r>
      <w:r w:rsidR="00396C1D">
        <w:rPr>
          <w:lang w:val="en-US"/>
        </w:rPr>
        <w:t>\</w:t>
      </w:r>
    </w:p>
    <w:p w14:paraId="69FDCE12" w14:textId="4821CFFB" w:rsidR="00D37E2A" w:rsidRPr="00D37E2A" w:rsidRDefault="0086318A" w:rsidP="00D37E2A">
      <w:pPr>
        <w:pStyle w:val="P-Source"/>
        <w:rPr>
          <w:lang w:val="en-US"/>
        </w:rPr>
      </w:pPr>
      <w:r>
        <w:rPr>
          <w:lang w:val="en-US"/>
        </w:rPr>
        <w:t>              </w:t>
      </w:r>
      <w:r w:rsidR="00D37E2A" w:rsidRPr="00D37E2A">
        <w:rPr>
          <w:lang w:val="en-US"/>
        </w:rPr>
        <w:t>colsample_bytree=1, gamma=0, gpu_id=-1,</w:t>
      </w:r>
      <w:r w:rsidR="00396C1D">
        <w:rPr>
          <w:lang w:val="en-US"/>
        </w:rPr>
        <w:t>\</w:t>
      </w:r>
    </w:p>
    <w:p w14:paraId="48D7691F" w14:textId="3A68105F" w:rsidR="00D37E2A" w:rsidRPr="00D37E2A" w:rsidRDefault="00460286" w:rsidP="00D37E2A">
      <w:pPr>
        <w:pStyle w:val="P-Source"/>
        <w:rPr>
          <w:lang w:val="en-US"/>
        </w:rPr>
      </w:pPr>
      <w:r>
        <w:rPr>
          <w:lang w:val="en-US"/>
        </w:rPr>
        <w:t>              </w:t>
      </w:r>
      <w:r w:rsidR="00D37E2A" w:rsidRPr="00D37E2A">
        <w:rPr>
          <w:lang w:val="en-US"/>
        </w:rPr>
        <w:t>importance_type=</w:t>
      </w:r>
      <w:r w:rsidR="006C09DF">
        <w:rPr>
          <w:lang w:val="en-US"/>
        </w:rPr>
        <w:t>'</w:t>
      </w:r>
      <w:r w:rsidR="00D37E2A" w:rsidRPr="00D37E2A">
        <w:rPr>
          <w:lang w:val="en-US"/>
        </w:rPr>
        <w:t>gain</w:t>
      </w:r>
      <w:r w:rsidR="006C09DF">
        <w:rPr>
          <w:lang w:val="en-US"/>
        </w:rPr>
        <w:t>'</w:t>
      </w:r>
      <w:r w:rsidR="00D37E2A" w:rsidRPr="00D37E2A">
        <w:rPr>
          <w:lang w:val="en-US"/>
        </w:rPr>
        <w:t>,interaction_constraints=</w:t>
      </w:r>
      <w:r w:rsidR="006C09DF">
        <w:rPr>
          <w:lang w:val="en-US"/>
        </w:rPr>
        <w:t>''</w:t>
      </w:r>
      <w:r w:rsidR="00D37E2A" w:rsidRPr="00D37E2A">
        <w:rPr>
          <w:lang w:val="en-US"/>
        </w:rPr>
        <w:t>,</w:t>
      </w:r>
      <w:r w:rsidR="00396C1D">
        <w:rPr>
          <w:lang w:val="en-US"/>
        </w:rPr>
        <w:t>\</w:t>
      </w:r>
    </w:p>
    <w:p w14:paraId="0AE8A946" w14:textId="0473EDF5" w:rsidR="00D37E2A" w:rsidRPr="00D37E2A" w:rsidRDefault="00460286" w:rsidP="00D37E2A">
      <w:pPr>
        <w:pStyle w:val="P-Source"/>
        <w:rPr>
          <w:lang w:val="en-US"/>
        </w:rPr>
      </w:pPr>
      <w:r>
        <w:rPr>
          <w:lang w:val="en-US"/>
        </w:rPr>
        <w:t>              </w:t>
      </w:r>
      <w:r w:rsidR="00D37E2A" w:rsidRPr="00D37E2A">
        <w:rPr>
          <w:lang w:val="en-US"/>
        </w:rPr>
        <w:t>learning_rate=0.3, max_delta_step=0, max_depth=6,</w:t>
      </w:r>
      <w:r w:rsidR="00396C1D">
        <w:rPr>
          <w:lang w:val="en-US"/>
        </w:rPr>
        <w:t>\</w:t>
      </w:r>
    </w:p>
    <w:p w14:paraId="01CB70C8" w14:textId="4548ED8B" w:rsidR="00B86369" w:rsidRDefault="00460286" w:rsidP="00D37E2A">
      <w:pPr>
        <w:pStyle w:val="P-Source"/>
        <w:rPr>
          <w:lang w:val="en-US"/>
        </w:rPr>
      </w:pPr>
      <w:r>
        <w:rPr>
          <w:lang w:val="en-US"/>
        </w:rPr>
        <w:t>              </w:t>
      </w:r>
      <w:r w:rsidR="00D37E2A" w:rsidRPr="00D37E2A">
        <w:rPr>
          <w:lang w:val="en-US"/>
        </w:rPr>
        <w:t>min_child_weight=1, missing=nan,</w:t>
      </w:r>
      <w:r w:rsidR="00396C1D">
        <w:rPr>
          <w:lang w:val="en-US"/>
        </w:rPr>
        <w:t>\</w:t>
      </w:r>
    </w:p>
    <w:p w14:paraId="56E24A22" w14:textId="19CDCFF4" w:rsidR="00B86369" w:rsidRDefault="00B86369" w:rsidP="00D37E2A">
      <w:pPr>
        <w:pStyle w:val="P-Source"/>
        <w:rPr>
          <w:lang w:val="en-US"/>
        </w:rPr>
      </w:pPr>
      <w:r>
        <w:rPr>
          <w:lang w:val="en-US"/>
        </w:rPr>
        <w:t>              </w:t>
      </w:r>
      <w:r w:rsidR="00D37E2A" w:rsidRPr="00D37E2A">
        <w:rPr>
          <w:lang w:val="en-US"/>
        </w:rPr>
        <w:t>monotone_constraints=</w:t>
      </w:r>
      <w:r w:rsidR="006C09DF">
        <w:rPr>
          <w:lang w:val="en-US"/>
        </w:rPr>
        <w:t>'</w:t>
      </w:r>
      <w:r w:rsidR="00D37E2A" w:rsidRPr="00D37E2A">
        <w:rPr>
          <w:lang w:val="en-US"/>
        </w:rPr>
        <w:t>()</w:t>
      </w:r>
      <w:r w:rsidR="006C09DF">
        <w:rPr>
          <w:lang w:val="en-US"/>
        </w:rPr>
        <w:t>'</w:t>
      </w:r>
      <w:r w:rsidR="00D37E2A" w:rsidRPr="00D37E2A">
        <w:rPr>
          <w:lang w:val="en-US"/>
        </w:rPr>
        <w:t>, n_estimators=1000,</w:t>
      </w:r>
      <w:r w:rsidR="00396C1D">
        <w:rPr>
          <w:lang w:val="en-US"/>
        </w:rPr>
        <w:t>\</w:t>
      </w:r>
    </w:p>
    <w:p w14:paraId="520521BE" w14:textId="07AF910C" w:rsidR="00D37E2A" w:rsidRPr="00D37E2A" w:rsidRDefault="00B86369" w:rsidP="00D37E2A">
      <w:pPr>
        <w:pStyle w:val="P-Source"/>
        <w:rPr>
          <w:lang w:val="en-US"/>
        </w:rPr>
      </w:pPr>
      <w:r>
        <w:rPr>
          <w:lang w:val="en-US"/>
        </w:rPr>
        <w:t>              </w:t>
      </w:r>
      <w:r w:rsidR="00D37E2A" w:rsidRPr="00D37E2A">
        <w:rPr>
          <w:lang w:val="en-US"/>
        </w:rPr>
        <w:t>n_jobs=4, num_parallel_tree=1, random_state=0,</w:t>
      </w:r>
      <w:r w:rsidR="00396C1D">
        <w:rPr>
          <w:lang w:val="en-US"/>
        </w:rPr>
        <w:t>\</w:t>
      </w:r>
    </w:p>
    <w:p w14:paraId="73199F2C" w14:textId="755C1ED2" w:rsidR="00B86369" w:rsidRDefault="00460286" w:rsidP="00D37E2A">
      <w:pPr>
        <w:pStyle w:val="P-Source"/>
        <w:rPr>
          <w:lang w:val="en-US"/>
        </w:rPr>
      </w:pPr>
      <w:r>
        <w:rPr>
          <w:lang w:val="en-US"/>
        </w:rPr>
        <w:t>              </w:t>
      </w:r>
      <w:r w:rsidR="00D37E2A" w:rsidRPr="00D37E2A">
        <w:rPr>
          <w:lang w:val="en-US"/>
        </w:rPr>
        <w:t>reg_alpha=0, reg_lambda=1, scale_pos_weight=1,</w:t>
      </w:r>
      <w:r w:rsidR="00396C1D">
        <w:rPr>
          <w:lang w:val="en-US"/>
        </w:rPr>
        <w:t>\</w:t>
      </w:r>
    </w:p>
    <w:p w14:paraId="326EF5E5" w14:textId="6A175799" w:rsidR="00DB7141" w:rsidRDefault="00B86369" w:rsidP="00D37E2A">
      <w:pPr>
        <w:pStyle w:val="P-Source"/>
        <w:rPr>
          <w:lang w:val="en-US"/>
        </w:rPr>
      </w:pPr>
      <w:r>
        <w:rPr>
          <w:lang w:val="en-US"/>
        </w:rPr>
        <w:t>              </w:t>
      </w:r>
      <w:r w:rsidR="00D37E2A" w:rsidRPr="00D37E2A">
        <w:rPr>
          <w:lang w:val="en-US"/>
        </w:rPr>
        <w:t>subsample=1,</w:t>
      </w:r>
      <w:r w:rsidR="00DB7141">
        <w:rPr>
          <w:lang w:val="en-US"/>
        </w:rPr>
        <w:t xml:space="preserve"> </w:t>
      </w:r>
      <w:r w:rsidR="00D37E2A" w:rsidRPr="00D37E2A">
        <w:rPr>
          <w:lang w:val="en-US"/>
        </w:rPr>
        <w:t>tree_method=</w:t>
      </w:r>
      <w:r w:rsidR="006C09DF">
        <w:rPr>
          <w:lang w:val="en-US"/>
        </w:rPr>
        <w:t>'</w:t>
      </w:r>
      <w:r w:rsidR="00D37E2A" w:rsidRPr="00D37E2A">
        <w:rPr>
          <w:lang w:val="en-US"/>
        </w:rPr>
        <w:t>exact</w:t>
      </w:r>
      <w:r w:rsidR="006C09DF">
        <w:rPr>
          <w:lang w:val="en-US"/>
        </w:rPr>
        <w:t>'</w:t>
      </w:r>
      <w:r w:rsidR="00D37E2A" w:rsidRPr="00D37E2A">
        <w:rPr>
          <w:lang w:val="en-US"/>
        </w:rPr>
        <w:t>,</w:t>
      </w:r>
      <w:r w:rsidR="00396C1D">
        <w:rPr>
          <w:lang w:val="en-US"/>
        </w:rPr>
        <w:t>\</w:t>
      </w:r>
    </w:p>
    <w:p w14:paraId="6D271468" w14:textId="1C88656C" w:rsidR="00460286" w:rsidRDefault="00DB7141" w:rsidP="00D37E2A">
      <w:pPr>
        <w:pStyle w:val="P-Source"/>
        <w:rPr>
          <w:lang w:val="en-US"/>
        </w:rPr>
      </w:pPr>
      <w:r>
        <w:rPr>
          <w:lang w:val="en-US"/>
        </w:rPr>
        <w:t>              </w:t>
      </w:r>
      <w:r w:rsidR="00D37E2A" w:rsidRPr="00D37E2A">
        <w:rPr>
          <w:lang w:val="en-US"/>
        </w:rPr>
        <w:t>use_label_encoder=False,</w:t>
      </w:r>
      <w:r>
        <w:rPr>
          <w:lang w:val="en-US"/>
        </w:rPr>
        <w:t xml:space="preserve"> </w:t>
      </w:r>
      <w:r w:rsidR="00D37E2A" w:rsidRPr="00D37E2A">
        <w:rPr>
          <w:lang w:val="en-US"/>
        </w:rPr>
        <w:t>validate_parameters=1,</w:t>
      </w:r>
      <w:r w:rsidR="00396C1D">
        <w:rPr>
          <w:lang w:val="en-US"/>
        </w:rPr>
        <w:t>\</w:t>
      </w:r>
    </w:p>
    <w:p w14:paraId="2D6DA322" w14:textId="62B151A4" w:rsidR="00D37E2A" w:rsidRPr="003010E8" w:rsidRDefault="00460286" w:rsidP="00D37E2A">
      <w:pPr>
        <w:pStyle w:val="P-Source"/>
        <w:rPr>
          <w:lang w:val="en-US"/>
        </w:rPr>
      </w:pPr>
      <w:r>
        <w:rPr>
          <w:lang w:val="en-US"/>
        </w:rPr>
        <w:t>              </w:t>
      </w:r>
      <w:r w:rsidR="00D37E2A" w:rsidRPr="00D37E2A">
        <w:rPr>
          <w:lang w:val="en-US"/>
        </w:rPr>
        <w:t>verbosity=1)</w:t>
      </w:r>
    </w:p>
    <w:p w14:paraId="6231D592" w14:textId="4D8FB492" w:rsidR="001B74D2" w:rsidRDefault="005D16A0" w:rsidP="001B74D2">
      <w:pPr>
        <w:pStyle w:val="P-Regular"/>
      </w:pPr>
      <w:r>
        <w:t xml:space="preserve">The output tells us that this cell took 17.5 seconds to execute, called the </w:t>
      </w:r>
      <w:r w:rsidR="006C09DF">
        <w:t>"</w:t>
      </w:r>
      <w:r w:rsidR="00AB4CA3">
        <w:t>w</w:t>
      </w:r>
      <w:r>
        <w:t>all time</w:t>
      </w:r>
      <w:r w:rsidR="00AB4CA3">
        <w:t>,</w:t>
      </w:r>
      <w:r w:rsidR="006C09DF">
        <w:t>"</w:t>
      </w:r>
      <w:r>
        <w:t xml:space="preserve"> or the elapsed time on a clock that might be on your wall. The CPU times are longer than this because XGBoost efficiently uses multiple processors simultaneously. XGBoost also prints out all the hyperparameters, including the ones we set and the others that were left at their defaults.</w:t>
      </w:r>
    </w:p>
    <w:p w14:paraId="2A8F388E" w14:textId="01F98A3E" w:rsidR="005D16A0" w:rsidRDefault="005D16A0" w:rsidP="001B74D2">
      <w:pPr>
        <w:pStyle w:val="P-Regular"/>
      </w:pPr>
      <w:r>
        <w:t>Now, to examine the performance of this fitted model, we</w:t>
      </w:r>
      <w:r w:rsidR="006C09DF">
        <w:t>'</w:t>
      </w:r>
      <w:r>
        <w:t>ll evaluate the area under the ROC curve on the validation set. First</w:t>
      </w:r>
      <w:r w:rsidR="00AB4CA3">
        <w:t>,</w:t>
      </w:r>
      <w:r>
        <w:t xml:space="preserve"> we need </w:t>
      </w:r>
      <w:r w:rsidR="00AB4CA3">
        <w:t xml:space="preserve">to </w:t>
      </w:r>
      <w:r w:rsidR="00D16AE9">
        <w:t>obtain the predicted probabilities:</w:t>
      </w:r>
    </w:p>
    <w:p w14:paraId="556036B1" w14:textId="77777777" w:rsidR="00D16AE9" w:rsidRDefault="00D16AE9" w:rsidP="00D16AE9">
      <w:pPr>
        <w:pStyle w:val="P-Source"/>
      </w:pPr>
      <w:commentRangeStart w:id="6"/>
      <w:r>
        <w:t>val_set_pred_proba = xgb_model_1.predict_proba(X_val)[:,1]</w:t>
      </w:r>
    </w:p>
    <w:p w14:paraId="671F0F5F" w14:textId="77777777" w:rsidR="00D16AE9" w:rsidRDefault="00D16AE9" w:rsidP="00D16AE9">
      <w:pPr>
        <w:pStyle w:val="P-Source"/>
      </w:pPr>
      <w:r>
        <w:t>from sklearn.metrics import roc_auc_score</w:t>
      </w:r>
    </w:p>
    <w:p w14:paraId="197A7445" w14:textId="2D9D9F02" w:rsidR="00D16AE9" w:rsidRDefault="00D16AE9" w:rsidP="00D16AE9">
      <w:pPr>
        <w:pStyle w:val="P-Source"/>
      </w:pPr>
      <w:r>
        <w:t>roc_auc_score(y_val, val_set_pred_proba)</w:t>
      </w:r>
    </w:p>
    <w:p w14:paraId="766F0574" w14:textId="00E66224" w:rsidR="001B74D2" w:rsidRDefault="00D16AE9" w:rsidP="001B74D2">
      <w:pPr>
        <w:pStyle w:val="P-Regular"/>
      </w:pPr>
      <w:r>
        <w:t>The output of this cell should be</w:t>
      </w:r>
      <w:r w:rsidR="00AB4CA3">
        <w:t xml:space="preserve"> as follows</w:t>
      </w:r>
      <w:r>
        <w:t>:</w:t>
      </w:r>
    </w:p>
    <w:p w14:paraId="5E7603CC" w14:textId="512B110B" w:rsidR="00D16AE9" w:rsidRPr="00D16AE9" w:rsidRDefault="00D16AE9" w:rsidP="00D16AE9">
      <w:pPr>
        <w:pStyle w:val="P-Source"/>
        <w:rPr>
          <w:lang w:val="en-US"/>
        </w:rPr>
      </w:pPr>
      <w:r w:rsidRPr="00D16AE9">
        <w:rPr>
          <w:lang w:val="en-US"/>
        </w:rPr>
        <w:t>0.7773798710782294</w:t>
      </w:r>
      <w:commentRangeEnd w:id="6"/>
      <w:r w:rsidR="00CF58E4">
        <w:rPr>
          <w:rStyle w:val="CommentReference"/>
          <w:rFonts w:cs="Arial"/>
        </w:rPr>
        <w:commentReference w:id="6"/>
      </w:r>
    </w:p>
    <w:p w14:paraId="768CD55B" w14:textId="74C9E513" w:rsidR="00D16AE9" w:rsidRDefault="00AB4CA3" w:rsidP="001B74D2">
      <w:pPr>
        <w:pStyle w:val="P-Regular"/>
      </w:pPr>
      <w:r>
        <w:t xml:space="preserve">This indicates an </w:t>
      </w:r>
      <w:r w:rsidR="00D16AE9">
        <w:t>ROC AUC of about 0.78. This will be our model performance</w:t>
      </w:r>
      <w:r w:rsidRPr="00AB4CA3">
        <w:t xml:space="preserve"> </w:t>
      </w:r>
      <w:r>
        <w:t>baseline</w:t>
      </w:r>
      <w:r w:rsidR="00D16AE9">
        <w:t>, using nearly default options for XGBoost.</w:t>
      </w:r>
    </w:p>
    <w:p w14:paraId="705A2DA8" w14:textId="5AB0DFDC" w:rsidR="00CA7DEE" w:rsidRDefault="00CA7DEE" w:rsidP="00CA7DEE">
      <w:pPr>
        <w:pStyle w:val="H1-Topic"/>
      </w:pPr>
      <w:r>
        <w:t xml:space="preserve">XGBoost </w:t>
      </w:r>
      <w:r w:rsidR="003F77AC">
        <w:t>H</w:t>
      </w:r>
      <w:r>
        <w:t>yperparameters</w:t>
      </w:r>
    </w:p>
    <w:p w14:paraId="29D298AF" w14:textId="43676353" w:rsidR="00D16AE9" w:rsidRDefault="00D16AE9" w:rsidP="00D16AE9">
      <w:pPr>
        <w:pStyle w:val="H2-General"/>
      </w:pPr>
      <w:r>
        <w:t>Early Stopping</w:t>
      </w:r>
    </w:p>
    <w:p w14:paraId="586FFDDA" w14:textId="655E41B1" w:rsidR="00D16AE9" w:rsidRDefault="00D16AE9" w:rsidP="00D16AE9">
      <w:pPr>
        <w:pStyle w:val="P-Regular"/>
      </w:pPr>
      <w:r>
        <w:t>When training ensembles of decision trees with XGBoost, there</w:t>
      </w:r>
      <w:r w:rsidR="003375CE">
        <w:t xml:space="preserve"> are many options available for reducing overfitting and leveraging the bias-variance trade</w:t>
      </w:r>
      <w:r w:rsidR="00AB4CA3">
        <w:t>-</w:t>
      </w:r>
      <w:r w:rsidR="003375CE">
        <w:t xml:space="preserve">off. </w:t>
      </w:r>
      <w:r w:rsidR="003375CE" w:rsidRPr="003F77AC">
        <w:rPr>
          <w:rStyle w:val="P-Bold"/>
        </w:rPr>
        <w:t>Early stopping</w:t>
      </w:r>
      <w:r w:rsidR="003375CE">
        <w:t xml:space="preserve"> is a simple one of these and can help provide an automated answer to the question </w:t>
      </w:r>
      <w:r w:rsidR="006C09DF">
        <w:t>"</w:t>
      </w:r>
      <w:r w:rsidR="00AB4CA3">
        <w:t>H</w:t>
      </w:r>
      <w:r w:rsidR="003375CE">
        <w:t>ow many boosting rounds are needed?</w:t>
      </w:r>
      <w:r w:rsidR="006C09DF">
        <w:t>"</w:t>
      </w:r>
      <w:r w:rsidR="003375CE">
        <w:t>. It</w:t>
      </w:r>
      <w:r w:rsidR="006C09DF">
        <w:t>'</w:t>
      </w:r>
      <w:r w:rsidR="003375CE">
        <w:t>s important to note that early stopping relies on having a separate validation set of data, aside from the training set. However</w:t>
      </w:r>
      <w:r w:rsidR="00AB4CA3">
        <w:t>,</w:t>
      </w:r>
      <w:r w:rsidR="003375CE">
        <w:t xml:space="preserve"> this validation set will actually be used during the model training process, so it does not qualify as </w:t>
      </w:r>
      <w:r w:rsidR="006C09DF">
        <w:t>"</w:t>
      </w:r>
      <w:r w:rsidR="003375CE">
        <w:t>unseen</w:t>
      </w:r>
      <w:r w:rsidR="006C09DF">
        <w:t>"</w:t>
      </w:r>
      <w:r w:rsidR="003375CE">
        <w:t xml:space="preserve"> data that was held out from model training, similar to how we used validation sets in cross-validation to select model </w:t>
      </w:r>
      <w:r w:rsidR="00CC30ED">
        <w:t>hyperparameters</w:t>
      </w:r>
      <w:r w:rsidR="003375CE">
        <w:t xml:space="preserve"> in </w:t>
      </w:r>
      <w:r w:rsidR="007B6C71" w:rsidRPr="00263CC5">
        <w:rPr>
          <w:rStyle w:val="P-Italics"/>
        </w:rPr>
        <w:t>Chapter 4</w:t>
      </w:r>
      <w:r w:rsidR="007B6C71">
        <w:t xml:space="preserve">, </w:t>
      </w:r>
      <w:r w:rsidR="007B6C71" w:rsidRPr="00263CC5">
        <w:rPr>
          <w:rStyle w:val="P-Italics"/>
        </w:rPr>
        <w:t>The Bias-Variance Trade-Off</w:t>
      </w:r>
      <w:r w:rsidR="003375CE">
        <w:t>.</w:t>
      </w:r>
    </w:p>
    <w:p w14:paraId="6E0D68FA" w14:textId="5FD8E49F" w:rsidR="00CC30ED" w:rsidRDefault="003375CE" w:rsidP="00D16AE9">
      <w:pPr>
        <w:pStyle w:val="P-Regular"/>
      </w:pPr>
      <w:r>
        <w:t>When XGBoost is training successive decision trees to reduce error on the training set, it</w:t>
      </w:r>
      <w:r w:rsidR="006C09DF">
        <w:t>'</w:t>
      </w:r>
      <w:r>
        <w:t xml:space="preserve">s possible that adding </w:t>
      </w:r>
      <w:r w:rsidR="00CC30ED">
        <w:t>more and more</w:t>
      </w:r>
      <w:r>
        <w:t xml:space="preserve"> trees to the ensemble will provide </w:t>
      </w:r>
      <w:r w:rsidR="00CC30ED">
        <w:t xml:space="preserve">increasingly better </w:t>
      </w:r>
      <w:r>
        <w:t>fit</w:t>
      </w:r>
      <w:r w:rsidR="00CC30ED">
        <w:t>s</w:t>
      </w:r>
      <w:r>
        <w:t xml:space="preserve"> to the training </w:t>
      </w:r>
      <w:r w:rsidR="00CC30ED">
        <w:t>data, but</w:t>
      </w:r>
      <w:r>
        <w:t xml:space="preserve"> </w:t>
      </w:r>
      <w:r w:rsidR="00CC30ED">
        <w:t xml:space="preserve">start to cause lower performance on held-out data. </w:t>
      </w:r>
      <w:r w:rsidR="00AB4CA3">
        <w:t>T</w:t>
      </w:r>
      <w:r w:rsidR="00CC30ED">
        <w:t xml:space="preserve">o avoid this, we can use a validation set, also called an evaluation set or </w:t>
      </w:r>
      <w:r w:rsidR="00CC30ED" w:rsidRPr="00CC30ED">
        <w:rPr>
          <w:rStyle w:val="P-Code"/>
        </w:rPr>
        <w:t>eval_set</w:t>
      </w:r>
      <w:r w:rsidR="00CC30ED">
        <w:t xml:space="preserve"> by XGBoost.</w:t>
      </w:r>
      <w:r w:rsidR="001D47C1">
        <w:t xml:space="preserve"> The evaluation set will be supplied as a list of tuples of features </w:t>
      </w:r>
      <w:r w:rsidR="001D47C1">
        <w:lastRenderedPageBreak/>
        <w:t>and their corresponding response variables. Whichever tuple comes last in this list will be the one that is used for early stopping. We want this to be the validation set since the training data will be used to fit the model and can</w:t>
      </w:r>
      <w:r w:rsidR="006C09DF">
        <w:t>'</w:t>
      </w:r>
      <w:r w:rsidR="001D47C1">
        <w:t>t provide an estimate of out-of-sample generalization:</w:t>
      </w:r>
    </w:p>
    <w:p w14:paraId="5D92BAFF" w14:textId="273ADE53" w:rsidR="00CC30ED" w:rsidRPr="00D16AE9" w:rsidRDefault="00CC30ED" w:rsidP="00CC30ED">
      <w:pPr>
        <w:pStyle w:val="P-Source"/>
      </w:pPr>
      <w:commentRangeStart w:id="7"/>
      <w:r w:rsidRPr="00CC30ED">
        <w:t>eval_set = [(X_train, y_train), (X_val, y_val)]</w:t>
      </w:r>
      <w:commentRangeEnd w:id="7"/>
      <w:r w:rsidR="00CF58E4">
        <w:rPr>
          <w:rStyle w:val="CommentReference"/>
          <w:rFonts w:cs="Arial"/>
        </w:rPr>
        <w:commentReference w:id="7"/>
      </w:r>
    </w:p>
    <w:p w14:paraId="5659C390" w14:textId="1EC77FF4" w:rsidR="009F7930" w:rsidRDefault="009F7930" w:rsidP="00E55ECE">
      <w:pPr>
        <w:pStyle w:val="P-Regular"/>
      </w:pPr>
      <w:r>
        <w:t xml:space="preserve">Now we can fit the model again, but this time we supply the </w:t>
      </w:r>
      <w:r w:rsidRPr="009F7930">
        <w:rPr>
          <w:rStyle w:val="P-Code"/>
        </w:rPr>
        <w:t>eval_set</w:t>
      </w:r>
      <w:r>
        <w:t xml:space="preserve"> keyword argument with the evaluation set we just created. At this point, the </w:t>
      </w:r>
      <w:r w:rsidRPr="009F7930">
        <w:rPr>
          <w:rStyle w:val="P-Code"/>
        </w:rPr>
        <w:t>eval_metric</w:t>
      </w:r>
      <w:r>
        <w:t xml:space="preserve"> of </w:t>
      </w:r>
      <w:r w:rsidRPr="009F7930">
        <w:rPr>
          <w:rStyle w:val="P-Code"/>
        </w:rPr>
        <w:t>auc</w:t>
      </w:r>
      <w:r>
        <w:t xml:space="preserve"> becomes important. This means that after each boosting round, before training another decision tree, the area under the ROC curve will be evaluated on all the </w:t>
      </w:r>
      <w:r w:rsidR="00AB4CA3">
        <w:t>dataset</w:t>
      </w:r>
      <w:r>
        <w:t xml:space="preserve">s supplied </w:t>
      </w:r>
      <w:r w:rsidR="008309DE">
        <w:t>with</w:t>
      </w:r>
      <w:r>
        <w:t xml:space="preserve"> </w:t>
      </w:r>
      <w:r w:rsidRPr="009F7930">
        <w:rPr>
          <w:rStyle w:val="P-Code"/>
        </w:rPr>
        <w:t>eval_set</w:t>
      </w:r>
      <w:r>
        <w:t>. Since we</w:t>
      </w:r>
      <w:r w:rsidR="006C09DF">
        <w:t>'</w:t>
      </w:r>
      <w:r>
        <w:t xml:space="preserve">ll indicate </w:t>
      </w:r>
      <w:r w:rsidRPr="009F7930">
        <w:rPr>
          <w:rStyle w:val="P-Code"/>
        </w:rPr>
        <w:t>verbosity=True</w:t>
      </w:r>
      <w:r>
        <w:t>, we</w:t>
      </w:r>
      <w:r w:rsidR="006C09DF">
        <w:t>'</w:t>
      </w:r>
      <w:r>
        <w:t>ll get output printed below the cell with the ROC AUC for both the training set and the validation set. This provides a nice live look at how model performance changes on the training and validation data as more boosting rounds are trained.</w:t>
      </w:r>
    </w:p>
    <w:p w14:paraId="27106AD0" w14:textId="77F8BBAC" w:rsidR="009F7930" w:rsidRDefault="009F7930" w:rsidP="00E55ECE">
      <w:pPr>
        <w:pStyle w:val="P-Regular"/>
      </w:pPr>
      <w:r>
        <w:t>Since, in predictive modeling, we</w:t>
      </w:r>
      <w:r w:rsidR="006C09DF">
        <w:t>'</w:t>
      </w:r>
      <w:r>
        <w:t xml:space="preserve">re primarily interested in how a model performs on new and unseen data, we would like to stop training additional boosting rounds when it becomes clear that they are not improving model performance on out-of-sample data. The </w:t>
      </w:r>
      <w:r w:rsidRPr="000624D5">
        <w:rPr>
          <w:rStyle w:val="P-Code"/>
        </w:rPr>
        <w:t>early_stopping_rounds=30</w:t>
      </w:r>
      <w:r>
        <w:t xml:space="preserve"> argument indicates that once 30 boosting rounds have been completed without any additional improvement in the ROC </w:t>
      </w:r>
      <w:r w:rsidR="00536B1A">
        <w:t xml:space="preserve">AUC </w:t>
      </w:r>
      <w:r>
        <w:t xml:space="preserve">on the validation set, </w:t>
      </w:r>
      <w:r w:rsidR="000624D5">
        <w:t xml:space="preserve">XGBoost should stop model training. </w:t>
      </w:r>
      <w:r w:rsidR="00AB4CA3">
        <w:t xml:space="preserve">Once </w:t>
      </w:r>
      <w:r w:rsidR="000624D5">
        <w:t>model training is complete, the final fitted model will only have as many ensemble members as needed to get the highest model performance on the validation set. This means that the last 30 members of the ensemble will be discarded, since they didn</w:t>
      </w:r>
      <w:r w:rsidR="006C09DF">
        <w:t>'</w:t>
      </w:r>
      <w:r w:rsidR="000624D5">
        <w:t>t provide any increase in validation set performance.</w:t>
      </w:r>
      <w:r w:rsidR="00386A97">
        <w:t xml:space="preserve"> Let</w:t>
      </w:r>
      <w:r w:rsidR="006C09DF">
        <w:t>'</w:t>
      </w:r>
      <w:r w:rsidR="00386A97">
        <w:t>s now fit this model and watch the progress:</w:t>
      </w:r>
    </w:p>
    <w:p w14:paraId="0B6F4A79" w14:textId="77777777" w:rsidR="009F7930" w:rsidRDefault="009F7930" w:rsidP="009F7930">
      <w:pPr>
        <w:pStyle w:val="P-Source"/>
      </w:pPr>
      <w:commentRangeStart w:id="8"/>
      <w:r>
        <w:t>%%time</w:t>
      </w:r>
    </w:p>
    <w:p w14:paraId="4788B45C" w14:textId="05B651F7" w:rsidR="009F7930" w:rsidRDefault="009F7930" w:rsidP="009F7930">
      <w:pPr>
        <w:pStyle w:val="P-Source"/>
      </w:pPr>
      <w:r>
        <w:t>xgb_model_1.fit(X_train, y_train, eval_set=eval_set,</w:t>
      </w:r>
      <w:r w:rsidR="00667C27">
        <w:t>\</w:t>
      </w:r>
    </w:p>
    <w:p w14:paraId="627C144C" w14:textId="3E732E9F" w:rsidR="009F7930" w:rsidRDefault="009579E2" w:rsidP="009F7930">
      <w:pPr>
        <w:pStyle w:val="P-Source"/>
      </w:pPr>
      <w:r>
        <w:t>                </w:t>
      </w:r>
      <w:r w:rsidR="009F7930">
        <w:t>eval_metric=</w:t>
      </w:r>
      <w:r w:rsidR="006C09DF">
        <w:t>'</w:t>
      </w:r>
      <w:r w:rsidR="009F7930">
        <w:t>auc</w:t>
      </w:r>
      <w:r w:rsidR="006C09DF">
        <w:t>'</w:t>
      </w:r>
      <w:r w:rsidR="009F7930">
        <w:t>,</w:t>
      </w:r>
      <w:r w:rsidR="00667C27">
        <w:t>\</w:t>
      </w:r>
    </w:p>
    <w:p w14:paraId="6125E14C" w14:textId="164DE4C2" w:rsidR="009F7930" w:rsidRDefault="009579E2" w:rsidP="009F7930">
      <w:pPr>
        <w:pStyle w:val="P-Source"/>
      </w:pPr>
      <w:r>
        <w:t>                </w:t>
      </w:r>
      <w:r w:rsidR="009F7930">
        <w:t>verbose=True, early_stopping_rounds=30)</w:t>
      </w:r>
      <w:commentRangeEnd w:id="8"/>
      <w:r w:rsidR="00CF58E4">
        <w:rPr>
          <w:rStyle w:val="CommentReference"/>
          <w:rFonts w:cs="Arial"/>
        </w:rPr>
        <w:commentReference w:id="8"/>
      </w:r>
    </w:p>
    <w:p w14:paraId="7FCC75BB" w14:textId="40448522" w:rsidR="00386A97" w:rsidRDefault="00EF4E8C" w:rsidP="000624D5">
      <w:pPr>
        <w:pStyle w:val="P-Regular"/>
      </w:pPr>
      <w:r>
        <w:t>The output should look something like this:</w:t>
      </w:r>
    </w:p>
    <w:p w14:paraId="79A25DD6" w14:textId="77777777" w:rsidR="00EF4E8C" w:rsidRPr="00EF4E8C" w:rsidRDefault="00EF4E8C" w:rsidP="00EF4E8C">
      <w:pPr>
        <w:pStyle w:val="P-Source"/>
        <w:rPr>
          <w:lang w:val="en-US"/>
        </w:rPr>
      </w:pPr>
      <w:r w:rsidRPr="00EF4E8C">
        <w:rPr>
          <w:lang w:val="en-US"/>
        </w:rPr>
        <w:t>[0]</w:t>
      </w:r>
      <w:r w:rsidRPr="00EF4E8C">
        <w:rPr>
          <w:lang w:val="en-US"/>
        </w:rPr>
        <w:tab/>
        <w:t>validation_0-auc:0.80412</w:t>
      </w:r>
      <w:r w:rsidRPr="00EF4E8C">
        <w:rPr>
          <w:lang w:val="en-US"/>
        </w:rPr>
        <w:tab/>
        <w:t>validation_1-auc:0.75223</w:t>
      </w:r>
    </w:p>
    <w:p w14:paraId="64F6D7B8" w14:textId="77777777" w:rsidR="00EF4E8C" w:rsidRPr="00EF4E8C" w:rsidRDefault="00EF4E8C" w:rsidP="00EF4E8C">
      <w:pPr>
        <w:pStyle w:val="P-Source"/>
        <w:rPr>
          <w:lang w:val="en-US"/>
        </w:rPr>
      </w:pPr>
      <w:r w:rsidRPr="00EF4E8C">
        <w:rPr>
          <w:lang w:val="en-US"/>
        </w:rPr>
        <w:t>[1]</w:t>
      </w:r>
      <w:r w:rsidRPr="00EF4E8C">
        <w:rPr>
          <w:lang w:val="en-US"/>
        </w:rPr>
        <w:tab/>
        <w:t>validation_0-auc:0.84422</w:t>
      </w:r>
      <w:r w:rsidRPr="00EF4E8C">
        <w:rPr>
          <w:lang w:val="en-US"/>
        </w:rPr>
        <w:tab/>
        <w:t>validation_1-auc:0.79207</w:t>
      </w:r>
    </w:p>
    <w:p w14:paraId="6CBEAD25" w14:textId="77777777" w:rsidR="00EF4E8C" w:rsidRPr="00EF4E8C" w:rsidRDefault="00EF4E8C" w:rsidP="00EF4E8C">
      <w:pPr>
        <w:pStyle w:val="P-Source"/>
        <w:rPr>
          <w:lang w:val="en-US"/>
        </w:rPr>
      </w:pPr>
      <w:r w:rsidRPr="00EF4E8C">
        <w:rPr>
          <w:lang w:val="en-US"/>
        </w:rPr>
        <w:t>[2]</w:t>
      </w:r>
      <w:r w:rsidRPr="00EF4E8C">
        <w:rPr>
          <w:lang w:val="en-US"/>
        </w:rPr>
        <w:tab/>
        <w:t>validation_0-auc:0.85920</w:t>
      </w:r>
      <w:r w:rsidRPr="00EF4E8C">
        <w:rPr>
          <w:lang w:val="en-US"/>
        </w:rPr>
        <w:tab/>
        <w:t>validation_1-auc:0.79278</w:t>
      </w:r>
    </w:p>
    <w:p w14:paraId="6A055595" w14:textId="77777777" w:rsidR="00EF4E8C" w:rsidRPr="00EF4E8C" w:rsidRDefault="00EF4E8C" w:rsidP="00EF4E8C">
      <w:pPr>
        <w:pStyle w:val="P-Source"/>
        <w:rPr>
          <w:lang w:val="en-US"/>
        </w:rPr>
      </w:pPr>
      <w:r w:rsidRPr="00EF4E8C">
        <w:rPr>
          <w:lang w:val="en-US"/>
        </w:rPr>
        <w:t>[3]</w:t>
      </w:r>
      <w:r w:rsidRPr="00EF4E8C">
        <w:rPr>
          <w:lang w:val="en-US"/>
        </w:rPr>
        <w:tab/>
        <w:t>validation_0-auc:0.86616</w:t>
      </w:r>
      <w:r w:rsidRPr="00EF4E8C">
        <w:rPr>
          <w:lang w:val="en-US"/>
        </w:rPr>
        <w:tab/>
        <w:t>validation_1-auc:0.79517</w:t>
      </w:r>
    </w:p>
    <w:p w14:paraId="69B119C1" w14:textId="77777777" w:rsidR="00EF4E8C" w:rsidRPr="00EF4E8C" w:rsidRDefault="00EF4E8C" w:rsidP="00EF4E8C">
      <w:pPr>
        <w:pStyle w:val="P-Source"/>
        <w:rPr>
          <w:lang w:val="en-US"/>
        </w:rPr>
      </w:pPr>
      <w:r w:rsidRPr="00EF4E8C">
        <w:rPr>
          <w:lang w:val="en-US"/>
        </w:rPr>
        <w:t>[4]</w:t>
      </w:r>
      <w:r w:rsidRPr="00EF4E8C">
        <w:rPr>
          <w:lang w:val="en-US"/>
        </w:rPr>
        <w:tab/>
        <w:t>validation_0-auc:0.88261</w:t>
      </w:r>
      <w:r w:rsidRPr="00EF4E8C">
        <w:rPr>
          <w:lang w:val="en-US"/>
        </w:rPr>
        <w:tab/>
        <w:t>validation_1-auc:0.79659</w:t>
      </w:r>
    </w:p>
    <w:p w14:paraId="4A35FF24" w14:textId="77777777" w:rsidR="00EF4E8C" w:rsidRPr="00EF4E8C" w:rsidRDefault="00EF4E8C" w:rsidP="00EF4E8C">
      <w:pPr>
        <w:pStyle w:val="P-Source"/>
        <w:rPr>
          <w:lang w:val="en-US"/>
        </w:rPr>
      </w:pPr>
      <w:r w:rsidRPr="00EF4E8C">
        <w:rPr>
          <w:lang w:val="en-US"/>
        </w:rPr>
        <w:t>[5]</w:t>
      </w:r>
      <w:r w:rsidRPr="00EF4E8C">
        <w:rPr>
          <w:lang w:val="en-US"/>
        </w:rPr>
        <w:tab/>
        <w:t>validation_0-auc:0.88605</w:t>
      </w:r>
      <w:r w:rsidRPr="00EF4E8C">
        <w:rPr>
          <w:lang w:val="en-US"/>
        </w:rPr>
        <w:tab/>
        <w:t>validation_1-auc:0.80061</w:t>
      </w:r>
    </w:p>
    <w:p w14:paraId="1489F5DA" w14:textId="77777777" w:rsidR="00EF4E8C" w:rsidRPr="00EF4E8C" w:rsidRDefault="00EF4E8C" w:rsidP="00EF4E8C">
      <w:pPr>
        <w:pStyle w:val="P-Source"/>
        <w:rPr>
          <w:lang w:val="en-US"/>
        </w:rPr>
      </w:pPr>
      <w:r w:rsidRPr="00EF4E8C">
        <w:rPr>
          <w:lang w:val="en-US"/>
        </w:rPr>
        <w:t>[6]</w:t>
      </w:r>
      <w:r w:rsidRPr="00EF4E8C">
        <w:rPr>
          <w:lang w:val="en-US"/>
        </w:rPr>
        <w:tab/>
        <w:t>validation_0-auc:0.89226</w:t>
      </w:r>
      <w:r w:rsidRPr="00EF4E8C">
        <w:rPr>
          <w:lang w:val="en-US"/>
        </w:rPr>
        <w:tab/>
        <w:t>validation_1-auc:0.80224</w:t>
      </w:r>
    </w:p>
    <w:p w14:paraId="0BA963A5" w14:textId="77777777" w:rsidR="00EF4E8C" w:rsidRPr="00EF4E8C" w:rsidRDefault="00EF4E8C" w:rsidP="00EF4E8C">
      <w:pPr>
        <w:pStyle w:val="P-Source"/>
        <w:rPr>
          <w:lang w:val="en-US"/>
        </w:rPr>
      </w:pPr>
      <w:r w:rsidRPr="00EF4E8C">
        <w:rPr>
          <w:lang w:val="en-US"/>
        </w:rPr>
        <w:t>[7]</w:t>
      </w:r>
      <w:r w:rsidRPr="00EF4E8C">
        <w:rPr>
          <w:lang w:val="en-US"/>
        </w:rPr>
        <w:tab/>
        <w:t>validation_0-auc:0.89826</w:t>
      </w:r>
      <w:r w:rsidRPr="00EF4E8C">
        <w:rPr>
          <w:lang w:val="en-US"/>
        </w:rPr>
        <w:tab/>
        <w:t>validation_1-auc:0.80305</w:t>
      </w:r>
    </w:p>
    <w:p w14:paraId="7C60744C" w14:textId="77777777" w:rsidR="00EF4E8C" w:rsidRPr="00EF4E8C" w:rsidRDefault="00EF4E8C" w:rsidP="00EF4E8C">
      <w:pPr>
        <w:pStyle w:val="P-Source"/>
        <w:rPr>
          <w:lang w:val="en-US"/>
        </w:rPr>
      </w:pPr>
      <w:r w:rsidRPr="00EF4E8C">
        <w:rPr>
          <w:lang w:val="en-US"/>
        </w:rPr>
        <w:t>[8]</w:t>
      </w:r>
      <w:r w:rsidRPr="00EF4E8C">
        <w:rPr>
          <w:lang w:val="en-US"/>
        </w:rPr>
        <w:tab/>
        <w:t>validation_0-auc:0.90559</w:t>
      </w:r>
      <w:r w:rsidRPr="00EF4E8C">
        <w:rPr>
          <w:lang w:val="en-US"/>
        </w:rPr>
        <w:tab/>
        <w:t>validation_1-auc:0.80095</w:t>
      </w:r>
    </w:p>
    <w:p w14:paraId="1B5A9321" w14:textId="77777777" w:rsidR="00EF4E8C" w:rsidRPr="00EF4E8C" w:rsidRDefault="00EF4E8C" w:rsidP="00EF4E8C">
      <w:pPr>
        <w:pStyle w:val="P-Source"/>
        <w:rPr>
          <w:lang w:val="en-US"/>
        </w:rPr>
      </w:pPr>
      <w:r w:rsidRPr="00EF4E8C">
        <w:rPr>
          <w:lang w:val="en-US"/>
        </w:rPr>
        <w:t>[9]</w:t>
      </w:r>
      <w:r w:rsidRPr="00EF4E8C">
        <w:rPr>
          <w:lang w:val="en-US"/>
        </w:rPr>
        <w:tab/>
        <w:t>validation_0-auc:0.91954</w:t>
      </w:r>
      <w:r w:rsidRPr="00EF4E8C">
        <w:rPr>
          <w:lang w:val="en-US"/>
        </w:rPr>
        <w:tab/>
        <w:t>validation_1-auc:0.79685</w:t>
      </w:r>
    </w:p>
    <w:p w14:paraId="7CCB14DA" w14:textId="77777777" w:rsidR="00EF4E8C" w:rsidRPr="00EF4E8C" w:rsidRDefault="00EF4E8C" w:rsidP="00EF4E8C">
      <w:pPr>
        <w:pStyle w:val="P-Source"/>
        <w:rPr>
          <w:lang w:val="en-US"/>
        </w:rPr>
      </w:pPr>
      <w:r w:rsidRPr="00EF4E8C">
        <w:rPr>
          <w:lang w:val="en-US"/>
        </w:rPr>
        <w:t>[10]</w:t>
      </w:r>
      <w:r w:rsidRPr="00EF4E8C">
        <w:rPr>
          <w:lang w:val="en-US"/>
        </w:rPr>
        <w:tab/>
        <w:t>validation_0-auc:0.92113</w:t>
      </w:r>
      <w:r w:rsidRPr="00EF4E8C">
        <w:rPr>
          <w:lang w:val="en-US"/>
        </w:rPr>
        <w:tab/>
        <w:t>validation_1-auc:0.79608</w:t>
      </w:r>
    </w:p>
    <w:p w14:paraId="73B963FF" w14:textId="4BA54FD2" w:rsidR="00EF4E8C" w:rsidRPr="00EF4E8C" w:rsidRDefault="00EF4E8C" w:rsidP="00EF4E8C">
      <w:pPr>
        <w:pStyle w:val="P-Source"/>
        <w:rPr>
          <w:lang w:val="en-US"/>
        </w:rPr>
      </w:pPr>
      <w:r>
        <w:rPr>
          <w:lang w:val="en-US"/>
        </w:rPr>
        <w:t>…</w:t>
      </w:r>
    </w:p>
    <w:p w14:paraId="2A3E16C3" w14:textId="77777777" w:rsidR="00EF4E8C" w:rsidRPr="00EF4E8C" w:rsidRDefault="00EF4E8C" w:rsidP="00EF4E8C">
      <w:pPr>
        <w:pStyle w:val="P-Source"/>
        <w:rPr>
          <w:lang w:val="en-US"/>
        </w:rPr>
      </w:pPr>
      <w:r w:rsidRPr="00EF4E8C">
        <w:rPr>
          <w:lang w:val="en-US"/>
        </w:rPr>
        <w:t>[33]</w:t>
      </w:r>
      <w:r w:rsidRPr="00EF4E8C">
        <w:rPr>
          <w:lang w:val="en-US"/>
        </w:rPr>
        <w:tab/>
        <w:t>validation_0-auc:0.99169</w:t>
      </w:r>
      <w:r w:rsidRPr="00EF4E8C">
        <w:rPr>
          <w:lang w:val="en-US"/>
        </w:rPr>
        <w:tab/>
        <w:t>validation_1-auc:0.78323</w:t>
      </w:r>
    </w:p>
    <w:p w14:paraId="2AFC0AB0" w14:textId="77777777" w:rsidR="00EF4E8C" w:rsidRPr="00EF4E8C" w:rsidRDefault="00EF4E8C" w:rsidP="00EF4E8C">
      <w:pPr>
        <w:pStyle w:val="P-Source"/>
        <w:rPr>
          <w:lang w:val="en-US"/>
        </w:rPr>
      </w:pPr>
      <w:r w:rsidRPr="00EF4E8C">
        <w:rPr>
          <w:lang w:val="en-US"/>
        </w:rPr>
        <w:t>[34]</w:t>
      </w:r>
      <w:r w:rsidRPr="00EF4E8C">
        <w:rPr>
          <w:lang w:val="en-US"/>
        </w:rPr>
        <w:tab/>
        <w:t>validation_0-auc:0.99278</w:t>
      </w:r>
      <w:r w:rsidRPr="00EF4E8C">
        <w:rPr>
          <w:lang w:val="en-US"/>
        </w:rPr>
        <w:tab/>
        <w:t>validation_1-auc:0.78261</w:t>
      </w:r>
    </w:p>
    <w:p w14:paraId="2232BF3B" w14:textId="77777777" w:rsidR="00EF4E8C" w:rsidRPr="00EF4E8C" w:rsidRDefault="00EF4E8C" w:rsidP="00EF4E8C">
      <w:pPr>
        <w:pStyle w:val="P-Source"/>
        <w:rPr>
          <w:lang w:val="en-US"/>
        </w:rPr>
      </w:pPr>
      <w:r w:rsidRPr="00EF4E8C">
        <w:rPr>
          <w:lang w:val="en-US"/>
        </w:rPr>
        <w:t>[35]</w:t>
      </w:r>
      <w:r w:rsidRPr="00EF4E8C">
        <w:rPr>
          <w:lang w:val="en-US"/>
        </w:rPr>
        <w:tab/>
        <w:t>validation_0-auc:0.99329</w:t>
      </w:r>
      <w:r w:rsidRPr="00EF4E8C">
        <w:rPr>
          <w:lang w:val="en-US"/>
        </w:rPr>
        <w:tab/>
        <w:t>validation_1-auc:0.78139</w:t>
      </w:r>
    </w:p>
    <w:p w14:paraId="0FDF043E" w14:textId="77777777" w:rsidR="00EF4E8C" w:rsidRPr="00EF4E8C" w:rsidRDefault="00EF4E8C" w:rsidP="00EF4E8C">
      <w:pPr>
        <w:pStyle w:val="P-Source"/>
        <w:rPr>
          <w:lang w:val="en-US"/>
        </w:rPr>
      </w:pPr>
      <w:r w:rsidRPr="00EF4E8C">
        <w:rPr>
          <w:lang w:val="en-US"/>
        </w:rPr>
        <w:t>[36]</w:t>
      </w:r>
      <w:r w:rsidRPr="00EF4E8C">
        <w:rPr>
          <w:lang w:val="en-US"/>
        </w:rPr>
        <w:tab/>
        <w:t>validation_0-auc:0.99344</w:t>
      </w:r>
      <w:r w:rsidRPr="00EF4E8C">
        <w:rPr>
          <w:lang w:val="en-US"/>
        </w:rPr>
        <w:tab/>
        <w:t>validation_1-auc:0.77994</w:t>
      </w:r>
    </w:p>
    <w:p w14:paraId="79B26EC6" w14:textId="77777777" w:rsidR="00EF4E8C" w:rsidRPr="00EF4E8C" w:rsidRDefault="00EF4E8C" w:rsidP="00EF4E8C">
      <w:pPr>
        <w:pStyle w:val="P-Source"/>
        <w:rPr>
          <w:lang w:val="en-US"/>
        </w:rPr>
      </w:pPr>
      <w:r w:rsidRPr="00EF4E8C">
        <w:rPr>
          <w:lang w:val="en-US"/>
        </w:rPr>
        <w:t>CPU times: user 2.65 s, sys: 136 ms, total: 2.78 s</w:t>
      </w:r>
    </w:p>
    <w:p w14:paraId="4D50A13B" w14:textId="77777777" w:rsidR="00EF4E8C" w:rsidRPr="00EF4E8C" w:rsidRDefault="00EF4E8C" w:rsidP="00EF4E8C">
      <w:pPr>
        <w:pStyle w:val="P-Source"/>
        <w:rPr>
          <w:lang w:val="en-US"/>
        </w:rPr>
      </w:pPr>
      <w:r w:rsidRPr="00EF4E8C">
        <w:rPr>
          <w:lang w:val="en-US"/>
        </w:rPr>
        <w:t>Wall time: 2.36 s</w:t>
      </w:r>
    </w:p>
    <w:p w14:paraId="1FB43183" w14:textId="70EAD142" w:rsidR="00EF4E8C" w:rsidRPr="003010E8" w:rsidRDefault="00EF4E8C" w:rsidP="00EF4E8C">
      <w:pPr>
        <w:pStyle w:val="P-Source"/>
        <w:rPr>
          <w:lang w:val="en-US"/>
        </w:rPr>
      </w:pPr>
      <w:r>
        <w:rPr>
          <w:lang w:val="en-US"/>
        </w:rPr>
        <w:t>…</w:t>
      </w:r>
    </w:p>
    <w:p w14:paraId="53B72305" w14:textId="1442A3F2" w:rsidR="006D2943" w:rsidRDefault="00EF4E8C" w:rsidP="000624D5">
      <w:pPr>
        <w:pStyle w:val="P-Regular"/>
      </w:pPr>
      <w:r>
        <w:t>Notice that this took much less time than the previous fit. This is because, due to early stopping, we only trained 3</w:t>
      </w:r>
      <w:r w:rsidR="00536B1A">
        <w:t>7</w:t>
      </w:r>
      <w:r>
        <w:t xml:space="preserve"> rounds of boosting</w:t>
      </w:r>
      <w:r w:rsidR="00536B1A">
        <w:t xml:space="preserve"> (notice boosting rounds are zero indexed)</w:t>
      </w:r>
      <w:r>
        <w:t xml:space="preserve">. This means that the boosting procedure only needed </w:t>
      </w:r>
      <w:r w:rsidR="00536B1A">
        <w:t>8</w:t>
      </w:r>
      <w:r>
        <w:t xml:space="preserve"> rounds to achieve the best validation score, as opposed to the 1</w:t>
      </w:r>
      <w:r w:rsidR="00AB4CA3">
        <w:t>,</w:t>
      </w:r>
      <w:r>
        <w:t>000 we tried previously!</w:t>
      </w:r>
      <w:r w:rsidR="006D2943">
        <w:t xml:space="preserve"> You can access the number of boosting rounds needed to reach the optimal validation set </w:t>
      </w:r>
      <w:r w:rsidR="006D2943">
        <w:lastRenderedPageBreak/>
        <w:t xml:space="preserve">score, as well as that score, with the </w:t>
      </w:r>
      <w:r w:rsidR="006D2943" w:rsidRPr="006D2943">
        <w:rPr>
          <w:rStyle w:val="P-Code"/>
        </w:rPr>
        <w:t>booster</w:t>
      </w:r>
      <w:r w:rsidR="006D2943">
        <w:t xml:space="preserve"> attribute of the model object. This attribute presents a lower-level interface to the model than the scikit-learn API we have been using:</w:t>
      </w:r>
    </w:p>
    <w:p w14:paraId="17887204" w14:textId="4054F6FD" w:rsidR="006D2943" w:rsidRDefault="006D2943" w:rsidP="006D2943">
      <w:pPr>
        <w:pStyle w:val="P-Source"/>
      </w:pPr>
      <w:commentRangeStart w:id="9"/>
      <w:r w:rsidRPr="006D2943">
        <w:t>xgb_model_1.get_booster().attributes()</w:t>
      </w:r>
    </w:p>
    <w:p w14:paraId="16940C06" w14:textId="3E166761" w:rsidR="006D2943" w:rsidRDefault="006D2943" w:rsidP="006D2943">
      <w:pPr>
        <w:pStyle w:val="P-Regular"/>
      </w:pPr>
      <w:r>
        <w:t>The output should look like this, confirming the number of iterations and best validation score:</w:t>
      </w:r>
    </w:p>
    <w:p w14:paraId="652F6BE3" w14:textId="40A589C6" w:rsidR="006D2943" w:rsidRPr="006D2943" w:rsidRDefault="006D2943" w:rsidP="006D2943">
      <w:pPr>
        <w:pStyle w:val="P-Source"/>
        <w:rPr>
          <w:lang w:val="en-US"/>
        </w:rPr>
      </w:pPr>
      <w:r w:rsidRPr="006D2943">
        <w:rPr>
          <w:lang w:val="en-US"/>
        </w:rPr>
        <w:t>{</w:t>
      </w:r>
      <w:r w:rsidR="006C09DF">
        <w:rPr>
          <w:lang w:val="en-US"/>
        </w:rPr>
        <w:t>'</w:t>
      </w:r>
      <w:r w:rsidRPr="006D2943">
        <w:rPr>
          <w:lang w:val="en-US"/>
        </w:rPr>
        <w:t>best_iteration</w:t>
      </w:r>
      <w:r w:rsidR="006C09DF">
        <w:rPr>
          <w:lang w:val="en-US"/>
        </w:rPr>
        <w:t>'</w:t>
      </w:r>
      <w:r w:rsidRPr="006D2943">
        <w:rPr>
          <w:lang w:val="en-US"/>
        </w:rPr>
        <w:t xml:space="preserve">: </w:t>
      </w:r>
      <w:r w:rsidR="006C09DF">
        <w:rPr>
          <w:lang w:val="en-US"/>
        </w:rPr>
        <w:t>'</w:t>
      </w:r>
      <w:r w:rsidRPr="006D2943">
        <w:rPr>
          <w:lang w:val="en-US"/>
        </w:rPr>
        <w:t>7</w:t>
      </w:r>
      <w:r w:rsidR="006C09DF">
        <w:rPr>
          <w:lang w:val="en-US"/>
        </w:rPr>
        <w:t>'</w:t>
      </w:r>
      <w:r w:rsidRPr="006D2943">
        <w:rPr>
          <w:lang w:val="en-US"/>
        </w:rPr>
        <w:t xml:space="preserve">, </w:t>
      </w:r>
      <w:r w:rsidR="006C09DF">
        <w:rPr>
          <w:lang w:val="en-US"/>
        </w:rPr>
        <w:t>'</w:t>
      </w:r>
      <w:r w:rsidRPr="006D2943">
        <w:rPr>
          <w:lang w:val="en-US"/>
        </w:rPr>
        <w:t>best_score</w:t>
      </w:r>
      <w:r w:rsidR="006C09DF">
        <w:rPr>
          <w:lang w:val="en-US"/>
        </w:rPr>
        <w:t>'</w:t>
      </w:r>
      <w:r w:rsidRPr="006D2943">
        <w:rPr>
          <w:lang w:val="en-US"/>
        </w:rPr>
        <w:t xml:space="preserve">: </w:t>
      </w:r>
      <w:r w:rsidR="006C09DF">
        <w:rPr>
          <w:lang w:val="en-US"/>
        </w:rPr>
        <w:t>'</w:t>
      </w:r>
      <w:r w:rsidRPr="006D2943">
        <w:rPr>
          <w:lang w:val="en-US"/>
        </w:rPr>
        <w:t>0.80305</w:t>
      </w:r>
      <w:r w:rsidR="006C09DF">
        <w:rPr>
          <w:lang w:val="en-US"/>
        </w:rPr>
        <w:t>'</w:t>
      </w:r>
      <w:r w:rsidRPr="006D2943">
        <w:rPr>
          <w:lang w:val="en-US"/>
        </w:rPr>
        <w:t>}</w:t>
      </w:r>
      <w:commentRangeEnd w:id="9"/>
      <w:r w:rsidR="00CF58E4">
        <w:rPr>
          <w:rStyle w:val="CommentReference"/>
          <w:rFonts w:cs="Arial"/>
        </w:rPr>
        <w:commentReference w:id="9"/>
      </w:r>
    </w:p>
    <w:p w14:paraId="3FDCCBAE" w14:textId="5B982B77" w:rsidR="00EF4E8C" w:rsidRDefault="006D2943" w:rsidP="000624D5">
      <w:pPr>
        <w:pStyle w:val="P-Regular"/>
      </w:pPr>
      <w:r>
        <w:t>From the training procedure, we</w:t>
      </w:r>
      <w:r w:rsidR="00EF4E8C">
        <w:t xml:space="preserve"> can also see the ROC AUC after each round for both the training data, </w:t>
      </w:r>
      <w:r w:rsidR="00EF4E8C" w:rsidRPr="00EF4E8C">
        <w:rPr>
          <w:rStyle w:val="P-Code"/>
        </w:rPr>
        <w:t>validation_0-auc</w:t>
      </w:r>
      <w:r w:rsidR="00EF4E8C">
        <w:t xml:space="preserve">, and the validation data, </w:t>
      </w:r>
      <w:r w:rsidR="00EF4E8C" w:rsidRPr="00EF4E8C">
        <w:rPr>
          <w:rStyle w:val="P-Code"/>
        </w:rPr>
        <w:t>validation_1-auc</w:t>
      </w:r>
      <w:r w:rsidR="00461111">
        <w:t>, which provide insights into overfitting as the boosting procedure progresses.</w:t>
      </w:r>
      <w:r w:rsidR="00EF4E8C">
        <w:t xml:space="preserve"> </w:t>
      </w:r>
      <w:r w:rsidR="00461111">
        <w:t>Here w</w:t>
      </w:r>
      <w:r w:rsidR="00EF4E8C">
        <w:t xml:space="preserve">e can see that the validation score increased up to round </w:t>
      </w:r>
      <w:r w:rsidR="00536B1A">
        <w:t>8</w:t>
      </w:r>
      <w:r w:rsidR="00EF4E8C">
        <w:t xml:space="preserve">, after which it started to decrease, indicating that further boosting would likely produce an </w:t>
      </w:r>
      <w:r w:rsidR="00587CD9">
        <w:t>undesirably</w:t>
      </w:r>
      <w:r w:rsidR="00EF4E8C">
        <w:t xml:space="preserve"> overfit</w:t>
      </w:r>
      <w:r w:rsidR="002358DC">
        <w:t>ted</w:t>
      </w:r>
      <w:r w:rsidR="00EF4E8C">
        <w:t xml:space="preserve"> model. However</w:t>
      </w:r>
      <w:r w:rsidR="00C478FB">
        <w:t>,</w:t>
      </w:r>
      <w:r w:rsidR="00EF4E8C">
        <w:t xml:space="preserve"> the training </w:t>
      </w:r>
      <w:r w:rsidR="00C478FB">
        <w:t xml:space="preserve">score </w:t>
      </w:r>
      <w:r w:rsidR="002474E9">
        <w:t>continued</w:t>
      </w:r>
      <w:r w:rsidR="00C478FB">
        <w:t xml:space="preserve"> to increase up to the point the procedure was terminated, showing how powerfully XGBoost is able to fit the training data.</w:t>
      </w:r>
    </w:p>
    <w:p w14:paraId="611C3F93" w14:textId="0500E732" w:rsidR="00C478FB" w:rsidRDefault="00C478FB" w:rsidP="000624D5">
      <w:pPr>
        <w:pStyle w:val="P-Regular"/>
      </w:pPr>
      <w:r>
        <w:t xml:space="preserve">We can </w:t>
      </w:r>
      <w:r w:rsidR="00461111">
        <w:t xml:space="preserve">further </w:t>
      </w:r>
      <w:r>
        <w:t xml:space="preserve">confirm that the fitted model object only represents </w:t>
      </w:r>
      <w:r w:rsidR="00AB4CA3">
        <w:t>seven</w:t>
      </w:r>
      <w:r>
        <w:t xml:space="preserve"> rounds of boosting</w:t>
      </w:r>
      <w:r w:rsidR="00461111">
        <w:t>, and check validation set performance</w:t>
      </w:r>
      <w:r w:rsidR="004509A2">
        <w:t>,</w:t>
      </w:r>
      <w:r w:rsidR="00461111">
        <w:t xml:space="preserve"> </w:t>
      </w:r>
      <w:r>
        <w:t>by manually calculating the ROC AUC as we did previously:</w:t>
      </w:r>
    </w:p>
    <w:p w14:paraId="44106F74" w14:textId="77777777" w:rsidR="00C478FB" w:rsidRDefault="00C478FB" w:rsidP="00C478FB">
      <w:pPr>
        <w:pStyle w:val="P-Source"/>
      </w:pPr>
      <w:commentRangeStart w:id="10"/>
      <w:r>
        <w:t>val_set_pred_proba_2 = xgb_model_1.predict_proba(X_val)[:,1]</w:t>
      </w:r>
    </w:p>
    <w:p w14:paraId="283E6BE3" w14:textId="45907E6C" w:rsidR="00C478FB" w:rsidRDefault="00C478FB" w:rsidP="00C478FB">
      <w:pPr>
        <w:pStyle w:val="P-Source"/>
      </w:pPr>
      <w:r>
        <w:t>roc_auc_score(y_val, val_set_pred_proba_2)</w:t>
      </w:r>
    </w:p>
    <w:p w14:paraId="04B5C7AA" w14:textId="191C0864" w:rsidR="00386A97" w:rsidRDefault="00C478FB" w:rsidP="000624D5">
      <w:pPr>
        <w:pStyle w:val="P-Regular"/>
      </w:pPr>
      <w:r>
        <w:t>This should output</w:t>
      </w:r>
      <w:r w:rsidR="00AB4CA3">
        <w:t xml:space="preserve"> the following</w:t>
      </w:r>
      <w:r>
        <w:t>:</w:t>
      </w:r>
    </w:p>
    <w:p w14:paraId="1BA549DE" w14:textId="64EF5771" w:rsidR="00C478FB" w:rsidRPr="00C478FB" w:rsidRDefault="00C478FB" w:rsidP="00C478FB">
      <w:pPr>
        <w:pStyle w:val="P-Source"/>
        <w:rPr>
          <w:lang w:val="en-US"/>
        </w:rPr>
      </w:pPr>
      <w:r w:rsidRPr="00C478FB">
        <w:rPr>
          <w:lang w:val="en-US"/>
        </w:rPr>
        <w:t>0.8030501882609966</w:t>
      </w:r>
      <w:commentRangeEnd w:id="10"/>
      <w:r w:rsidR="000F13D2">
        <w:rPr>
          <w:rStyle w:val="CommentReference"/>
          <w:rFonts w:cs="Arial"/>
        </w:rPr>
        <w:commentReference w:id="10"/>
      </w:r>
    </w:p>
    <w:p w14:paraId="3DC2A8E5" w14:textId="0EB22F27" w:rsidR="00C478FB" w:rsidRDefault="00392731" w:rsidP="000624D5">
      <w:pPr>
        <w:pStyle w:val="P-Regular"/>
      </w:pPr>
      <w:r>
        <w:t>This</w:t>
      </w:r>
      <w:r w:rsidR="00C478FB">
        <w:t xml:space="preserve"> matches the highest validation score achieved after </w:t>
      </w:r>
      <w:r w:rsidR="00AB4CA3">
        <w:t>seven</w:t>
      </w:r>
      <w:r w:rsidR="00C478FB">
        <w:t xml:space="preserve"> rounds of boosting. So, with one simple tweak to the model training procedure, by using a validation set and early stopping, we were able to improve model performance on the validation set from about 0.78 to 0.80, a substantial increase. This shows the importance of early stopping in boosting.</w:t>
      </w:r>
    </w:p>
    <w:p w14:paraId="138BDF36" w14:textId="3B6B76B9" w:rsidR="000624D5" w:rsidRDefault="00C478FB" w:rsidP="000624D5">
      <w:pPr>
        <w:pStyle w:val="P-Regular"/>
      </w:pPr>
      <w:r>
        <w:t xml:space="preserve">One natural question to ask here is </w:t>
      </w:r>
      <w:r w:rsidR="006C09DF">
        <w:t>"</w:t>
      </w:r>
      <w:r w:rsidR="00AB4CA3">
        <w:t>H</w:t>
      </w:r>
      <w:r>
        <w:t>ow did we know that 30 rounds for early stopping would be enough?</w:t>
      </w:r>
      <w:r w:rsidR="006C09DF">
        <w:t>"</w:t>
      </w:r>
      <w:r>
        <w:t>.</w:t>
      </w:r>
      <w:r w:rsidR="003010E8">
        <w:t xml:space="preserve"> </w:t>
      </w:r>
      <w:r w:rsidR="00AB4CA3">
        <w:t xml:space="preserve">You </w:t>
      </w:r>
      <w:r w:rsidR="003010E8">
        <w:t>can experiment with this number</w:t>
      </w:r>
      <w:r w:rsidR="00AB4CA3">
        <w:t>,</w:t>
      </w:r>
      <w:r w:rsidR="003010E8">
        <w:t xml:space="preserve"> </w:t>
      </w:r>
      <w:r w:rsidR="00AB4CA3">
        <w:t xml:space="preserve">as </w:t>
      </w:r>
      <w:r w:rsidR="003010E8">
        <w:t>with any hyperparameter</w:t>
      </w:r>
      <w:r w:rsidR="00AB4CA3">
        <w:t>,</w:t>
      </w:r>
      <w:r w:rsidR="003010E8">
        <w:t xml:space="preserve"> and different values may be appropriate </w:t>
      </w:r>
      <w:r w:rsidR="000517C8">
        <w:t>for</w:t>
      </w:r>
      <w:r w:rsidR="003010E8">
        <w:t xml:space="preserve"> different </w:t>
      </w:r>
      <w:r w:rsidR="00AB4CA3">
        <w:t>dataset</w:t>
      </w:r>
      <w:r w:rsidR="003010E8">
        <w:t xml:space="preserve">s. You can look to see how the validation </w:t>
      </w:r>
      <w:r w:rsidR="000517C8">
        <w:t>score</w:t>
      </w:r>
      <w:r w:rsidR="003010E8">
        <w:t xml:space="preserve"> changes with each boosting round to get an idea for this. Sometimes</w:t>
      </w:r>
      <w:r w:rsidR="00AB4CA3">
        <w:t>,</w:t>
      </w:r>
      <w:r w:rsidR="003010E8">
        <w:t xml:space="preserve"> the validation </w:t>
      </w:r>
      <w:r w:rsidR="000517C8">
        <w:t>score</w:t>
      </w:r>
      <w:r w:rsidR="003010E8">
        <w:t xml:space="preserve"> can increase and decrease in a jumpy way from round to round, so it</w:t>
      </w:r>
      <w:r w:rsidR="006C09DF">
        <w:t>'</w:t>
      </w:r>
      <w:r w:rsidR="003010E8">
        <w:t>s a good idea to have enough rounds to make sure you</w:t>
      </w:r>
      <w:r w:rsidR="006C09DF">
        <w:t>'</w:t>
      </w:r>
      <w:r w:rsidR="003010E8">
        <w:t>ve found the maximum</w:t>
      </w:r>
      <w:r w:rsidR="008309DE">
        <w:t>,</w:t>
      </w:r>
      <w:r w:rsidR="003010E8">
        <w:t xml:space="preserve"> and boosted through any temporary decreases.</w:t>
      </w:r>
    </w:p>
    <w:p w14:paraId="1B676428" w14:textId="18FBAF5C" w:rsidR="00C478FB" w:rsidRDefault="00C478FB" w:rsidP="00C478FB">
      <w:pPr>
        <w:pStyle w:val="H2-General"/>
      </w:pPr>
      <w:r>
        <w:t>Tun</w:t>
      </w:r>
      <w:r w:rsidR="001409F6">
        <w:t>ing the L</w:t>
      </w:r>
      <w:r>
        <w:t xml:space="preserve">earning </w:t>
      </w:r>
      <w:r w:rsidR="001409F6">
        <w:t>R</w:t>
      </w:r>
      <w:r>
        <w:t>ate</w:t>
      </w:r>
    </w:p>
    <w:p w14:paraId="57DA395F" w14:textId="05BFC576" w:rsidR="00C478FB" w:rsidRDefault="008C614C" w:rsidP="00C478FB">
      <w:pPr>
        <w:pStyle w:val="P-Regular"/>
      </w:pPr>
      <w:r>
        <w:t>The learning rate</w:t>
      </w:r>
      <w:r w:rsidR="00B647A5">
        <w:t xml:space="preserve"> is </w:t>
      </w:r>
      <w:r w:rsidR="00B21B64">
        <w:t xml:space="preserve">also referred to as </w:t>
      </w:r>
      <w:r w:rsidR="00B21B64" w:rsidRPr="00285420">
        <w:rPr>
          <w:rStyle w:val="P-Bold"/>
        </w:rPr>
        <w:t>eta</w:t>
      </w:r>
      <w:r w:rsidR="00B21B64">
        <w:t xml:space="preserve"> in the XGBoost documentation, as well as </w:t>
      </w:r>
      <w:r w:rsidR="00B21B64" w:rsidRPr="00285420">
        <w:rPr>
          <w:rStyle w:val="P-Bold"/>
        </w:rPr>
        <w:t>step size shrinkage</w:t>
      </w:r>
      <w:r w:rsidR="00B647A5">
        <w:t xml:space="preserve">. This hyperparameter </w:t>
      </w:r>
      <w:r>
        <w:t xml:space="preserve">controls how </w:t>
      </w:r>
      <w:r w:rsidR="00AB4CA3">
        <w:t xml:space="preserve">much </w:t>
      </w:r>
      <w:r>
        <w:t xml:space="preserve">of a contribution each new estimator will make to the ensemble prediction. If you increase the learning rate, you may reach the optimal model, defined as having the highest performance on the validation set, faster. However, there is the danger that setting it too high will </w:t>
      </w:r>
      <w:r w:rsidR="00B21B64">
        <w:t>result in boosting steps that are too large</w:t>
      </w:r>
      <w:r w:rsidR="00B647A5">
        <w:t>. In this case</w:t>
      </w:r>
      <w:r w:rsidR="00AB4CA3">
        <w:t>,</w:t>
      </w:r>
      <w:r w:rsidR="00B647A5">
        <w:t xml:space="preserve"> </w:t>
      </w:r>
      <w:r w:rsidR="00B21B64">
        <w:t>the gradient boosting procedure may not converge on the optimal model,</w:t>
      </w:r>
      <w:r w:rsidR="00B647A5">
        <w:t xml:space="preserve"> due to similar issues </w:t>
      </w:r>
      <w:r w:rsidR="005A34AA">
        <w:t>to</w:t>
      </w:r>
      <w:r w:rsidR="00B647A5">
        <w:t xml:space="preserve"> those discussed</w:t>
      </w:r>
      <w:r w:rsidR="00B21B64">
        <w:t xml:space="preserve"> in </w:t>
      </w:r>
      <w:r w:rsidR="00B21B64" w:rsidRPr="00766BE7">
        <w:rPr>
          <w:rStyle w:val="P-Italics"/>
        </w:rPr>
        <w:t xml:space="preserve">Exercise </w:t>
      </w:r>
      <w:r w:rsidR="00AD6CBB">
        <w:rPr>
          <w:rStyle w:val="P-Italics"/>
        </w:rPr>
        <w:t>4.0</w:t>
      </w:r>
      <w:r w:rsidR="00B21B64" w:rsidRPr="00766BE7">
        <w:rPr>
          <w:rStyle w:val="P-Italics"/>
        </w:rPr>
        <w:t>1</w:t>
      </w:r>
      <w:r w:rsidR="00E135B4" w:rsidRPr="00766BE7">
        <w:rPr>
          <w:rStyle w:val="P-Italics"/>
        </w:rPr>
        <w:t>,</w:t>
      </w:r>
      <w:r w:rsidR="00AD6CBB">
        <w:rPr>
          <w:rStyle w:val="P-Italics"/>
        </w:rPr>
        <w:t xml:space="preserve"> Using Gradient Descent to Minimize </w:t>
      </w:r>
      <w:r w:rsidR="00AA6CA3">
        <w:rPr>
          <w:rStyle w:val="P-Italics"/>
        </w:rPr>
        <w:t xml:space="preserve">a </w:t>
      </w:r>
      <w:r w:rsidR="00AD6CBB">
        <w:rPr>
          <w:rStyle w:val="P-Italics"/>
        </w:rPr>
        <w:t>Cost Fun</w:t>
      </w:r>
      <w:r w:rsidR="00D65E8A">
        <w:rPr>
          <w:rStyle w:val="P-Italics"/>
        </w:rPr>
        <w:t>c</w:t>
      </w:r>
      <w:r w:rsidR="00AD6CBB">
        <w:rPr>
          <w:rStyle w:val="P-Italics"/>
        </w:rPr>
        <w:t>tion,</w:t>
      </w:r>
      <w:r w:rsidR="00AD6CBB" w:rsidRPr="00B27602">
        <w:t xml:space="preserve"> from</w:t>
      </w:r>
      <w:r w:rsidR="00E135B4" w:rsidRPr="00B27602">
        <w:t xml:space="preserve"> </w:t>
      </w:r>
      <w:r w:rsidR="00E135B4" w:rsidRPr="00766BE7">
        <w:rPr>
          <w:rStyle w:val="P-Italics"/>
        </w:rPr>
        <w:t>Chapter 4, The Bias Variance Trade-off</w:t>
      </w:r>
      <w:r w:rsidR="00E135B4">
        <w:t xml:space="preserve">, </w:t>
      </w:r>
      <w:r w:rsidR="00B21B64">
        <w:t xml:space="preserve"> </w:t>
      </w:r>
      <w:r w:rsidR="00B647A5">
        <w:t xml:space="preserve">regarding large learning rates in </w:t>
      </w:r>
      <w:r w:rsidR="00B21B64">
        <w:t>gradient descent. Let</w:t>
      </w:r>
      <w:r w:rsidR="006C09DF">
        <w:t>'</w:t>
      </w:r>
      <w:r w:rsidR="00B21B64">
        <w:t xml:space="preserve">s explore how the learning rate affects model performance </w:t>
      </w:r>
      <w:r w:rsidR="007D49BA">
        <w:t>on</w:t>
      </w:r>
      <w:r w:rsidR="00B21B64">
        <w:t xml:space="preserve"> our synthetic data.</w:t>
      </w:r>
    </w:p>
    <w:p w14:paraId="69879B2E" w14:textId="74FEE3FA" w:rsidR="00B21B64" w:rsidRDefault="00B21B64" w:rsidP="00C478FB">
      <w:pPr>
        <w:pStyle w:val="P-Regular"/>
      </w:pPr>
      <w:r>
        <w:t>The learning rate is a number between zero and 1 (inclusive</w:t>
      </w:r>
      <w:r w:rsidR="007D49BA">
        <w:t xml:space="preserve"> of endpoints, although a learning rate of zero is not useful</w:t>
      </w:r>
      <w:r>
        <w:t>). We make an array of 25 evenly spaced numbers between 0.01 and 1 for the learning rates we</w:t>
      </w:r>
      <w:r w:rsidR="006C09DF">
        <w:t>'</w:t>
      </w:r>
      <w:r>
        <w:t>ll test:</w:t>
      </w:r>
    </w:p>
    <w:p w14:paraId="5EA6660C" w14:textId="6DE8B482" w:rsidR="00B21B64" w:rsidRDefault="00B21B64" w:rsidP="00B21B64">
      <w:pPr>
        <w:pStyle w:val="P-Source"/>
      </w:pPr>
      <w:commentRangeStart w:id="11"/>
      <w:r w:rsidRPr="00B21B64">
        <w:t>learning_rates = np.linspace(start=0.01, stop=1, num=25)</w:t>
      </w:r>
      <w:commentRangeEnd w:id="11"/>
      <w:r w:rsidR="00104FB8">
        <w:rPr>
          <w:rStyle w:val="CommentReference"/>
          <w:rFonts w:cs="Arial"/>
        </w:rPr>
        <w:commentReference w:id="11"/>
      </w:r>
    </w:p>
    <w:p w14:paraId="1361C31C" w14:textId="35254985" w:rsidR="00B21B64" w:rsidRDefault="00B21B64" w:rsidP="00B21B64">
      <w:pPr>
        <w:pStyle w:val="P-Regular"/>
      </w:pPr>
      <w:r>
        <w:t xml:space="preserve">Now we set up a </w:t>
      </w:r>
      <w:r w:rsidRPr="00B21B64">
        <w:rPr>
          <w:rStyle w:val="P-Code"/>
        </w:rPr>
        <w:t>for</w:t>
      </w:r>
      <w:r>
        <w:t xml:space="preserve"> loop to train a model for each learning rate and save the validation scores in an array. </w:t>
      </w:r>
      <w:r w:rsidR="006D2943">
        <w:t>We</w:t>
      </w:r>
      <w:r w:rsidR="006C09DF">
        <w:t>'</w:t>
      </w:r>
      <w:r w:rsidR="006D2943">
        <w:t>ll also track the number of boosting rounds that it takes</w:t>
      </w:r>
      <w:r w:rsidR="007D49BA">
        <w:t xml:space="preserve"> to reach the best iteration. </w:t>
      </w:r>
      <w:r w:rsidR="008D0B18">
        <w:t xml:space="preserve">The next several </w:t>
      </w:r>
      <w:r w:rsidR="008D0B18">
        <w:lastRenderedPageBreak/>
        <w:t xml:space="preserve">code blocks should be run together as one cell in a </w:t>
      </w:r>
      <w:r w:rsidR="00AB4CA3">
        <w:t>J</w:t>
      </w:r>
      <w:r w:rsidR="008D0B18">
        <w:t xml:space="preserve">upyter notebook. </w:t>
      </w:r>
      <w:r>
        <w:t>We start by measuring how long this will take, creating empty list</w:t>
      </w:r>
      <w:r w:rsidR="007D49BA">
        <w:t xml:space="preserve">s </w:t>
      </w:r>
      <w:r>
        <w:t xml:space="preserve">to store results, and opening the </w:t>
      </w:r>
      <w:r w:rsidRPr="00B21B64">
        <w:rPr>
          <w:rStyle w:val="P-Code"/>
        </w:rPr>
        <w:t>for</w:t>
      </w:r>
      <w:r>
        <w:t xml:space="preserve"> loop:</w:t>
      </w:r>
    </w:p>
    <w:p w14:paraId="31E0C491" w14:textId="77777777" w:rsidR="00B21B64" w:rsidRDefault="00B21B64" w:rsidP="00B21B64">
      <w:pPr>
        <w:pStyle w:val="P-Source"/>
      </w:pPr>
      <w:commentRangeStart w:id="12"/>
      <w:r>
        <w:t>%%time</w:t>
      </w:r>
    </w:p>
    <w:p w14:paraId="16E1C239" w14:textId="658A2D0D" w:rsidR="00B21B64" w:rsidRDefault="00B21B64" w:rsidP="00B21B64">
      <w:pPr>
        <w:pStyle w:val="P-Source"/>
      </w:pPr>
      <w:r>
        <w:t>val_aucs = []</w:t>
      </w:r>
    </w:p>
    <w:p w14:paraId="00EF3FB7" w14:textId="20AF3120" w:rsidR="00B647A5" w:rsidRDefault="00B647A5" w:rsidP="00B21B64">
      <w:pPr>
        <w:pStyle w:val="P-Source"/>
      </w:pPr>
      <w:r w:rsidRPr="00B647A5">
        <w:t>best_iters = []</w:t>
      </w:r>
    </w:p>
    <w:p w14:paraId="0CFEF539" w14:textId="5616DCD4" w:rsidR="00B21B64" w:rsidRDefault="00B21B64" w:rsidP="00B21B64">
      <w:pPr>
        <w:pStyle w:val="P-Source"/>
      </w:pPr>
      <w:r>
        <w:t>for learning_rate in learning_rates:</w:t>
      </w:r>
    </w:p>
    <w:p w14:paraId="02791287" w14:textId="77A8734D" w:rsidR="00E02B5A" w:rsidRDefault="00B21B64" w:rsidP="00B21B64">
      <w:pPr>
        <w:pStyle w:val="P-Regular"/>
      </w:pPr>
      <w:r>
        <w:t xml:space="preserve">At each loop iteration, the </w:t>
      </w:r>
      <w:r w:rsidRPr="00E02B5A">
        <w:rPr>
          <w:rStyle w:val="P-Code"/>
        </w:rPr>
        <w:t>learning_rate</w:t>
      </w:r>
      <w:r>
        <w:t xml:space="preserve"> </w:t>
      </w:r>
      <w:r w:rsidR="00AB4CA3">
        <w:t xml:space="preserve">variable </w:t>
      </w:r>
      <w:r>
        <w:t xml:space="preserve">will hold </w:t>
      </w:r>
      <w:r w:rsidR="00E02B5A">
        <w:t xml:space="preserve">successive elements of the </w:t>
      </w:r>
      <w:r w:rsidR="00E02B5A" w:rsidRPr="00E02B5A">
        <w:rPr>
          <w:rStyle w:val="P-Code"/>
        </w:rPr>
        <w:t>learning_rates</w:t>
      </w:r>
      <w:r w:rsidR="00E02B5A">
        <w:t xml:space="preserve"> array. </w:t>
      </w:r>
      <w:r>
        <w:t xml:space="preserve">Once inside the loop, </w:t>
      </w:r>
      <w:r w:rsidR="00E02B5A">
        <w:t xml:space="preserve">the first step is to update the hyperparameters of the model object with the new learning rate. This is accomplished using the </w:t>
      </w:r>
      <w:r w:rsidR="00E02B5A" w:rsidRPr="007D49BA">
        <w:rPr>
          <w:rStyle w:val="P-Code"/>
        </w:rPr>
        <w:t>set_params</w:t>
      </w:r>
      <w:r w:rsidR="00E02B5A">
        <w:t xml:space="preserve"> method, which we supply with a double asterisk </w:t>
      </w:r>
      <w:r w:rsidR="00E02B5A" w:rsidRPr="00E02B5A">
        <w:rPr>
          <w:rStyle w:val="P-Code"/>
        </w:rPr>
        <w:t>**</w:t>
      </w:r>
      <w:r w:rsidR="00E02B5A">
        <w:t xml:space="preserve"> and a dictionary mapping hyperparameter names to values. </w:t>
      </w:r>
      <w:r w:rsidR="007D49BA">
        <w:t xml:space="preserve">The </w:t>
      </w:r>
      <w:r w:rsidR="007D49BA" w:rsidRPr="007D49BA">
        <w:rPr>
          <w:rStyle w:val="P-Code"/>
        </w:rPr>
        <w:t>**</w:t>
      </w:r>
      <w:r w:rsidR="00E02B5A">
        <w:t xml:space="preserve"> function call syntax </w:t>
      </w:r>
      <w:r w:rsidR="009B4395">
        <w:t xml:space="preserve">in Python </w:t>
      </w:r>
      <w:r w:rsidR="00E02B5A">
        <w:t xml:space="preserve">allows us to supply an arbitrary number of keyword arguments, also called </w:t>
      </w:r>
      <w:r w:rsidR="00E02B5A" w:rsidRPr="00285420">
        <w:rPr>
          <w:rStyle w:val="P-Bold"/>
        </w:rPr>
        <w:t>kwargs</w:t>
      </w:r>
      <w:r w:rsidR="00E02B5A">
        <w:t>, as a dictionary. In this case</w:t>
      </w:r>
      <w:r w:rsidR="00AB4CA3">
        <w:t>,</w:t>
      </w:r>
      <w:r w:rsidR="00E02B5A">
        <w:t xml:space="preserve"> we are only changing one keyword argument, so the dictionary only has one item:</w:t>
      </w:r>
    </w:p>
    <w:p w14:paraId="1D1D1CF7" w14:textId="342D1CFE" w:rsidR="00E02B5A" w:rsidRDefault="00E02B5A" w:rsidP="00E02B5A">
      <w:pPr>
        <w:pStyle w:val="P-Source"/>
      </w:pPr>
      <w:r>
        <w:t xml:space="preserve">    </w:t>
      </w:r>
      <w:r w:rsidRPr="00E02B5A">
        <w:t>xgb_model_1.set_params(**{</w:t>
      </w:r>
      <w:r w:rsidR="006C09DF">
        <w:t>'</w:t>
      </w:r>
      <w:r w:rsidRPr="00E02B5A">
        <w:t>learning_rate</w:t>
      </w:r>
      <w:r w:rsidR="006C09DF">
        <w:t>'</w:t>
      </w:r>
      <w:r w:rsidRPr="00E02B5A">
        <w:t>:learning_rate})</w:t>
      </w:r>
    </w:p>
    <w:p w14:paraId="2ED45D86" w14:textId="41BE1763" w:rsidR="00E02B5A" w:rsidRDefault="00E02B5A" w:rsidP="00E02B5A">
      <w:pPr>
        <w:pStyle w:val="P-Regular"/>
      </w:pPr>
      <w:r>
        <w:t>Now that we</w:t>
      </w:r>
      <w:r w:rsidR="006C09DF">
        <w:t>'</w:t>
      </w:r>
      <w:r>
        <w:t>ve set the new learning rate on the model object, we train the model using early stopping as before:</w:t>
      </w:r>
    </w:p>
    <w:p w14:paraId="1540C0CA" w14:textId="63D064F3" w:rsidR="00E02B5A" w:rsidRDefault="00255599" w:rsidP="00E02B5A">
      <w:pPr>
        <w:pStyle w:val="P-Source"/>
      </w:pPr>
      <w:r>
        <w:t>    </w:t>
      </w:r>
      <w:r w:rsidR="00E02B5A">
        <w:t>xgb_model_1.fit(X_train, y_train, eval_set=eval_set,</w:t>
      </w:r>
      <w:r w:rsidR="00667C27">
        <w:t>\</w:t>
      </w:r>
    </w:p>
    <w:p w14:paraId="7030B928" w14:textId="4CBD9A4A" w:rsidR="00E02B5A" w:rsidRDefault="00255599" w:rsidP="00E02B5A">
      <w:pPr>
        <w:pStyle w:val="P-Source"/>
      </w:pPr>
      <w:r>
        <w:t>                    </w:t>
      </w:r>
      <w:r w:rsidR="00E02B5A">
        <w:t>eval_metric=</w:t>
      </w:r>
      <w:r w:rsidR="006C09DF">
        <w:t>'</w:t>
      </w:r>
      <w:r w:rsidR="00E02B5A">
        <w:t>auc</w:t>
      </w:r>
      <w:r w:rsidR="006C09DF">
        <w:t>'</w:t>
      </w:r>
      <w:r w:rsidR="00E02B5A">
        <w:t>,</w:t>
      </w:r>
      <w:r w:rsidR="00667C27">
        <w:t>\</w:t>
      </w:r>
    </w:p>
    <w:p w14:paraId="2A9137DE" w14:textId="49A9D7D6" w:rsidR="00E02B5A" w:rsidRDefault="00255599" w:rsidP="00E02B5A">
      <w:pPr>
        <w:pStyle w:val="P-Source"/>
      </w:pPr>
      <w:r>
        <w:t>                    </w:t>
      </w:r>
      <w:r w:rsidR="00E02B5A">
        <w:t>verbose=False, early_stopping_rounds=30)</w:t>
      </w:r>
    </w:p>
    <w:p w14:paraId="5217B873" w14:textId="0B6C6DFE" w:rsidR="00E02B5A" w:rsidRDefault="007D49BA" w:rsidP="00E02B5A">
      <w:pPr>
        <w:pStyle w:val="P-Regular"/>
      </w:pPr>
      <w:r>
        <w:t>After fitting,</w:t>
      </w:r>
      <w:r w:rsidR="00E02B5A">
        <w:t xml:space="preserve"> we obtain the predicted probabilities for the validation set</w:t>
      </w:r>
      <w:r w:rsidR="00AB4CA3">
        <w:t xml:space="preserve"> and</w:t>
      </w:r>
      <w:r w:rsidR="00E02B5A">
        <w:t xml:space="preserve"> then use them to </w:t>
      </w:r>
      <w:r w:rsidR="00EF2C0A">
        <w:t xml:space="preserve">calculate the validation ROC AUC. This is added to our list of results using the </w:t>
      </w:r>
      <w:r w:rsidR="00EF2C0A" w:rsidRPr="00EF2C0A">
        <w:rPr>
          <w:rStyle w:val="P-Code"/>
        </w:rPr>
        <w:t>append</w:t>
      </w:r>
      <w:r w:rsidR="00EF2C0A">
        <w:t xml:space="preserve"> method:</w:t>
      </w:r>
    </w:p>
    <w:p w14:paraId="324504FA" w14:textId="086C2AEE" w:rsidR="00E02B5A" w:rsidRDefault="001D7656" w:rsidP="00E02B5A">
      <w:pPr>
        <w:pStyle w:val="P-Source"/>
      </w:pPr>
      <w:r>
        <w:t>    </w:t>
      </w:r>
      <w:r w:rsidR="00E02B5A">
        <w:t>val_set_pred_proba_2 = xgb_model_1.predict_proba(X_val)[:,1]</w:t>
      </w:r>
    </w:p>
    <w:p w14:paraId="48262B7B" w14:textId="1529CCCE" w:rsidR="00EF2C0A" w:rsidRDefault="001D7656" w:rsidP="00E02B5A">
      <w:pPr>
        <w:pStyle w:val="P-Source"/>
      </w:pPr>
      <w:r>
        <w:t>    </w:t>
      </w:r>
      <w:r w:rsidR="00E02B5A">
        <w:t>val_aucs.append(roc_auc_score(y_val, val_set_pred_proba_2))</w:t>
      </w:r>
    </w:p>
    <w:p w14:paraId="5EDF8476" w14:textId="59C45B66" w:rsidR="007D49BA" w:rsidRDefault="007D49BA" w:rsidP="00EF2C0A">
      <w:pPr>
        <w:pStyle w:val="P-Regular"/>
      </w:pPr>
      <w:r>
        <w:t xml:space="preserve">Finally, we also capture the number of rounds </w:t>
      </w:r>
      <w:r w:rsidR="00AB4CA3">
        <w:t xml:space="preserve">required </w:t>
      </w:r>
      <w:r>
        <w:t>for each learning rate:</w:t>
      </w:r>
    </w:p>
    <w:p w14:paraId="06E7EEA3" w14:textId="093E9233" w:rsidR="007D49BA" w:rsidRDefault="005D68A6" w:rsidP="005D68A6">
      <w:pPr>
        <w:pStyle w:val="P-Source"/>
      </w:pPr>
      <w:r>
        <w:t>     </w:t>
      </w:r>
      <w:r w:rsidR="007D49BA">
        <w:t>best_iters.append(</w:t>
      </w:r>
    </w:p>
    <w:p w14:paraId="724B049A" w14:textId="4C29AF61" w:rsidR="00141729" w:rsidRDefault="00A92552" w:rsidP="007D49BA">
      <w:pPr>
        <w:pStyle w:val="P-Source"/>
      </w:pPr>
      <w:r>
        <w:t>        </w:t>
      </w:r>
      <w:r w:rsidR="007D49BA">
        <w:t>int(xgb_model_1.get_booster().</w:t>
      </w:r>
      <w:r w:rsidR="00141729">
        <w:t>\</w:t>
      </w:r>
    </w:p>
    <w:p w14:paraId="2AEB3CD4" w14:textId="6837584B" w:rsidR="007D49BA" w:rsidRDefault="00141729" w:rsidP="007D49BA">
      <w:pPr>
        <w:pStyle w:val="P-Source"/>
      </w:pPr>
      <w:r>
        <w:t>                        </w:t>
      </w:r>
      <w:r w:rsidR="007D49BA">
        <w:t>attributes()[</w:t>
      </w:r>
      <w:r w:rsidR="006C09DF">
        <w:t>'</w:t>
      </w:r>
      <w:r w:rsidR="007D49BA">
        <w:t>best_iteration</w:t>
      </w:r>
      <w:r w:rsidR="006C09DF">
        <w:t>'</w:t>
      </w:r>
      <w:r w:rsidR="007D49BA">
        <w:t>]))</w:t>
      </w:r>
      <w:commentRangeEnd w:id="12"/>
      <w:r w:rsidR="00104FB8">
        <w:rPr>
          <w:rStyle w:val="CommentReference"/>
          <w:rFonts w:cs="Arial"/>
        </w:rPr>
        <w:commentReference w:id="12"/>
      </w:r>
    </w:p>
    <w:p w14:paraId="79794018" w14:textId="78CE9BC8" w:rsidR="00EF2C0A" w:rsidRDefault="00EF2C0A" w:rsidP="00EF2C0A">
      <w:pPr>
        <w:pStyle w:val="P-Regular"/>
      </w:pPr>
      <w:r>
        <w:t xml:space="preserve">The previous </w:t>
      </w:r>
      <w:r w:rsidR="007D49BA">
        <w:t>five</w:t>
      </w:r>
      <w:r>
        <w:t xml:space="preserve"> code snippets should all be run together in one cell. The output should be similar to this:</w:t>
      </w:r>
    </w:p>
    <w:p w14:paraId="36A98ACB" w14:textId="77777777" w:rsidR="00EF2C0A" w:rsidRPr="00EF2C0A" w:rsidRDefault="00EF2C0A" w:rsidP="00EF2C0A">
      <w:pPr>
        <w:pStyle w:val="P-Source"/>
        <w:rPr>
          <w:lang w:val="en-US"/>
        </w:rPr>
      </w:pPr>
      <w:r w:rsidRPr="00EF2C0A">
        <w:rPr>
          <w:lang w:val="en-US"/>
        </w:rPr>
        <w:t>CPU times: user 1min 23s, sys: 526 ms, total: 1min 24s</w:t>
      </w:r>
    </w:p>
    <w:p w14:paraId="686A029C" w14:textId="66A13812" w:rsidR="00EF2C0A" w:rsidRPr="00EF2C0A" w:rsidRDefault="00EF2C0A" w:rsidP="00EF2C0A">
      <w:pPr>
        <w:pStyle w:val="P-Source"/>
        <w:rPr>
          <w:lang w:val="en-US"/>
        </w:rPr>
      </w:pPr>
      <w:r w:rsidRPr="00EF2C0A">
        <w:rPr>
          <w:lang w:val="en-US"/>
        </w:rPr>
        <w:t>Wall time: 22.2 s</w:t>
      </w:r>
    </w:p>
    <w:p w14:paraId="15FF2211" w14:textId="4260CDE1" w:rsidR="0076698F" w:rsidRDefault="00EF2C0A" w:rsidP="00EF2C0A">
      <w:pPr>
        <w:pStyle w:val="P-Regular"/>
      </w:pPr>
      <w:r>
        <w:t xml:space="preserve">Now that we have our results from this </w:t>
      </w:r>
      <w:r w:rsidR="007D49BA">
        <w:t>hyper</w:t>
      </w:r>
      <w:r>
        <w:t>parameter search, we can visualize validation set performance</w:t>
      </w:r>
      <w:r w:rsidR="007D49BA">
        <w:t xml:space="preserve"> and </w:t>
      </w:r>
      <w:r w:rsidR="00AB4CA3">
        <w:t xml:space="preserve">the </w:t>
      </w:r>
      <w:r w:rsidR="007D49BA">
        <w:t>number of iterations. Since these two metrics are on different scales, we</w:t>
      </w:r>
      <w:r w:rsidR="006C09DF">
        <w:t>'</w:t>
      </w:r>
      <w:r w:rsidR="007D49BA">
        <w:t>ll want to create a dual</w:t>
      </w:r>
      <w:r>
        <w:t xml:space="preserve"> </w:t>
      </w:r>
      <w:r w:rsidR="007D49BA" w:rsidRPr="005D68A6">
        <w:rPr>
          <w:rStyle w:val="P-Italics"/>
        </w:rPr>
        <w:t>y</w:t>
      </w:r>
      <w:r w:rsidR="00AB4CA3">
        <w:t xml:space="preserve"> </w:t>
      </w:r>
      <w:r w:rsidR="007D49BA">
        <w:t>axis plot</w:t>
      </w:r>
      <w:r w:rsidR="00F61876">
        <w:t>.</w:t>
      </w:r>
      <w:r w:rsidR="0076698F">
        <w:t xml:space="preserve"> </w:t>
      </w:r>
      <w:r w:rsidR="00AB4CA3">
        <w:t>p</w:t>
      </w:r>
      <w:r w:rsidR="0076698F">
        <w:t>andas makes this eas</w:t>
      </w:r>
      <w:r w:rsidR="0075051B">
        <w:t>y</w:t>
      </w:r>
      <w:r w:rsidR="0076698F">
        <w:t>, so first we</w:t>
      </w:r>
      <w:r w:rsidR="006C09DF">
        <w:t>'</w:t>
      </w:r>
      <w:r w:rsidR="0076698F">
        <w:t>ll put all the data into a data</w:t>
      </w:r>
      <w:r w:rsidR="00AB4CA3">
        <w:t xml:space="preserve"> </w:t>
      </w:r>
      <w:r w:rsidR="0076698F">
        <w:t>frame:</w:t>
      </w:r>
    </w:p>
    <w:p w14:paraId="230F322D" w14:textId="77777777" w:rsidR="0076698F" w:rsidRDefault="0076698F" w:rsidP="0076698F">
      <w:pPr>
        <w:pStyle w:val="P-Source"/>
      </w:pPr>
      <w:commentRangeStart w:id="13"/>
      <w:r>
        <w:t>learning_rate_df = \</w:t>
      </w:r>
    </w:p>
    <w:p w14:paraId="1904A890" w14:textId="5A916510" w:rsidR="0076698F" w:rsidRDefault="0076698F" w:rsidP="0076698F">
      <w:pPr>
        <w:pStyle w:val="P-Source"/>
      </w:pPr>
      <w:r>
        <w:t>pd.DataFrame({</w:t>
      </w:r>
      <w:r w:rsidR="006C09DF">
        <w:t>'</w:t>
      </w:r>
      <w:r>
        <w:t>Learning rate</w:t>
      </w:r>
      <w:r w:rsidR="006C09DF">
        <w:t>'</w:t>
      </w:r>
      <w:r>
        <w:t>:learning_rates,</w:t>
      </w:r>
      <w:r w:rsidR="00667C27">
        <w:t>\</w:t>
      </w:r>
    </w:p>
    <w:p w14:paraId="62C36956" w14:textId="16DF07A8" w:rsidR="0076698F" w:rsidRDefault="00E27B12" w:rsidP="0076698F">
      <w:pPr>
        <w:pStyle w:val="P-Source"/>
      </w:pPr>
      <w:r>
        <w:t>              </w:t>
      </w:r>
      <w:r w:rsidR="006C09DF">
        <w:t>'</w:t>
      </w:r>
      <w:r w:rsidR="0076698F">
        <w:t>Validation AUC</w:t>
      </w:r>
      <w:r w:rsidR="006C09DF">
        <w:t>'</w:t>
      </w:r>
      <w:r w:rsidR="0076698F">
        <w:t>:val_aucs,</w:t>
      </w:r>
      <w:r w:rsidR="00667C27">
        <w:t>\</w:t>
      </w:r>
    </w:p>
    <w:p w14:paraId="35CB26EE" w14:textId="40C742EB" w:rsidR="0076698F" w:rsidRDefault="00E27B12" w:rsidP="0076698F">
      <w:pPr>
        <w:pStyle w:val="P-Source"/>
      </w:pPr>
      <w:r>
        <w:t>              </w:t>
      </w:r>
      <w:r w:rsidR="006C09DF">
        <w:t>'</w:t>
      </w:r>
      <w:r w:rsidR="0076698F">
        <w:t>Best iteration</w:t>
      </w:r>
      <w:r w:rsidR="006C09DF">
        <w:t>'</w:t>
      </w:r>
      <w:r w:rsidR="0076698F">
        <w:t>:best_iters})</w:t>
      </w:r>
      <w:commentRangeEnd w:id="13"/>
      <w:r w:rsidR="00104FB8">
        <w:rPr>
          <w:rStyle w:val="CommentReference"/>
          <w:rFonts w:cs="Arial"/>
        </w:rPr>
        <w:commentReference w:id="13"/>
      </w:r>
    </w:p>
    <w:p w14:paraId="3CF663A8" w14:textId="38CD12CF" w:rsidR="0076698F" w:rsidRDefault="0076698F" w:rsidP="00EF2C0A">
      <w:pPr>
        <w:pStyle w:val="P-Regular"/>
      </w:pPr>
      <w:r>
        <w:t xml:space="preserve">Now we can visualize performance and </w:t>
      </w:r>
      <w:r w:rsidR="00AB4CA3">
        <w:t xml:space="preserve">the </w:t>
      </w:r>
      <w:r>
        <w:t>number of iterations for different learning rates</w:t>
      </w:r>
      <w:r w:rsidR="00EF2C0A">
        <w:t xml:space="preserve"> like this</w:t>
      </w:r>
      <w:r>
        <w:t>, noting that</w:t>
      </w:r>
      <w:r w:rsidR="00AB4CA3">
        <w:t>:</w:t>
      </w:r>
    </w:p>
    <w:p w14:paraId="24B6B511" w14:textId="60336825" w:rsidR="00EF2C0A" w:rsidRDefault="0076698F" w:rsidP="0076698F">
      <w:pPr>
        <w:pStyle w:val="L-Bullets"/>
      </w:pPr>
      <w:r>
        <w:t>We set the index (</w:t>
      </w:r>
      <w:r w:rsidRPr="0076698F">
        <w:rPr>
          <w:rStyle w:val="P-Code"/>
        </w:rPr>
        <w:t>set_index</w:t>
      </w:r>
      <w:r>
        <w:t xml:space="preserve">) so that </w:t>
      </w:r>
      <w:r w:rsidR="00AB4CA3">
        <w:t xml:space="preserve">the </w:t>
      </w:r>
      <w:r>
        <w:t xml:space="preserve">learning rate is plotted on the </w:t>
      </w:r>
      <w:r w:rsidRPr="005D68A6">
        <w:rPr>
          <w:rStyle w:val="P-Italics"/>
        </w:rPr>
        <w:t>x</w:t>
      </w:r>
      <w:r w:rsidR="00AB4CA3">
        <w:t xml:space="preserve"> </w:t>
      </w:r>
      <w:r>
        <w:t xml:space="preserve">axis, and the other columns on the </w:t>
      </w:r>
      <w:r w:rsidRPr="005D68A6">
        <w:rPr>
          <w:rStyle w:val="P-Italics"/>
        </w:rPr>
        <w:t>y</w:t>
      </w:r>
      <w:r w:rsidR="00AB4CA3">
        <w:t xml:space="preserve"> </w:t>
      </w:r>
      <w:r>
        <w:t>ax</w:t>
      </w:r>
      <w:r w:rsidR="00AB4CA3">
        <w:t>i</w:t>
      </w:r>
      <w:r>
        <w:t>s</w:t>
      </w:r>
      <w:r w:rsidR="00AB4CA3">
        <w:t>.</w:t>
      </w:r>
    </w:p>
    <w:p w14:paraId="2FB9C78F" w14:textId="42D17355" w:rsidR="0076698F" w:rsidRDefault="0076698F" w:rsidP="0076698F">
      <w:pPr>
        <w:pStyle w:val="L-Bullets"/>
      </w:pPr>
      <w:r>
        <w:t xml:space="preserve">The </w:t>
      </w:r>
      <w:r w:rsidRPr="0076698F">
        <w:rPr>
          <w:rStyle w:val="P-Code"/>
        </w:rPr>
        <w:t>secondary_y</w:t>
      </w:r>
      <w:r>
        <w:t xml:space="preserve"> keyword argument indicates which column to plot on the right-hand </w:t>
      </w:r>
      <w:r w:rsidRPr="005D68A6">
        <w:rPr>
          <w:rStyle w:val="P-Italics"/>
        </w:rPr>
        <w:t>y</w:t>
      </w:r>
      <w:r w:rsidR="00AB4CA3">
        <w:t xml:space="preserve"> </w:t>
      </w:r>
      <w:r>
        <w:t>axis</w:t>
      </w:r>
      <w:r w:rsidR="00AB4CA3">
        <w:t>.</w:t>
      </w:r>
    </w:p>
    <w:p w14:paraId="6E4A7143" w14:textId="78426415" w:rsidR="0076698F" w:rsidRDefault="0076698F" w:rsidP="0076698F">
      <w:pPr>
        <w:pStyle w:val="L-Bullets"/>
      </w:pPr>
      <w:r>
        <w:lastRenderedPageBreak/>
        <w:t xml:space="preserve">The </w:t>
      </w:r>
      <w:r w:rsidRPr="0076698F">
        <w:rPr>
          <w:rStyle w:val="P-Code"/>
        </w:rPr>
        <w:t>style</w:t>
      </w:r>
      <w:r>
        <w:t xml:space="preserve"> argument allows us to specify different line styles for each column plotted. </w:t>
      </w:r>
      <w:r w:rsidRPr="0076698F">
        <w:rPr>
          <w:rStyle w:val="P-Code"/>
        </w:rPr>
        <w:t>-o</w:t>
      </w:r>
      <w:r>
        <w:t xml:space="preserve"> is a solid line with dots, while </w:t>
      </w:r>
      <w:r w:rsidRPr="0076698F">
        <w:rPr>
          <w:rStyle w:val="P-Code"/>
        </w:rPr>
        <w:t>--o</w:t>
      </w:r>
      <w:r>
        <w:t xml:space="preserve"> is a dashed line with dots</w:t>
      </w:r>
      <w:r w:rsidR="00AB4CA3">
        <w:t>:</w:t>
      </w:r>
    </w:p>
    <w:p w14:paraId="0FD04728" w14:textId="6981344E" w:rsidR="0076698F" w:rsidRPr="0076698F" w:rsidRDefault="0076698F" w:rsidP="0076698F">
      <w:pPr>
        <w:pStyle w:val="P-Source"/>
      </w:pPr>
      <w:commentRangeStart w:id="14"/>
      <w:r w:rsidRPr="0076698F">
        <w:t>mpl.rcParams[</w:t>
      </w:r>
      <w:r w:rsidR="006C09DF">
        <w:t>'</w:t>
      </w:r>
      <w:r w:rsidRPr="0076698F">
        <w:t>figure.dpi</w:t>
      </w:r>
      <w:r w:rsidR="006C09DF">
        <w:t>'</w:t>
      </w:r>
      <w:r w:rsidRPr="0076698F">
        <w:t>] = 400</w:t>
      </w:r>
    </w:p>
    <w:p w14:paraId="444689E5" w14:textId="21D8D1C6" w:rsidR="0076698F" w:rsidRPr="0076698F" w:rsidRDefault="0076698F" w:rsidP="0076698F">
      <w:pPr>
        <w:pStyle w:val="P-Source"/>
      </w:pPr>
      <w:r w:rsidRPr="0076698F">
        <w:t>learning_rate_df.set_index(</w:t>
      </w:r>
      <w:r w:rsidR="006C09DF">
        <w:t>'</w:t>
      </w:r>
      <w:r w:rsidRPr="0076698F">
        <w:t>Learning rate</w:t>
      </w:r>
      <w:r w:rsidR="006C09DF">
        <w:t>'</w:t>
      </w:r>
      <w:r w:rsidRPr="0076698F">
        <w:t>)\</w:t>
      </w:r>
    </w:p>
    <w:p w14:paraId="15231F85" w14:textId="57F5FF08" w:rsidR="0076698F" w:rsidRDefault="0076698F" w:rsidP="0076698F">
      <w:pPr>
        <w:pStyle w:val="P-Source"/>
      </w:pPr>
      <w:r w:rsidRPr="0076698F">
        <w:t>.plot(secondary_y=</w:t>
      </w:r>
      <w:r w:rsidR="006C09DF">
        <w:t>'</w:t>
      </w:r>
      <w:r w:rsidRPr="0076698F">
        <w:t>Best iteration</w:t>
      </w:r>
      <w:r w:rsidR="006C09DF">
        <w:t>'</w:t>
      </w:r>
      <w:r w:rsidRPr="0076698F">
        <w:t>, style=[</w:t>
      </w:r>
      <w:r w:rsidR="006C09DF">
        <w:t>'</w:t>
      </w:r>
      <w:r w:rsidRPr="0076698F">
        <w:t>-o</w:t>
      </w:r>
      <w:r w:rsidR="006C09DF">
        <w:t>'</w:t>
      </w:r>
      <w:r w:rsidRPr="0076698F">
        <w:t xml:space="preserve">, </w:t>
      </w:r>
      <w:r w:rsidR="006C09DF">
        <w:t>'</w:t>
      </w:r>
      <w:r w:rsidRPr="0076698F">
        <w:t>--o</w:t>
      </w:r>
      <w:r w:rsidR="006C09DF">
        <w:t>'</w:t>
      </w:r>
      <w:r w:rsidRPr="0076698F">
        <w:t>])</w:t>
      </w:r>
      <w:commentRangeEnd w:id="14"/>
      <w:r w:rsidR="00104FB8">
        <w:rPr>
          <w:rStyle w:val="CommentReference"/>
          <w:rFonts w:cs="Arial"/>
        </w:rPr>
        <w:commentReference w:id="14"/>
      </w:r>
    </w:p>
    <w:p w14:paraId="5CD41D6F" w14:textId="7F7CDECB" w:rsidR="00EF2C0A" w:rsidRDefault="00EF2C0A" w:rsidP="0076698F">
      <w:pPr>
        <w:pStyle w:val="P-Regular"/>
      </w:pPr>
      <w:r>
        <w:t>The resulting plot should look like this:</w:t>
      </w:r>
    </w:p>
    <w:p w14:paraId="1025F689" w14:textId="22DD8DEE" w:rsidR="00EF2C0A" w:rsidRDefault="00EF2C0A" w:rsidP="00EF2C0A">
      <w:pPr>
        <w:pStyle w:val="P-Regular"/>
      </w:pPr>
      <w:r>
        <w:rPr>
          <w:noProof/>
          <w:lang w:val="en-US"/>
        </w:rPr>
        <w:drawing>
          <wp:inline distT="0" distB="0" distL="0" distR="0" wp14:anchorId="7093AFF0" wp14:editId="3DD54D69">
            <wp:extent cx="5054600" cy="32300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54600" cy="3230012"/>
                    </a:xfrm>
                    <a:prstGeom prst="rect">
                      <a:avLst/>
                    </a:prstGeom>
                  </pic:spPr>
                </pic:pic>
              </a:graphicData>
            </a:graphic>
          </wp:inline>
        </w:drawing>
      </w:r>
    </w:p>
    <w:p w14:paraId="289ABA3B" w14:textId="7F9E8392" w:rsidR="00EF2C0A" w:rsidRDefault="00EF2C0A" w:rsidP="00EF2C0A">
      <w:pPr>
        <w:pStyle w:val="IMG-Caption"/>
      </w:pPr>
      <w:r>
        <w:t>Figure 6.2: XGBoost model performance on a validation set</w:t>
      </w:r>
      <w:r w:rsidR="00B647A5">
        <w:t xml:space="preserve">, with </w:t>
      </w:r>
      <w:r w:rsidR="00AB4CA3">
        <w:t xml:space="preserve">the </w:t>
      </w:r>
      <w:r w:rsidR="00B647A5">
        <w:t>number of boosting rounds until best iteration,</w:t>
      </w:r>
      <w:r>
        <w:t xml:space="preserve"> for different learning rates</w:t>
      </w:r>
    </w:p>
    <w:p w14:paraId="1B2DD684" w14:textId="26068286" w:rsidR="00EF2C0A" w:rsidRDefault="00EF2C0A" w:rsidP="00EF2C0A">
      <w:pPr>
        <w:pStyle w:val="P-Regular"/>
      </w:pPr>
      <w:r>
        <w:t>Overall, it appears that smaller learning rates result in better model performance for th</w:t>
      </w:r>
      <w:r w:rsidR="00AB4CA3">
        <w:t>is</w:t>
      </w:r>
      <w:r>
        <w:t xml:space="preserve"> synthetic data. By using a learning rate smaller than the default of 0.3, the best performance we can obtain can be seen as follows:</w:t>
      </w:r>
    </w:p>
    <w:p w14:paraId="735947EE" w14:textId="59FCE8EB" w:rsidR="00EF2C0A" w:rsidRDefault="00EF2C0A" w:rsidP="00EF2C0A">
      <w:pPr>
        <w:pStyle w:val="P-Source"/>
      </w:pPr>
      <w:commentRangeStart w:id="15"/>
      <w:r w:rsidRPr="00EF2C0A">
        <w:t>max(val_aucs)</w:t>
      </w:r>
    </w:p>
    <w:p w14:paraId="56806246" w14:textId="62CA231F" w:rsidR="00EF2C0A" w:rsidRDefault="00AB4CA3" w:rsidP="00EF2C0A">
      <w:pPr>
        <w:pStyle w:val="P-Regular"/>
      </w:pPr>
      <w:r>
        <w:t xml:space="preserve">The </w:t>
      </w:r>
      <w:r w:rsidR="009365EA">
        <w:t>output</w:t>
      </w:r>
      <w:r>
        <w:t xml:space="preserve"> is as follows</w:t>
      </w:r>
      <w:r w:rsidR="00EF2C0A">
        <w:t>:</w:t>
      </w:r>
    </w:p>
    <w:p w14:paraId="25BC1D40" w14:textId="232A5D6C" w:rsidR="00EF2C0A" w:rsidRDefault="00EF2C0A" w:rsidP="00EF2C0A">
      <w:pPr>
        <w:pStyle w:val="P-Source"/>
        <w:rPr>
          <w:lang w:val="en-US"/>
        </w:rPr>
      </w:pPr>
      <w:r w:rsidRPr="00EF2C0A">
        <w:rPr>
          <w:lang w:val="en-US"/>
        </w:rPr>
        <w:t>0.8115309360232714</w:t>
      </w:r>
      <w:commentRangeEnd w:id="15"/>
      <w:r w:rsidR="00EA71FB">
        <w:rPr>
          <w:rStyle w:val="CommentReference"/>
          <w:rFonts w:cs="Arial"/>
        </w:rPr>
        <w:commentReference w:id="15"/>
      </w:r>
    </w:p>
    <w:p w14:paraId="2F15557F" w14:textId="5A1FAD3A" w:rsidR="009365EA" w:rsidRDefault="00EF2C0A" w:rsidP="00EF2C0A">
      <w:pPr>
        <w:pStyle w:val="P-Regular"/>
        <w:rPr>
          <w:lang w:val="en-US"/>
        </w:rPr>
      </w:pPr>
      <w:r>
        <w:rPr>
          <w:lang w:val="en-US"/>
        </w:rPr>
        <w:t xml:space="preserve">By adjusting the learning rate, we were able to increase </w:t>
      </w:r>
      <w:r w:rsidR="00AB4CA3">
        <w:rPr>
          <w:lang w:val="en-US"/>
        </w:rPr>
        <w:t xml:space="preserve">the </w:t>
      </w:r>
      <w:r>
        <w:rPr>
          <w:lang w:val="en-US"/>
        </w:rPr>
        <w:t>validation AUC from about 0.80 to 0.81, indicating the benefits of using an appropriate learning rate.</w:t>
      </w:r>
    </w:p>
    <w:p w14:paraId="1F253B36" w14:textId="0B9333A9" w:rsidR="00232E08" w:rsidRDefault="00EF2C0A" w:rsidP="00EF2C0A">
      <w:pPr>
        <w:pStyle w:val="P-Regular"/>
        <w:rPr>
          <w:lang w:val="en-US"/>
        </w:rPr>
      </w:pPr>
      <w:r>
        <w:rPr>
          <w:lang w:val="en-US"/>
        </w:rPr>
        <w:t>In general</w:t>
      </w:r>
      <w:r w:rsidR="00501B4E">
        <w:rPr>
          <w:lang w:val="en-US"/>
        </w:rPr>
        <w:t>,</w:t>
      </w:r>
      <w:r>
        <w:rPr>
          <w:lang w:val="en-US"/>
        </w:rPr>
        <w:t xml:space="preserve"> smaller learning rates will usually result in better model performance, although they </w:t>
      </w:r>
      <w:r w:rsidR="00212815">
        <w:rPr>
          <w:lang w:val="en-US"/>
        </w:rPr>
        <w:t xml:space="preserve">will </w:t>
      </w:r>
      <w:r>
        <w:rPr>
          <w:lang w:val="en-US"/>
        </w:rPr>
        <w:t>require a larger number of boosting rounds</w:t>
      </w:r>
      <w:r w:rsidR="00BA129E">
        <w:rPr>
          <w:lang w:val="en-US"/>
        </w:rPr>
        <w:t>,</w:t>
      </w:r>
      <w:r>
        <w:rPr>
          <w:lang w:val="en-US"/>
        </w:rPr>
        <w:t xml:space="preserve"> since the contribution of each round is smaller.</w:t>
      </w:r>
      <w:r w:rsidR="009365EA">
        <w:rPr>
          <w:lang w:val="en-US"/>
        </w:rPr>
        <w:t xml:space="preserve"> </w:t>
      </w:r>
      <w:r w:rsidR="00BA129E">
        <w:rPr>
          <w:lang w:val="en-US"/>
        </w:rPr>
        <w:t xml:space="preserve">This will translate into more time </w:t>
      </w:r>
      <w:r w:rsidR="00AB4CA3">
        <w:rPr>
          <w:lang w:val="en-US"/>
        </w:rPr>
        <w:t xml:space="preserve">required </w:t>
      </w:r>
      <w:r w:rsidR="00BA129E">
        <w:rPr>
          <w:lang w:val="en-US"/>
        </w:rPr>
        <w:t xml:space="preserve">for model training. </w:t>
      </w:r>
      <w:r w:rsidR="009365EA">
        <w:rPr>
          <w:lang w:val="en-US"/>
        </w:rPr>
        <w:t xml:space="preserve">We can see this in the plot of </w:t>
      </w:r>
      <w:r w:rsidR="00AB4CA3">
        <w:rPr>
          <w:lang w:val="en-US"/>
        </w:rPr>
        <w:t xml:space="preserve">the </w:t>
      </w:r>
      <w:r w:rsidR="009365EA">
        <w:rPr>
          <w:lang w:val="en-US"/>
        </w:rPr>
        <w:t>number o</w:t>
      </w:r>
      <w:r w:rsidR="00326E29">
        <w:rPr>
          <w:lang w:val="en-US"/>
        </w:rPr>
        <w:t>f</w:t>
      </w:r>
      <w:r w:rsidR="009365EA">
        <w:rPr>
          <w:lang w:val="en-US"/>
        </w:rPr>
        <w:t xml:space="preserve"> rounds needed to reach the best iteration in </w:t>
      </w:r>
      <w:r w:rsidR="009365EA" w:rsidRPr="00BA0712">
        <w:rPr>
          <w:rStyle w:val="P-Italics"/>
        </w:rPr>
        <w:t>Figure 6.2</w:t>
      </w:r>
      <w:r w:rsidR="009365EA">
        <w:rPr>
          <w:lang w:val="en-US"/>
        </w:rPr>
        <w:t>. In this case, it looks</w:t>
      </w:r>
      <w:r w:rsidR="00501B4E">
        <w:rPr>
          <w:lang w:val="en-US"/>
        </w:rPr>
        <w:t xml:space="preserve"> </w:t>
      </w:r>
      <w:r w:rsidR="009365EA">
        <w:rPr>
          <w:lang w:val="en-US"/>
        </w:rPr>
        <w:t xml:space="preserve">like good performance can be attained with </w:t>
      </w:r>
      <w:r w:rsidR="00AB4CA3">
        <w:rPr>
          <w:lang w:val="en-US"/>
        </w:rPr>
        <w:t xml:space="preserve">fewer </w:t>
      </w:r>
      <w:r w:rsidR="009365EA">
        <w:rPr>
          <w:lang w:val="en-US"/>
        </w:rPr>
        <w:t>than 50 rounds, and the model training time is not that long for th</w:t>
      </w:r>
      <w:r w:rsidR="00AB4CA3">
        <w:rPr>
          <w:lang w:val="en-US"/>
        </w:rPr>
        <w:t>is</w:t>
      </w:r>
      <w:r w:rsidR="009365EA">
        <w:rPr>
          <w:lang w:val="en-US"/>
        </w:rPr>
        <w:t xml:space="preserve"> data in any case. For larger </w:t>
      </w:r>
      <w:r w:rsidR="00AB4CA3">
        <w:rPr>
          <w:lang w:val="en-US"/>
        </w:rPr>
        <w:t>dataset</w:t>
      </w:r>
      <w:r w:rsidR="009365EA">
        <w:rPr>
          <w:lang w:val="en-US"/>
        </w:rPr>
        <w:t>s, training time may be longer</w:t>
      </w:r>
      <w:r w:rsidR="00166BBB">
        <w:rPr>
          <w:lang w:val="en-US"/>
        </w:rPr>
        <w:t xml:space="preserve">. </w:t>
      </w:r>
      <w:r w:rsidR="00501B4E">
        <w:rPr>
          <w:lang w:val="en-US"/>
        </w:rPr>
        <w:t>Depending on how much computational time you have, decreasing the learning rate and training more rounds can be an effective way to increase model performance.</w:t>
      </w:r>
    </w:p>
    <w:p w14:paraId="2B4EAA83" w14:textId="29319CA2" w:rsidR="00EF2C0A" w:rsidRPr="00EF2C0A" w:rsidRDefault="008452D7" w:rsidP="00EF2C0A">
      <w:pPr>
        <w:pStyle w:val="P-Regular"/>
        <w:rPr>
          <w:lang w:val="en-US"/>
        </w:rPr>
      </w:pPr>
      <w:r>
        <w:rPr>
          <w:lang w:val="en-US"/>
        </w:rPr>
        <w:t xml:space="preserve">When </w:t>
      </w:r>
      <w:r w:rsidR="00AB4CA3">
        <w:rPr>
          <w:lang w:val="en-US"/>
        </w:rPr>
        <w:t xml:space="preserve">exploring </w:t>
      </w:r>
      <w:r>
        <w:rPr>
          <w:lang w:val="en-US"/>
        </w:rPr>
        <w:t>smaller learning rates,</w:t>
      </w:r>
      <w:r w:rsidR="00326E29">
        <w:rPr>
          <w:lang w:val="en-US"/>
        </w:rPr>
        <w:t xml:space="preserve"> be sure to set the </w:t>
      </w:r>
      <w:r w:rsidR="00326E29" w:rsidRPr="008452D7">
        <w:rPr>
          <w:rStyle w:val="P-Code"/>
        </w:rPr>
        <w:t>n_estimators</w:t>
      </w:r>
      <w:r w:rsidR="00326E29">
        <w:rPr>
          <w:lang w:val="en-US"/>
        </w:rPr>
        <w:t xml:space="preserve"> hyperparameter large enough to allow the training process to find the optimal model, ideally in conjunction with early stopping.</w:t>
      </w:r>
    </w:p>
    <w:p w14:paraId="3A5D11F2" w14:textId="246A5875" w:rsidR="00C478FB" w:rsidRDefault="001409F6" w:rsidP="00C478FB">
      <w:pPr>
        <w:pStyle w:val="H2-General"/>
      </w:pPr>
      <w:r>
        <w:lastRenderedPageBreak/>
        <w:t>Other I</w:t>
      </w:r>
      <w:r w:rsidR="00C478FB">
        <w:t xml:space="preserve">mportant </w:t>
      </w:r>
      <w:r>
        <w:t>H</w:t>
      </w:r>
      <w:r w:rsidR="00C478FB">
        <w:t xml:space="preserve">yperparameters </w:t>
      </w:r>
      <w:r>
        <w:t>in</w:t>
      </w:r>
      <w:r w:rsidR="00C478FB">
        <w:t xml:space="preserve"> XGBoost</w:t>
      </w:r>
    </w:p>
    <w:p w14:paraId="5DB69DD7" w14:textId="42E5A8C6" w:rsidR="00B17B40" w:rsidRDefault="00B17B40" w:rsidP="00C478FB">
      <w:pPr>
        <w:pStyle w:val="P-Regular"/>
      </w:pPr>
      <w:r>
        <w:t>We</w:t>
      </w:r>
      <w:r w:rsidR="006C09DF">
        <w:t>'</w:t>
      </w:r>
      <w:r>
        <w:t>ve seen that overfitting in XGBoost can be compensated for by using different learning rates, as well as early stopping. What are some of the other hyperparameters that may be relevant? XGBoost has many hyperparameters and we won</w:t>
      </w:r>
      <w:r w:rsidR="006C09DF">
        <w:t>'</w:t>
      </w:r>
      <w:r>
        <w:t>t list them all here. You</w:t>
      </w:r>
      <w:r w:rsidR="006C09DF">
        <w:t>'</w:t>
      </w:r>
      <w:r>
        <w:t>re encouraged to consult the documentation (</w:t>
      </w:r>
      <w:hyperlink r:id="rId19" w:history="1">
        <w:r w:rsidRPr="00EE27D6">
          <w:rPr>
            <w:rStyle w:val="P-URL"/>
          </w:rPr>
          <w:t>https://xgboost.readthedocs.io/en/latest/parameter.html</w:t>
        </w:r>
      </w:hyperlink>
      <w:r>
        <w:t>) for a full list.</w:t>
      </w:r>
    </w:p>
    <w:p w14:paraId="01C739F1" w14:textId="03C07363" w:rsidR="00B17B40" w:rsidRDefault="00B17B40" w:rsidP="00C478FB">
      <w:pPr>
        <w:pStyle w:val="P-Regular"/>
      </w:pPr>
      <w:r>
        <w:t>In the following exercise, we</w:t>
      </w:r>
      <w:r w:rsidR="006C09DF">
        <w:t>'</w:t>
      </w:r>
      <w:r>
        <w:t xml:space="preserve">ll do a grid search over ranges of </w:t>
      </w:r>
      <w:r w:rsidR="00AB4CA3">
        <w:t>six</w:t>
      </w:r>
      <w:r>
        <w:t xml:space="preserve"> hyperparameters, including the learning rate. We will also include </w:t>
      </w:r>
      <w:r w:rsidRPr="00B17B40">
        <w:rPr>
          <w:rStyle w:val="P-Code"/>
        </w:rPr>
        <w:t>max_depth</w:t>
      </w:r>
      <w:r>
        <w:t xml:space="preserve">, which should be familiar from </w:t>
      </w:r>
      <w:r w:rsidRPr="007B6C71">
        <w:rPr>
          <w:rStyle w:val="P-Italics"/>
        </w:rPr>
        <w:t>Chapter 5</w:t>
      </w:r>
      <w:r w:rsidR="007B6C71">
        <w:t xml:space="preserve">, </w:t>
      </w:r>
      <w:r w:rsidR="007B6C71" w:rsidRPr="007B6C71">
        <w:rPr>
          <w:rStyle w:val="P-Italics"/>
        </w:rPr>
        <w:t>Decision Trees</w:t>
      </w:r>
      <w:r w:rsidR="007B6C71">
        <w:rPr>
          <w:rStyle w:val="P-Italics"/>
        </w:rPr>
        <w:t xml:space="preserve"> and Random Forests</w:t>
      </w:r>
      <w:r w:rsidR="007B6C71">
        <w:t>,</w:t>
      </w:r>
      <w:r>
        <w:t xml:space="preserve"> and controls the depth to which trees in the ensemble are grown. Aside from these</w:t>
      </w:r>
      <w:r w:rsidR="00AB4CA3">
        <w:t>,</w:t>
      </w:r>
      <w:r>
        <w:t xml:space="preserve"> </w:t>
      </w:r>
      <w:r w:rsidR="00AB4CA3">
        <w:t xml:space="preserve">we will </w:t>
      </w:r>
      <w:r>
        <w:t>also consider</w:t>
      </w:r>
      <w:r w:rsidR="00AB4CA3">
        <w:t xml:space="preserve"> the following</w:t>
      </w:r>
      <w:r>
        <w:t>:</w:t>
      </w:r>
    </w:p>
    <w:p w14:paraId="148D96CC" w14:textId="043C60CF" w:rsidR="00B17B40" w:rsidRDefault="00B17B40" w:rsidP="00B17B40">
      <w:pPr>
        <w:pStyle w:val="L-Bullets"/>
      </w:pPr>
      <w:r w:rsidRPr="00922FF3">
        <w:rPr>
          <w:rStyle w:val="P-Code"/>
        </w:rPr>
        <w:t>gamma</w:t>
      </w:r>
      <w:r>
        <w:t xml:space="preserve"> limits the complexity of trees in the ensemble by only allowing a node to be split if the reduction in the loss function value is greater than a certain amount.</w:t>
      </w:r>
    </w:p>
    <w:p w14:paraId="59FACD5C" w14:textId="49B981A8" w:rsidR="006563B2" w:rsidRPr="006563B2" w:rsidRDefault="006563B2" w:rsidP="006563B2">
      <w:pPr>
        <w:pStyle w:val="L-Bullets"/>
      </w:pPr>
      <w:r w:rsidRPr="006563B2">
        <w:rPr>
          <w:rStyle w:val="P-Code"/>
        </w:rPr>
        <w:t>min_child_weight</w:t>
      </w:r>
      <w:r w:rsidRPr="006563B2">
        <w:t xml:space="preserve"> also controls the complexity of trees by only splitting nodes if they have at least a certain amount of </w:t>
      </w:r>
      <w:r w:rsidR="00AB4CA3">
        <w:t>“</w:t>
      </w:r>
      <w:r w:rsidRPr="006563B2">
        <w:t>sample weight.</w:t>
      </w:r>
      <w:r w:rsidR="00AB4CA3">
        <w:t>”</w:t>
      </w:r>
      <w:r w:rsidRPr="006563B2">
        <w:t xml:space="preserve"> If all samples have equal weight (as they do for our exercise), this equates to the minimum number of training samples in a node. This is similar to </w:t>
      </w:r>
      <w:r w:rsidRPr="006563B2">
        <w:rPr>
          <w:rStyle w:val="P-Code"/>
        </w:rPr>
        <w:t>min_weight_fraction_leaf</w:t>
      </w:r>
      <w:r>
        <w:t xml:space="preserve"> and </w:t>
      </w:r>
      <w:r w:rsidRPr="006563B2">
        <w:rPr>
          <w:rStyle w:val="P-Code"/>
        </w:rPr>
        <w:t>min_samples_leaf</w:t>
      </w:r>
      <w:r w:rsidRPr="006563B2">
        <w:t xml:space="preserve"> for decision trees in scikit-learn.</w:t>
      </w:r>
    </w:p>
    <w:p w14:paraId="12AD53A7" w14:textId="7302CFFB" w:rsidR="00922FF3" w:rsidRDefault="00922FF3" w:rsidP="00B17B40">
      <w:pPr>
        <w:pStyle w:val="L-Bullets"/>
      </w:pPr>
      <w:r w:rsidRPr="00922FF3">
        <w:rPr>
          <w:rStyle w:val="P-Code"/>
        </w:rPr>
        <w:t>colsample_bytree</w:t>
      </w:r>
      <w:r>
        <w:t xml:space="preserve"> is a randomly selected fraction of features that will be used to grow each tree in the ensemble. This is similar to the </w:t>
      </w:r>
      <w:r w:rsidRPr="00922FF3">
        <w:rPr>
          <w:rStyle w:val="P-Code"/>
        </w:rPr>
        <w:t>max_features</w:t>
      </w:r>
      <w:r>
        <w:t xml:space="preserve"> parameter in scikit-learn (which does the selection at a node level as opposed to the tree level here). XGBoost also makes </w:t>
      </w:r>
      <w:r w:rsidRPr="00922FF3">
        <w:rPr>
          <w:rStyle w:val="P-Code"/>
        </w:rPr>
        <w:t>colsample_bylevel</w:t>
      </w:r>
      <w:r>
        <w:t xml:space="preserve"> and </w:t>
      </w:r>
      <w:r w:rsidRPr="00922FF3">
        <w:rPr>
          <w:rStyle w:val="P-Code"/>
        </w:rPr>
        <w:t>colsample_bynode</w:t>
      </w:r>
      <w:r>
        <w:t xml:space="preserve"> available to do the feature sampling at each level of each tree, and each node, respectively.</w:t>
      </w:r>
    </w:p>
    <w:p w14:paraId="33523F36" w14:textId="3C750F75" w:rsidR="00922FF3" w:rsidRDefault="00922FF3" w:rsidP="00B17B40">
      <w:pPr>
        <w:pStyle w:val="L-Bullets"/>
      </w:pPr>
      <w:r w:rsidRPr="00922FF3">
        <w:rPr>
          <w:rStyle w:val="P-Code"/>
        </w:rPr>
        <w:t>subsample</w:t>
      </w:r>
      <w:r>
        <w:t xml:space="preserve"> controls what fraction of samples from the training data is randomly selected prior to growing a new tree for the ensemble. This is similar to the </w:t>
      </w:r>
      <w:r w:rsidR="005C2C02" w:rsidRPr="005C2C02">
        <w:rPr>
          <w:rStyle w:val="P-Code"/>
        </w:rPr>
        <w:t>bootstrap</w:t>
      </w:r>
      <w:r w:rsidR="005C2C02">
        <w:t xml:space="preserve"> option for random forests in scikit-learn. Both this and the </w:t>
      </w:r>
      <w:r w:rsidR="005C2C02" w:rsidRPr="005C2C02">
        <w:rPr>
          <w:rStyle w:val="P-Code"/>
        </w:rPr>
        <w:t>colsample</w:t>
      </w:r>
      <w:r w:rsidR="005C2C02">
        <w:t xml:space="preserve"> parameters limit the information available </w:t>
      </w:r>
      <w:r w:rsidR="00BC749D">
        <w:t>during model training</w:t>
      </w:r>
      <w:r w:rsidR="005C2C02">
        <w:t>, increasing the bias of the individual ensemble members</w:t>
      </w:r>
      <w:r w:rsidR="00AB4CA3">
        <w:t>,</w:t>
      </w:r>
      <w:r w:rsidR="005C2C02">
        <w:t xml:space="preserve"> but hopefully also reducing the variance of the overall ensemble and improving out-of-sample model performance.</w:t>
      </w:r>
    </w:p>
    <w:p w14:paraId="3331988F" w14:textId="71DEC528" w:rsidR="00C478FB" w:rsidRDefault="001445B1" w:rsidP="00C478FB">
      <w:pPr>
        <w:pStyle w:val="P-Regular"/>
      </w:pPr>
      <w:r>
        <w:t xml:space="preserve">As you can see, gradient boosted trees in XGBoost implement several concepts </w:t>
      </w:r>
      <w:r w:rsidR="009510CF">
        <w:t xml:space="preserve">that are </w:t>
      </w:r>
      <w:r w:rsidR="002A1C7B">
        <w:t>familiar from</w:t>
      </w:r>
      <w:r w:rsidR="0042082F">
        <w:t xml:space="preserve"> </w:t>
      </w:r>
      <w:r>
        <w:t>decision trees and random forests. Now</w:t>
      </w:r>
      <w:r w:rsidR="00AB4CA3">
        <w:t>,</w:t>
      </w:r>
      <w:r>
        <w:t xml:space="preserve"> let</w:t>
      </w:r>
      <w:r w:rsidR="006C09DF">
        <w:t>'</w:t>
      </w:r>
      <w:r>
        <w:t>s explore how these hyperparameters affect model performance.</w:t>
      </w:r>
    </w:p>
    <w:p w14:paraId="7F9F4776" w14:textId="67D7933B" w:rsidR="00C478FB" w:rsidRDefault="00C478FB" w:rsidP="00C478FB">
      <w:pPr>
        <w:pStyle w:val="H2-General"/>
      </w:pPr>
      <w:r>
        <w:t xml:space="preserve">Exercise </w:t>
      </w:r>
      <w:r w:rsidR="00AB4CA3">
        <w:t>6.</w:t>
      </w:r>
      <w:r w:rsidR="00083FC7">
        <w:t>01</w:t>
      </w:r>
      <w:r>
        <w:t xml:space="preserve">: </w:t>
      </w:r>
      <w:r w:rsidR="003010E8">
        <w:t xml:space="preserve">Randomized </w:t>
      </w:r>
      <w:r w:rsidR="00AB4CA3">
        <w:t>G</w:t>
      </w:r>
      <w:r w:rsidR="003010E8">
        <w:t xml:space="preserve">rid </w:t>
      </w:r>
      <w:r w:rsidR="00AB4CA3">
        <w:t>S</w:t>
      </w:r>
      <w:r w:rsidR="003010E8">
        <w:t xml:space="preserve">earch for </w:t>
      </w:r>
      <w:r w:rsidR="00AB4CA3">
        <w:t>T</w:t>
      </w:r>
      <w:r w:rsidR="003010E8">
        <w:t xml:space="preserve">uning XGBoost </w:t>
      </w:r>
      <w:r w:rsidR="00AB4CA3">
        <w:t>H</w:t>
      </w:r>
      <w:r w:rsidR="003010E8">
        <w:t>yperparameters</w:t>
      </w:r>
    </w:p>
    <w:p w14:paraId="0A36321A" w14:textId="1D1B5CE5" w:rsidR="001445B1" w:rsidRDefault="001445B1" w:rsidP="001445B1">
      <w:pPr>
        <w:pStyle w:val="P-Regular"/>
      </w:pPr>
      <w:r>
        <w:t>In this exercise</w:t>
      </w:r>
      <w:r w:rsidR="00AB4CA3">
        <w:t>,</w:t>
      </w:r>
      <w:r>
        <w:t xml:space="preserve"> we</w:t>
      </w:r>
      <w:r w:rsidR="006C09DF">
        <w:t>'</w:t>
      </w:r>
      <w:r>
        <w:t xml:space="preserve">ll use a randomized grid search to explore the space of six hyperparameters. </w:t>
      </w:r>
      <w:r w:rsidR="00AB4CA3">
        <w:t xml:space="preserve">A randomized </w:t>
      </w:r>
      <w:r>
        <w:t>grid search is a good option when you have many values of many hyperparameters you</w:t>
      </w:r>
      <w:r w:rsidR="006C09DF">
        <w:t>'</w:t>
      </w:r>
      <w:r>
        <w:t xml:space="preserve">d like to search over. </w:t>
      </w:r>
      <w:r w:rsidR="003B43E5">
        <w:t>W</w:t>
      </w:r>
      <w:r>
        <w:t>e</w:t>
      </w:r>
      <w:r w:rsidR="006C09DF">
        <w:t>'</w:t>
      </w:r>
      <w:r>
        <w:t xml:space="preserve">ll look at </w:t>
      </w:r>
      <w:r w:rsidR="00AB4CA3">
        <w:t>six</w:t>
      </w:r>
      <w:r>
        <w:t xml:space="preserve"> hyperparameters here. If</w:t>
      </w:r>
      <w:r w:rsidR="003B43E5">
        <w:t>, for example,</w:t>
      </w:r>
      <w:r>
        <w:t xml:space="preserve"> there were </w:t>
      </w:r>
      <w:r w:rsidR="00AB4CA3">
        <w:t>five</w:t>
      </w:r>
      <w:r>
        <w:t xml:space="preserve"> values for each of these that we</w:t>
      </w:r>
      <w:r w:rsidR="006C09DF">
        <w:t>'</w:t>
      </w:r>
      <w:r>
        <w:t>d like to test, we</w:t>
      </w:r>
      <w:r w:rsidR="006C09DF">
        <w:t>'</w:t>
      </w:r>
      <w:r>
        <w:t xml:space="preserve">d need </w:t>
      </w:r>
      <w:r w:rsidRPr="005D68A6">
        <w:rPr>
          <w:rStyle w:val="P-Italics"/>
        </w:rPr>
        <w:t>5</w:t>
      </w:r>
      <w:commentRangeStart w:id="16"/>
      <w:r w:rsidRPr="005D68A6">
        <w:rPr>
          <w:rStyle w:val="P-Italics"/>
          <w:vertAlign w:val="superscript"/>
        </w:rPr>
        <w:t>6</w:t>
      </w:r>
      <w:commentRangeEnd w:id="16"/>
      <w:r w:rsidR="005D68A6">
        <w:rPr>
          <w:rStyle w:val="CommentReference"/>
        </w:rPr>
        <w:commentReference w:id="16"/>
      </w:r>
      <w:r>
        <w:t xml:space="preserve"> = 15,625 searches. </w:t>
      </w:r>
      <w:r w:rsidR="003B43E5">
        <w:t>Even if ea</w:t>
      </w:r>
      <w:r>
        <w:t xml:space="preserve">ch </w:t>
      </w:r>
      <w:r w:rsidR="007E780C">
        <w:t>model fit</w:t>
      </w:r>
      <w:r>
        <w:t xml:space="preserve"> only </w:t>
      </w:r>
      <w:r w:rsidR="00AB4CA3">
        <w:t xml:space="preserve">took </w:t>
      </w:r>
      <w:r w:rsidR="009129F2">
        <w:t>a second</w:t>
      </w:r>
      <w:r>
        <w:t>, we</w:t>
      </w:r>
      <w:r w:rsidR="006C09DF">
        <w:t>'</w:t>
      </w:r>
      <w:r>
        <w:t xml:space="preserve">d still need </w:t>
      </w:r>
      <w:r w:rsidR="009129F2">
        <w:t>several</w:t>
      </w:r>
      <w:r>
        <w:t xml:space="preserve"> hours to exhaustively search all possible combinations.</w:t>
      </w:r>
      <w:r w:rsidR="003B43E5">
        <w:t xml:space="preserve"> A</w:t>
      </w:r>
      <w:r>
        <w:t xml:space="preserve"> randomized grid search can achieve satisfactory results by only searching a random sample of all these combinations. Here</w:t>
      </w:r>
      <w:r w:rsidR="00AB4CA3">
        <w:t>,</w:t>
      </w:r>
      <w:r>
        <w:t xml:space="preserve"> we</w:t>
      </w:r>
      <w:r w:rsidR="006C09DF">
        <w:t>'</w:t>
      </w:r>
      <w:r>
        <w:t>ll show how to do this using scikit-learn and XGBoost.</w:t>
      </w:r>
    </w:p>
    <w:p w14:paraId="3782972B" w14:textId="0A4C4312" w:rsidR="00D644DA" w:rsidRDefault="00D644DA" w:rsidP="00D644DA">
      <w:pPr>
        <w:pStyle w:val="P-Regular"/>
      </w:pPr>
      <w:r>
        <w:t>The first step in a randomized grid search is to specify the range of values you</w:t>
      </w:r>
      <w:r w:rsidR="006C09DF">
        <w:t>'</w:t>
      </w:r>
      <w:r>
        <w:t xml:space="preserve">d like to sample from, for each hyperparameter. This can be done by either supplying a list of values, or a distribution object to sample from. In the case of discrete hyperparameters </w:t>
      </w:r>
      <w:r w:rsidR="00AB4CA3">
        <w:t xml:space="preserve">such as </w:t>
      </w:r>
      <w:r w:rsidRPr="00D644DA">
        <w:rPr>
          <w:rStyle w:val="P-Code"/>
        </w:rPr>
        <w:t>max_depth</w:t>
      </w:r>
      <w:r>
        <w:t xml:space="preserve">, where there are only a few possible values, it makes sense to specify them as a list. On the other hand, for continuous hyperparameters, such as </w:t>
      </w:r>
      <w:r w:rsidRPr="00D644DA">
        <w:rPr>
          <w:rStyle w:val="P-Code"/>
        </w:rPr>
        <w:t>subsample</w:t>
      </w:r>
      <w:r w:rsidR="00AB4CA3">
        <w:t xml:space="preserve">, </w:t>
      </w:r>
      <w:r>
        <w:t>that can vary anywhere on the interval (0, 1], we don</w:t>
      </w:r>
      <w:r w:rsidR="006C09DF">
        <w:t>'</w:t>
      </w:r>
      <w:r>
        <w:t>t need to specify a list of values. Rather</w:t>
      </w:r>
      <w:r w:rsidR="00AB4CA3">
        <w:t>,</w:t>
      </w:r>
      <w:r>
        <w:t xml:space="preserve"> we can ask that the grid search randomly sample values in a uniform way over this interval. We will use a uniform distribution to sample several of the hyperparameters we consider</w:t>
      </w:r>
      <w:r w:rsidR="00AB4CA3">
        <w:t>:</w:t>
      </w:r>
    </w:p>
    <w:p w14:paraId="328FD413" w14:textId="333A5348" w:rsidR="005530C6" w:rsidRDefault="005530C6" w:rsidP="00EE27D6">
      <w:pPr>
        <w:pStyle w:val="P-CalloutHeading"/>
      </w:pPr>
      <w:r>
        <w:lastRenderedPageBreak/>
        <w:t>Note</w:t>
      </w:r>
    </w:p>
    <w:p w14:paraId="5F99BF4E" w14:textId="1ACF9CC3" w:rsidR="005530C6" w:rsidRDefault="005530C6" w:rsidP="00EE27D6">
      <w:pPr>
        <w:pStyle w:val="P-Callout"/>
      </w:pPr>
      <w:r>
        <w:t xml:space="preserve">The notebook for this exercise can be found at </w:t>
      </w:r>
      <w:r w:rsidRPr="00EE27D6">
        <w:rPr>
          <w:rStyle w:val="P-URL"/>
        </w:rPr>
        <w:t>https://</w:t>
      </w:r>
      <w:commentRangeStart w:id="17"/>
      <w:r w:rsidRPr="00EE27D6">
        <w:rPr>
          <w:rStyle w:val="P-URL"/>
        </w:rPr>
        <w:t>github.com/PacktPublishing/Data-Science-Projects-with-Python-Second-Ed/blob/main/Chapter06/Exercise01/Exercise01</w:t>
      </w:r>
      <w:commentRangeEnd w:id="17"/>
      <w:r w:rsidR="00E2073F">
        <w:rPr>
          <w:rStyle w:val="CommentReference"/>
        </w:rPr>
        <w:commentReference w:id="17"/>
      </w:r>
      <w:r w:rsidRPr="00EE27D6">
        <w:rPr>
          <w:rStyle w:val="P-URL"/>
        </w:rPr>
        <w:t>.ipynb</w:t>
      </w:r>
      <w:r w:rsidR="00AB4CA3">
        <w:t>.</w:t>
      </w:r>
    </w:p>
    <w:p w14:paraId="6F58B12D" w14:textId="2EF081DF" w:rsidR="00D644DA" w:rsidRDefault="00D644DA" w:rsidP="00D644DA">
      <w:pPr>
        <w:pStyle w:val="L-Numbers"/>
      </w:pPr>
      <w:r>
        <w:t xml:space="preserve">Import the </w:t>
      </w:r>
      <w:r w:rsidRPr="00D644DA">
        <w:rPr>
          <w:rStyle w:val="P-Code"/>
        </w:rPr>
        <w:t>uniform</w:t>
      </w:r>
      <w:r>
        <w:t xml:space="preserve"> distribution class from </w:t>
      </w:r>
      <w:r w:rsidRPr="00285420">
        <w:rPr>
          <w:rStyle w:val="P-Code"/>
        </w:rPr>
        <w:t>scipy</w:t>
      </w:r>
      <w:r>
        <w:t xml:space="preserve"> and specify ranges for all hyperparameters to be searched</w:t>
      </w:r>
      <w:r w:rsidR="00096976">
        <w:t>, using a dictionary</w:t>
      </w:r>
      <w:r>
        <w:t xml:space="preserve">. </w:t>
      </w:r>
      <w:r w:rsidRPr="00D644DA">
        <w:rPr>
          <w:rStyle w:val="P-Code"/>
        </w:rPr>
        <w:t>uniform</w:t>
      </w:r>
      <w:r>
        <w:t xml:space="preserve"> can take two arguments, </w:t>
      </w:r>
      <w:r w:rsidRPr="00D644DA">
        <w:rPr>
          <w:rStyle w:val="P-Code"/>
        </w:rPr>
        <w:t>loc</w:t>
      </w:r>
      <w:r>
        <w:t xml:space="preserve"> and </w:t>
      </w:r>
      <w:r w:rsidRPr="00D644DA">
        <w:rPr>
          <w:rStyle w:val="P-Code"/>
        </w:rPr>
        <w:t>scale</w:t>
      </w:r>
      <w:r>
        <w:t>, specifying the lower bound of the interval to sample from and the width of the interval, respectively:</w:t>
      </w:r>
    </w:p>
    <w:p w14:paraId="46E1F505" w14:textId="77777777" w:rsidR="00D644DA" w:rsidRDefault="00D644DA" w:rsidP="006C09DF">
      <w:pPr>
        <w:pStyle w:val="L-Source"/>
      </w:pPr>
      <w:commentRangeStart w:id="18"/>
      <w:r>
        <w:t>from scipy.stats import uniform</w:t>
      </w:r>
    </w:p>
    <w:p w14:paraId="6581A658" w14:textId="295E9FB4" w:rsidR="00D644DA" w:rsidRDefault="00D644DA" w:rsidP="006C09DF">
      <w:pPr>
        <w:pStyle w:val="L-Source"/>
      </w:pPr>
      <w:r>
        <w:t>param_grid = {</w:t>
      </w:r>
      <w:r w:rsidR="006C09DF">
        <w:t>'</w:t>
      </w:r>
      <w:r>
        <w:t>max_depth</w:t>
      </w:r>
      <w:r w:rsidR="006C09DF">
        <w:t>'</w:t>
      </w:r>
      <w:r>
        <w:t>:[2,3,4,5,6,7],</w:t>
      </w:r>
    </w:p>
    <w:p w14:paraId="39D75C87" w14:textId="266C7203" w:rsidR="00D644DA" w:rsidRDefault="008201C1" w:rsidP="006C09DF">
      <w:pPr>
        <w:pStyle w:val="L-Source"/>
      </w:pPr>
      <w:r>
        <w:t>              </w:t>
      </w:r>
      <w:r w:rsidR="006C09DF">
        <w:t>'</w:t>
      </w:r>
      <w:r w:rsidR="00D644DA">
        <w:t>gamma</w:t>
      </w:r>
      <w:r w:rsidR="006C09DF">
        <w:t>'</w:t>
      </w:r>
      <w:r w:rsidR="00D644DA">
        <w:t>:uniform(loc=0.0, scale=3),</w:t>
      </w:r>
    </w:p>
    <w:p w14:paraId="160589BA" w14:textId="4F987279" w:rsidR="00D644DA" w:rsidRDefault="008201C1" w:rsidP="006C09DF">
      <w:pPr>
        <w:pStyle w:val="L-Source"/>
      </w:pPr>
      <w:r>
        <w:t>              </w:t>
      </w:r>
      <w:r w:rsidR="006C09DF">
        <w:t>'</w:t>
      </w:r>
      <w:r w:rsidR="00D644DA">
        <w:t>min_child_weight</w:t>
      </w:r>
      <w:r w:rsidR="006C09DF">
        <w:t>'</w:t>
      </w:r>
      <w:r w:rsidR="00D644DA">
        <w:t>:list(range(1,151)),</w:t>
      </w:r>
    </w:p>
    <w:p w14:paraId="6D816083" w14:textId="6442AF67" w:rsidR="00D644DA" w:rsidRDefault="008201C1" w:rsidP="006C09DF">
      <w:pPr>
        <w:pStyle w:val="L-Source"/>
      </w:pPr>
      <w:r>
        <w:t>              </w:t>
      </w:r>
      <w:r w:rsidR="006C09DF">
        <w:t>'</w:t>
      </w:r>
      <w:r w:rsidR="00D644DA">
        <w:t>colsample_bytree</w:t>
      </w:r>
      <w:r w:rsidR="006C09DF">
        <w:t>'</w:t>
      </w:r>
      <w:r w:rsidR="00D644DA">
        <w:t>:uniform(loc=0.1, scale=0.9),</w:t>
      </w:r>
    </w:p>
    <w:p w14:paraId="1760676C" w14:textId="73C3B827" w:rsidR="00D644DA" w:rsidRDefault="008201C1" w:rsidP="006C09DF">
      <w:pPr>
        <w:pStyle w:val="L-Source"/>
      </w:pPr>
      <w:r>
        <w:t>              </w:t>
      </w:r>
      <w:r w:rsidR="006C09DF">
        <w:t>'</w:t>
      </w:r>
      <w:r w:rsidR="00D644DA">
        <w:t>subsample</w:t>
      </w:r>
      <w:r w:rsidR="006C09DF">
        <w:t>'</w:t>
      </w:r>
      <w:r w:rsidR="00D644DA">
        <w:t>:uniform(loc=0.5, scale=0.5),</w:t>
      </w:r>
    </w:p>
    <w:p w14:paraId="552E196A" w14:textId="5EFB6530" w:rsidR="00D644DA" w:rsidRPr="001445B1" w:rsidRDefault="008201C1" w:rsidP="006C09DF">
      <w:pPr>
        <w:pStyle w:val="L-Source"/>
      </w:pPr>
      <w:r>
        <w:t>              </w:t>
      </w:r>
      <w:r w:rsidR="006C09DF">
        <w:t>'</w:t>
      </w:r>
      <w:r w:rsidR="00D644DA">
        <w:t>learning_rate</w:t>
      </w:r>
      <w:r w:rsidR="006C09DF">
        <w:t>'</w:t>
      </w:r>
      <w:r w:rsidR="00D644DA">
        <w:t>:uniform(loc=0.01, scale=0.5)}</w:t>
      </w:r>
      <w:commentRangeEnd w:id="18"/>
      <w:r w:rsidR="00EA71FB">
        <w:rPr>
          <w:rStyle w:val="CommentReference"/>
          <w:rFonts w:cs="Arial"/>
        </w:rPr>
        <w:commentReference w:id="18"/>
      </w:r>
    </w:p>
    <w:p w14:paraId="4B73E0C4" w14:textId="6C43ADAB" w:rsidR="00D644DA" w:rsidRDefault="00D644DA" w:rsidP="005D68A6">
      <w:pPr>
        <w:pStyle w:val="L-Regular"/>
      </w:pPr>
      <w:r>
        <w:t>Here</w:t>
      </w:r>
      <w:r w:rsidR="00AB4CA3">
        <w:t>,</w:t>
      </w:r>
      <w:r>
        <w:t xml:space="preserve"> we</w:t>
      </w:r>
      <w:r w:rsidR="006C09DF">
        <w:t>'</w:t>
      </w:r>
      <w:r>
        <w:t>ve selected parameter ranges based on experimentation and experience. For example with subsample, the XGBoost documentation recommends choosing values of at least 0.5, so we</w:t>
      </w:r>
      <w:r w:rsidR="006C09DF">
        <w:t>'</w:t>
      </w:r>
      <w:r>
        <w:t xml:space="preserve">ve indicated </w:t>
      </w:r>
      <w:r w:rsidR="00096976" w:rsidRPr="00096976">
        <w:rPr>
          <w:rStyle w:val="P-Code"/>
        </w:rPr>
        <w:t>uniform(loc=0.5, scale=0.5)</w:t>
      </w:r>
      <w:r w:rsidR="00096976">
        <w:t>, which means sampling from the interval [0.5, 1].</w:t>
      </w:r>
    </w:p>
    <w:p w14:paraId="19CC7448" w14:textId="15F3DE3C" w:rsidR="00096976" w:rsidRDefault="00096976" w:rsidP="00096976">
      <w:pPr>
        <w:pStyle w:val="L-Numbers"/>
      </w:pPr>
      <w:r>
        <w:t>Now that we</w:t>
      </w:r>
      <w:r w:rsidR="006C09DF">
        <w:t>'</w:t>
      </w:r>
      <w:r>
        <w:t xml:space="preserve">ve indicated which distributions to sample from, we need to do the sampling. scikit-learn offers the </w:t>
      </w:r>
      <w:r w:rsidRPr="00096976">
        <w:rPr>
          <w:rStyle w:val="P-Code"/>
        </w:rPr>
        <w:t>ParameterSampler</w:t>
      </w:r>
      <w:r>
        <w:t xml:space="preserve"> class</w:t>
      </w:r>
      <w:r w:rsidR="00AB4CA3">
        <w:t>,</w:t>
      </w:r>
      <w:r>
        <w:t xml:space="preserve"> </w:t>
      </w:r>
      <w:r w:rsidR="00AB4CA3">
        <w:t xml:space="preserve">which </w:t>
      </w:r>
      <w:r>
        <w:t xml:space="preserve">will randomly sample the </w:t>
      </w:r>
      <w:r w:rsidRPr="00096976">
        <w:rPr>
          <w:rStyle w:val="P-Code"/>
        </w:rPr>
        <w:t>param_grid</w:t>
      </w:r>
      <w:r>
        <w:t xml:space="preserve"> </w:t>
      </w:r>
      <w:r w:rsidR="009C04DA">
        <w:t xml:space="preserve">parameters </w:t>
      </w:r>
      <w:r w:rsidR="00AB4CA3">
        <w:t xml:space="preserve">supplied </w:t>
      </w:r>
      <w:r>
        <w:t>and return as many samples as requested (</w:t>
      </w:r>
      <w:r w:rsidRPr="00096976">
        <w:rPr>
          <w:rStyle w:val="P-Code"/>
        </w:rPr>
        <w:t>n_iter</w:t>
      </w:r>
      <w:r>
        <w:t xml:space="preserve">). We also set </w:t>
      </w:r>
      <w:r w:rsidRPr="00096976">
        <w:rPr>
          <w:rStyle w:val="P-Code"/>
        </w:rPr>
        <w:t>RandomState</w:t>
      </w:r>
      <w:r>
        <w:t xml:space="preserve"> for repeatable results across different runs of the notebook:</w:t>
      </w:r>
    </w:p>
    <w:p w14:paraId="2B05EDCE" w14:textId="77777777" w:rsidR="00096976" w:rsidRDefault="00096976" w:rsidP="006C09DF">
      <w:pPr>
        <w:pStyle w:val="L-Source"/>
      </w:pPr>
      <w:commentRangeStart w:id="19"/>
      <w:r>
        <w:t>from sklearn.model_selection import ParameterSampler</w:t>
      </w:r>
    </w:p>
    <w:p w14:paraId="1D80C7B6" w14:textId="77777777" w:rsidR="00096976" w:rsidRDefault="00096976" w:rsidP="006C09DF">
      <w:pPr>
        <w:pStyle w:val="L-Source"/>
      </w:pPr>
      <w:r>
        <w:t>rng = np.random.RandomState(0)</w:t>
      </w:r>
    </w:p>
    <w:p w14:paraId="707A5CB8" w14:textId="77777777" w:rsidR="00096976" w:rsidRDefault="00096976" w:rsidP="006C09DF">
      <w:pPr>
        <w:pStyle w:val="L-Source"/>
      </w:pPr>
      <w:r>
        <w:t>n_iter=1000</w:t>
      </w:r>
    </w:p>
    <w:p w14:paraId="2143E340" w14:textId="77777777" w:rsidR="00096976" w:rsidRDefault="00096976" w:rsidP="006C09DF">
      <w:pPr>
        <w:pStyle w:val="L-Source"/>
      </w:pPr>
      <w:r>
        <w:t>param_list = list(ParameterSampler(param_grid, n_iter=n_iter,</w:t>
      </w:r>
    </w:p>
    <w:p w14:paraId="21749A2D" w14:textId="632E8EAE" w:rsidR="00096976" w:rsidRDefault="009C0C87" w:rsidP="006C09DF">
      <w:pPr>
        <w:pStyle w:val="L-Source"/>
      </w:pPr>
      <w:r>
        <w:t>                                   </w:t>
      </w:r>
      <w:r w:rsidR="00096976">
        <w:t>random_state=rng))</w:t>
      </w:r>
      <w:commentRangeEnd w:id="19"/>
      <w:r w:rsidR="00EA71FB">
        <w:rPr>
          <w:rStyle w:val="CommentReference"/>
          <w:rFonts w:cs="Arial"/>
        </w:rPr>
        <w:commentReference w:id="19"/>
      </w:r>
    </w:p>
    <w:p w14:paraId="321E55BD" w14:textId="4C7BC36E" w:rsidR="00803FB3" w:rsidRDefault="00096976" w:rsidP="00BE010F">
      <w:pPr>
        <w:pStyle w:val="L-Regular"/>
      </w:pPr>
      <w:r>
        <w:t>We have returned the results in a list of dictionaries of specific parameter values, corresponding to locations in the 6-dimensional hyperparameter space.</w:t>
      </w:r>
    </w:p>
    <w:p w14:paraId="3DCD2914" w14:textId="42CDE5AA" w:rsidR="00803FB3" w:rsidRPr="00803FB3" w:rsidRDefault="00803FB3" w:rsidP="00487FC3">
      <w:pPr>
        <w:pStyle w:val="L-Regular"/>
        <w:rPr>
          <w:lang w:val="en-US"/>
        </w:rPr>
      </w:pPr>
      <w:r>
        <w:t xml:space="preserve">Note that </w:t>
      </w:r>
      <w:r>
        <w:rPr>
          <w:lang w:val="en-US"/>
        </w:rPr>
        <w:t>in this exercise</w:t>
      </w:r>
      <w:r w:rsidR="00AB4CA3">
        <w:rPr>
          <w:lang w:val="en-US"/>
        </w:rPr>
        <w:t>,</w:t>
      </w:r>
      <w:r>
        <w:rPr>
          <w:lang w:val="en-US"/>
        </w:rPr>
        <w:t xml:space="preserve"> we are iterating through 1</w:t>
      </w:r>
      <w:r w:rsidR="00AB4CA3">
        <w:rPr>
          <w:lang w:val="en-US"/>
        </w:rPr>
        <w:t>,</w:t>
      </w:r>
      <w:r>
        <w:rPr>
          <w:lang w:val="en-US"/>
        </w:rPr>
        <w:t>000 hyperparameter combinations, which will likely take over 5 minutes. You may wish to decrease this number for faster results.</w:t>
      </w:r>
    </w:p>
    <w:p w14:paraId="190343CA" w14:textId="1B662BCF" w:rsidR="00096976" w:rsidRDefault="00096976" w:rsidP="00096976">
      <w:pPr>
        <w:pStyle w:val="L-Numbers"/>
      </w:pPr>
      <w:r>
        <w:t xml:space="preserve">Examine the first item of </w:t>
      </w:r>
      <w:r w:rsidRPr="003B43E5">
        <w:rPr>
          <w:rStyle w:val="P-Code"/>
        </w:rPr>
        <w:t>param_list</w:t>
      </w:r>
      <w:r>
        <w:t>:</w:t>
      </w:r>
    </w:p>
    <w:p w14:paraId="39AB59B3" w14:textId="5C9434E6" w:rsidR="00096976" w:rsidRDefault="00096976" w:rsidP="006C09DF">
      <w:pPr>
        <w:pStyle w:val="L-Source"/>
      </w:pPr>
      <w:commentRangeStart w:id="20"/>
      <w:r w:rsidRPr="00096976">
        <w:t>param_list[0]</w:t>
      </w:r>
    </w:p>
    <w:p w14:paraId="3CBE3AA4" w14:textId="66AC22FA" w:rsidR="00096976" w:rsidRDefault="00096976" w:rsidP="00096976">
      <w:pPr>
        <w:pStyle w:val="P-Regular"/>
      </w:pPr>
      <w:r>
        <w:tab/>
        <w:t xml:space="preserve">This should return a combination of </w:t>
      </w:r>
      <w:r w:rsidR="00AB4CA3">
        <w:t>six</w:t>
      </w:r>
      <w:r>
        <w:t xml:space="preserve"> parameter values, from the distributions</w:t>
      </w:r>
      <w:r w:rsidR="00AB4CA3" w:rsidRPr="00AB4CA3">
        <w:t xml:space="preserve"> </w:t>
      </w:r>
      <w:r w:rsidR="00AB4CA3">
        <w:t>indicated</w:t>
      </w:r>
      <w:r>
        <w:t>:</w:t>
      </w:r>
    </w:p>
    <w:p w14:paraId="4373B4EA" w14:textId="237F5C65" w:rsidR="00096976" w:rsidRPr="00EE27D6" w:rsidRDefault="00096976" w:rsidP="00EE27D6">
      <w:pPr>
        <w:pStyle w:val="L-Source"/>
      </w:pPr>
      <w:r w:rsidRPr="00EE27D6">
        <w:t>{</w:t>
      </w:r>
      <w:r w:rsidR="006C09DF">
        <w:t>'</w:t>
      </w:r>
      <w:r w:rsidRPr="00EE27D6">
        <w:t>colsample_bytree</w:t>
      </w:r>
      <w:r w:rsidR="006C09DF">
        <w:t>'</w:t>
      </w:r>
      <w:r w:rsidRPr="00EE27D6">
        <w:t>: 0.5939321535345923,</w:t>
      </w:r>
    </w:p>
    <w:p w14:paraId="48F052BE" w14:textId="1FE7DCE8" w:rsidR="00096976" w:rsidRPr="00EE27D6" w:rsidRDefault="00096976" w:rsidP="00EE27D6">
      <w:pPr>
        <w:pStyle w:val="L-Source"/>
      </w:pPr>
      <w:r w:rsidRPr="00EE27D6">
        <w:t xml:space="preserve"> </w:t>
      </w:r>
      <w:r w:rsidR="006C09DF">
        <w:t>'</w:t>
      </w:r>
      <w:r w:rsidRPr="00EE27D6">
        <w:t>gamma</w:t>
      </w:r>
      <w:r w:rsidR="006C09DF">
        <w:t>'</w:t>
      </w:r>
      <w:r w:rsidRPr="00EE27D6">
        <w:t>: 2.1455680991172583,</w:t>
      </w:r>
    </w:p>
    <w:p w14:paraId="46A325C7" w14:textId="695E0F0C" w:rsidR="00096976" w:rsidRPr="00EE27D6" w:rsidRDefault="00096976" w:rsidP="00EE27D6">
      <w:pPr>
        <w:pStyle w:val="L-Source"/>
      </w:pPr>
      <w:r w:rsidRPr="00EE27D6">
        <w:t xml:space="preserve"> </w:t>
      </w:r>
      <w:r w:rsidR="006C09DF">
        <w:t>'</w:t>
      </w:r>
      <w:r w:rsidRPr="00EE27D6">
        <w:t>learning_rate</w:t>
      </w:r>
      <w:r w:rsidR="006C09DF">
        <w:t>'</w:t>
      </w:r>
      <w:r w:rsidRPr="00EE27D6">
        <w:t>: 0.31138168803582195,</w:t>
      </w:r>
    </w:p>
    <w:p w14:paraId="7BED2C90" w14:textId="7B059387" w:rsidR="00096976" w:rsidRPr="00EE27D6" w:rsidRDefault="00096976" w:rsidP="00EE27D6">
      <w:pPr>
        <w:pStyle w:val="L-Source"/>
      </w:pPr>
      <w:r w:rsidRPr="00EE27D6">
        <w:t xml:space="preserve"> </w:t>
      </w:r>
      <w:r w:rsidR="006C09DF">
        <w:t>'</w:t>
      </w:r>
      <w:r w:rsidRPr="00EE27D6">
        <w:t>max_depth</w:t>
      </w:r>
      <w:r w:rsidR="006C09DF">
        <w:t>'</w:t>
      </w:r>
      <w:r w:rsidRPr="00EE27D6">
        <w:t>: 5,</w:t>
      </w:r>
    </w:p>
    <w:p w14:paraId="54D39862" w14:textId="48B7E6B4" w:rsidR="00096976" w:rsidRPr="00EE27D6" w:rsidRDefault="00096976" w:rsidP="00EE27D6">
      <w:pPr>
        <w:pStyle w:val="L-Source"/>
      </w:pPr>
      <w:r w:rsidRPr="00EE27D6">
        <w:t xml:space="preserve"> </w:t>
      </w:r>
      <w:r w:rsidR="006C09DF">
        <w:t>'</w:t>
      </w:r>
      <w:r w:rsidRPr="00EE27D6">
        <w:t>min_child_weight</w:t>
      </w:r>
      <w:r w:rsidR="006C09DF">
        <w:t>'</w:t>
      </w:r>
      <w:r w:rsidRPr="00EE27D6">
        <w:t>: 104,</w:t>
      </w:r>
    </w:p>
    <w:p w14:paraId="5489BC0B" w14:textId="581C9119" w:rsidR="00096976" w:rsidRPr="00EE27D6" w:rsidRDefault="00096976" w:rsidP="00EE27D6">
      <w:pPr>
        <w:pStyle w:val="L-Source"/>
      </w:pPr>
      <w:r w:rsidRPr="00EE27D6">
        <w:t xml:space="preserve"> </w:t>
      </w:r>
      <w:r w:rsidR="006C09DF">
        <w:t>'</w:t>
      </w:r>
      <w:r w:rsidRPr="00EE27D6">
        <w:t>subsample</w:t>
      </w:r>
      <w:r w:rsidR="006C09DF">
        <w:t>'</w:t>
      </w:r>
      <w:r w:rsidRPr="00EE27D6">
        <w:t>: 0.7118273996694524}</w:t>
      </w:r>
      <w:commentRangeEnd w:id="20"/>
      <w:r w:rsidR="00EA71FB">
        <w:rPr>
          <w:rStyle w:val="CommentReference"/>
          <w:rFonts w:cs="Arial"/>
        </w:rPr>
        <w:commentReference w:id="20"/>
      </w:r>
    </w:p>
    <w:p w14:paraId="09E343F8" w14:textId="77C8690A" w:rsidR="00096976" w:rsidRDefault="003B43E5" w:rsidP="003B43E5">
      <w:pPr>
        <w:pStyle w:val="L-Numbers"/>
      </w:pPr>
      <w:r>
        <w:t xml:space="preserve">Observe how you can set multiple </w:t>
      </w:r>
      <w:r w:rsidR="000D56A3">
        <w:t xml:space="preserve">XGBoost </w:t>
      </w:r>
      <w:r>
        <w:t xml:space="preserve">hyperparameters </w:t>
      </w:r>
      <w:r w:rsidR="00AB4CA3">
        <w:t xml:space="preserve">simultaneously </w:t>
      </w:r>
      <w:r w:rsidR="000D56A3">
        <w:t>with a dictionary</w:t>
      </w:r>
      <w:r>
        <w:t xml:space="preserve">, using the </w:t>
      </w:r>
      <w:r w:rsidRPr="003B43E5">
        <w:rPr>
          <w:rStyle w:val="P-Code"/>
        </w:rPr>
        <w:t>**</w:t>
      </w:r>
      <w:r>
        <w:t xml:space="preserve"> syntax</w:t>
      </w:r>
      <w:r w:rsidR="00536B1A">
        <w:t xml:space="preserve">. </w:t>
      </w:r>
      <w:r w:rsidR="00536B1A" w:rsidRPr="00536B1A">
        <w:t xml:space="preserve"> </w:t>
      </w:r>
      <w:r w:rsidR="00536B1A">
        <w:t>First create a new XGBoost classifier object for this exercise.</w:t>
      </w:r>
    </w:p>
    <w:p w14:paraId="2E05C557" w14:textId="77777777" w:rsidR="00536B1A" w:rsidRDefault="00536B1A" w:rsidP="009B4395">
      <w:pPr>
        <w:pStyle w:val="L-Source"/>
      </w:pPr>
      <w:commentRangeStart w:id="21"/>
      <w:r>
        <w:lastRenderedPageBreak/>
        <w:t>xgb_model_2 = xgb.XGBClassifier(</w:t>
      </w:r>
    </w:p>
    <w:p w14:paraId="2E70611D" w14:textId="77777777" w:rsidR="00536B1A" w:rsidRDefault="00536B1A" w:rsidP="009B4395">
      <w:pPr>
        <w:pStyle w:val="L-Source"/>
      </w:pPr>
      <w:r>
        <w:t xml:space="preserve">    n_estimators=1000,</w:t>
      </w:r>
    </w:p>
    <w:p w14:paraId="284A6C74" w14:textId="77777777" w:rsidR="00536B1A" w:rsidRDefault="00536B1A" w:rsidP="009B4395">
      <w:pPr>
        <w:pStyle w:val="L-Source"/>
      </w:pPr>
      <w:r>
        <w:t xml:space="preserve">    verbosity=1,</w:t>
      </w:r>
    </w:p>
    <w:p w14:paraId="4A2F6C97" w14:textId="77777777" w:rsidR="00536B1A" w:rsidRDefault="00536B1A" w:rsidP="009B4395">
      <w:pPr>
        <w:pStyle w:val="L-Source"/>
      </w:pPr>
      <w:r>
        <w:t xml:space="preserve">    use_label_encoder=False,</w:t>
      </w:r>
    </w:p>
    <w:p w14:paraId="1865BD84" w14:textId="77777777" w:rsidR="00536B1A" w:rsidRDefault="00536B1A" w:rsidP="009B4395">
      <w:pPr>
        <w:pStyle w:val="L-Source"/>
      </w:pPr>
      <w:r>
        <w:t xml:space="preserve">    objective='binary:logistic')</w:t>
      </w:r>
    </w:p>
    <w:p w14:paraId="12243092" w14:textId="77777777" w:rsidR="00536B1A" w:rsidRDefault="00536B1A" w:rsidP="009B4395">
      <w:pPr>
        <w:pStyle w:val="L-Source"/>
      </w:pPr>
      <w:r w:rsidRPr="003B43E5">
        <w:t>xgb_model_</w:t>
      </w:r>
      <w:r>
        <w:t>2</w:t>
      </w:r>
      <w:r w:rsidRPr="003B43E5">
        <w:t>.set_params(**param_list[0])</w:t>
      </w:r>
    </w:p>
    <w:p w14:paraId="078A6600" w14:textId="23DCFA39" w:rsidR="003B43E5" w:rsidRDefault="003B43E5" w:rsidP="00487FC3">
      <w:pPr>
        <w:pStyle w:val="L-Regular"/>
      </w:pPr>
      <w:r>
        <w:t xml:space="preserve">The output should show the indicated </w:t>
      </w:r>
      <w:r w:rsidR="000D56A3">
        <w:t>hyper</w:t>
      </w:r>
      <w:r>
        <w:t>parameters being set:</w:t>
      </w:r>
    </w:p>
    <w:p w14:paraId="2A21E2CA" w14:textId="2E21823A" w:rsidR="001A2F1A" w:rsidRDefault="003B43E5" w:rsidP="00EE27D6">
      <w:pPr>
        <w:pStyle w:val="L-Source"/>
      </w:pPr>
      <w:r w:rsidRPr="00EE27D6">
        <w:t>XGBClassifier(base_score=0.5, booster=</w:t>
      </w:r>
      <w:r w:rsidR="006C09DF">
        <w:t>'</w:t>
      </w:r>
      <w:r w:rsidRPr="00EE27D6">
        <w:t>gbtree</w:t>
      </w:r>
      <w:r w:rsidR="006C09DF">
        <w:t>'</w:t>
      </w:r>
      <w:r w:rsidRPr="00EE27D6">
        <w:t>,</w:t>
      </w:r>
      <w:r w:rsidR="00F618E0">
        <w:t>\</w:t>
      </w:r>
    </w:p>
    <w:p w14:paraId="1E8A82EE" w14:textId="568DA9A2" w:rsidR="001A2F1A" w:rsidRDefault="001A2F1A" w:rsidP="00EE27D6">
      <w:pPr>
        <w:pStyle w:val="L-Source"/>
      </w:pPr>
      <w:r>
        <w:t>              </w:t>
      </w:r>
      <w:r w:rsidR="003B43E5" w:rsidRPr="00EE27D6">
        <w:t>colsample_bylevel=1, colsample_bynode=1,</w:t>
      </w:r>
      <w:r w:rsidR="00F618E0">
        <w:t>\</w:t>
      </w:r>
    </w:p>
    <w:p w14:paraId="73E8477F" w14:textId="13B19F65" w:rsidR="003B43E5" w:rsidRPr="00EE27D6" w:rsidRDefault="001A2F1A" w:rsidP="00EE27D6">
      <w:pPr>
        <w:pStyle w:val="L-Source"/>
      </w:pPr>
      <w:r>
        <w:t>              </w:t>
      </w:r>
      <w:r w:rsidR="003B43E5" w:rsidRPr="00EE27D6">
        <w:t>colsample_bytree=0.5939321535345923,</w:t>
      </w:r>
      <w:r w:rsidR="00F618E0">
        <w:t>\</w:t>
      </w:r>
    </w:p>
    <w:p w14:paraId="61055ED9" w14:textId="7E3B2C24" w:rsidR="001A2F1A" w:rsidRDefault="001A2F1A" w:rsidP="00EE27D6">
      <w:pPr>
        <w:pStyle w:val="L-Source"/>
      </w:pPr>
      <w:r>
        <w:t>              </w:t>
      </w:r>
      <w:r w:rsidR="003B43E5" w:rsidRPr="00EE27D6">
        <w:t>gamma=2.1455680991172583, gpu_id=-1,</w:t>
      </w:r>
      <w:r w:rsidR="00F618E0">
        <w:t>\</w:t>
      </w:r>
    </w:p>
    <w:p w14:paraId="745835C5" w14:textId="50511258" w:rsidR="001A2F1A" w:rsidRDefault="001A2F1A" w:rsidP="00EE27D6">
      <w:pPr>
        <w:pStyle w:val="L-Source"/>
      </w:pPr>
      <w:r>
        <w:t>              </w:t>
      </w:r>
      <w:r w:rsidR="003B43E5" w:rsidRPr="00EE27D6">
        <w:t>importance_type=</w:t>
      </w:r>
      <w:r w:rsidR="006C09DF">
        <w:t>'</w:t>
      </w:r>
      <w:r w:rsidR="003B43E5" w:rsidRPr="00EE27D6">
        <w:t>gain</w:t>
      </w:r>
      <w:r w:rsidR="006C09DF">
        <w:t>'</w:t>
      </w:r>
      <w:r w:rsidR="003B43E5" w:rsidRPr="00EE27D6">
        <w:t>,interaction_constraints=</w:t>
      </w:r>
      <w:r w:rsidR="006C09DF">
        <w:t>''</w:t>
      </w:r>
      <w:r w:rsidR="003B43E5" w:rsidRPr="00EE27D6">
        <w:t>,</w:t>
      </w:r>
      <w:r w:rsidR="00F618E0">
        <w:t>\</w:t>
      </w:r>
    </w:p>
    <w:p w14:paraId="2EEB1497" w14:textId="292D3AC5" w:rsidR="003B43E5" w:rsidRPr="00EE27D6" w:rsidRDefault="001A2F1A" w:rsidP="00EE27D6">
      <w:pPr>
        <w:pStyle w:val="L-Source"/>
      </w:pPr>
      <w:r>
        <w:t>              </w:t>
      </w:r>
      <w:r w:rsidR="003B43E5" w:rsidRPr="00EE27D6">
        <w:t>learning_rate=0.31138168803582195,</w:t>
      </w:r>
      <w:r w:rsidR="00F618E0">
        <w:t>\</w:t>
      </w:r>
    </w:p>
    <w:p w14:paraId="1E3C1FCF" w14:textId="5139959B" w:rsidR="001A2F1A" w:rsidRDefault="001A2F1A" w:rsidP="00EE27D6">
      <w:pPr>
        <w:pStyle w:val="L-Source"/>
      </w:pPr>
      <w:r>
        <w:t>              </w:t>
      </w:r>
      <w:r w:rsidR="003B43E5" w:rsidRPr="00EE27D6">
        <w:t>max_delta_step=0, max_depth=5,</w:t>
      </w:r>
      <w:r w:rsidR="00F618E0">
        <w:t>\</w:t>
      </w:r>
    </w:p>
    <w:p w14:paraId="0B81B93A" w14:textId="47345AC7" w:rsidR="003B43E5" w:rsidRPr="00EE27D6" w:rsidRDefault="001A2F1A" w:rsidP="00EE27D6">
      <w:pPr>
        <w:pStyle w:val="L-Source"/>
      </w:pPr>
      <w:r>
        <w:t>              </w:t>
      </w:r>
      <w:r w:rsidR="003B43E5" w:rsidRPr="00EE27D6">
        <w:t>min_child_weight=104, missing=nan,</w:t>
      </w:r>
      <w:r w:rsidR="00F618E0">
        <w:t>\</w:t>
      </w:r>
    </w:p>
    <w:p w14:paraId="55E5F21D" w14:textId="3E8B5B83" w:rsidR="001A2F1A" w:rsidRDefault="001A2F1A" w:rsidP="00EE27D6">
      <w:pPr>
        <w:pStyle w:val="L-Source"/>
      </w:pPr>
      <w:r>
        <w:t>              </w:t>
      </w:r>
      <w:r w:rsidR="003B43E5" w:rsidRPr="00EE27D6">
        <w:t>monotone_constraints=</w:t>
      </w:r>
      <w:r w:rsidR="006C09DF">
        <w:t>'</w:t>
      </w:r>
      <w:r w:rsidR="003B43E5" w:rsidRPr="00EE27D6">
        <w:t>()</w:t>
      </w:r>
      <w:r w:rsidR="006C09DF">
        <w:t>'</w:t>
      </w:r>
      <w:r w:rsidR="003B43E5" w:rsidRPr="00EE27D6">
        <w:t>, n_estimators=1000,</w:t>
      </w:r>
      <w:r w:rsidR="00F618E0">
        <w:t>\</w:t>
      </w:r>
    </w:p>
    <w:p w14:paraId="3CE3AA33" w14:textId="0342748E" w:rsidR="00B235B9" w:rsidRDefault="001A2F1A" w:rsidP="00EE27D6">
      <w:pPr>
        <w:pStyle w:val="L-Source"/>
      </w:pPr>
      <w:r>
        <w:t>              </w:t>
      </w:r>
      <w:r w:rsidR="003B43E5" w:rsidRPr="00EE27D6">
        <w:t>n_jobs=4,</w:t>
      </w:r>
      <w:r>
        <w:t xml:space="preserve"> </w:t>
      </w:r>
      <w:r w:rsidR="003B43E5" w:rsidRPr="00EE27D6">
        <w:t>num_parallel_tree=1,</w:t>
      </w:r>
      <w:r w:rsidR="00F618E0">
        <w:t>\</w:t>
      </w:r>
    </w:p>
    <w:p w14:paraId="77367E9C" w14:textId="277E1566" w:rsidR="003B43E5" w:rsidRPr="00EE27D6" w:rsidRDefault="00B235B9" w:rsidP="00EE27D6">
      <w:pPr>
        <w:pStyle w:val="L-Source"/>
      </w:pPr>
      <w:r>
        <w:t>              </w:t>
      </w:r>
      <w:r w:rsidR="003B43E5" w:rsidRPr="00EE27D6">
        <w:t>random_state=0, reg_alpha=0, reg_lambda=1,</w:t>
      </w:r>
      <w:r w:rsidR="00F618E0">
        <w:t>\</w:t>
      </w:r>
    </w:p>
    <w:p w14:paraId="00A42647" w14:textId="2B07AB2C" w:rsidR="003B43E5" w:rsidRPr="00EE27D6" w:rsidRDefault="00B235B9" w:rsidP="00EE27D6">
      <w:pPr>
        <w:pStyle w:val="L-Source"/>
      </w:pPr>
      <w:r>
        <w:t>              </w:t>
      </w:r>
      <w:r w:rsidR="003B43E5" w:rsidRPr="00EE27D6">
        <w:t>scale_pos_weight=1, subsample=0.7118273996694524,</w:t>
      </w:r>
      <w:r w:rsidR="00F618E0">
        <w:t>\</w:t>
      </w:r>
    </w:p>
    <w:p w14:paraId="345D3228" w14:textId="603E7B8B" w:rsidR="003B43E5" w:rsidRPr="00EE27D6" w:rsidRDefault="00B235B9" w:rsidP="00EE27D6">
      <w:pPr>
        <w:pStyle w:val="L-Source"/>
      </w:pPr>
      <w:r>
        <w:t>              </w:t>
      </w:r>
      <w:r w:rsidR="003B43E5" w:rsidRPr="00EE27D6">
        <w:t>tree_method=</w:t>
      </w:r>
      <w:r w:rsidR="006C09DF">
        <w:t>'</w:t>
      </w:r>
      <w:r w:rsidR="003B43E5" w:rsidRPr="00EE27D6">
        <w:t>exact</w:t>
      </w:r>
      <w:r w:rsidR="006C09DF">
        <w:t>'</w:t>
      </w:r>
      <w:r w:rsidR="003B43E5" w:rsidRPr="00EE27D6">
        <w:t>, use_label_encoder=False,</w:t>
      </w:r>
      <w:r w:rsidR="00F618E0">
        <w:t>\</w:t>
      </w:r>
    </w:p>
    <w:p w14:paraId="022FC46F" w14:textId="6E557A62" w:rsidR="003B43E5" w:rsidRPr="00EE27D6" w:rsidRDefault="00B235B9" w:rsidP="00EE27D6">
      <w:pPr>
        <w:pStyle w:val="L-Source"/>
      </w:pPr>
      <w:r>
        <w:t>              </w:t>
      </w:r>
      <w:r w:rsidR="003B43E5" w:rsidRPr="00EE27D6">
        <w:t>validate_parameters=1, verbosity=1)</w:t>
      </w:r>
      <w:commentRangeEnd w:id="21"/>
      <w:r w:rsidR="00EA71FB">
        <w:rPr>
          <w:rStyle w:val="CommentReference"/>
          <w:rFonts w:cs="Arial"/>
        </w:rPr>
        <w:commentReference w:id="21"/>
      </w:r>
    </w:p>
    <w:p w14:paraId="48865B67" w14:textId="6F78174C" w:rsidR="003B43E5" w:rsidRDefault="003B43E5" w:rsidP="00487FC3">
      <w:pPr>
        <w:pStyle w:val="L-Regular"/>
        <w:rPr>
          <w:lang w:val="en-US"/>
        </w:rPr>
      </w:pPr>
      <w:r>
        <w:rPr>
          <w:lang w:val="en-US"/>
        </w:rPr>
        <w:t>We will use this procedure in a loop to look at all hyperparameter values.</w:t>
      </w:r>
    </w:p>
    <w:p w14:paraId="448F9244" w14:textId="0F5D78CA" w:rsidR="003B43E5" w:rsidRDefault="000D56A3" w:rsidP="003B43E5">
      <w:pPr>
        <w:pStyle w:val="L-Numbers"/>
        <w:rPr>
          <w:lang w:val="en-US"/>
        </w:rPr>
      </w:pPr>
      <w:r>
        <w:rPr>
          <w:lang w:val="en-US"/>
        </w:rPr>
        <w:t xml:space="preserve">The next several steps will be contained in one cell </w:t>
      </w:r>
      <w:r w:rsidR="009B4395">
        <w:rPr>
          <w:lang w:val="en-US"/>
        </w:rPr>
        <w:t xml:space="preserve">inside </w:t>
      </w:r>
      <w:r>
        <w:rPr>
          <w:lang w:val="en-US"/>
        </w:rPr>
        <w:t xml:space="preserve">a </w:t>
      </w:r>
      <w:r w:rsidRPr="000D56A3">
        <w:rPr>
          <w:rStyle w:val="P-Code"/>
        </w:rPr>
        <w:t>for</w:t>
      </w:r>
      <w:r>
        <w:rPr>
          <w:lang w:val="en-US"/>
        </w:rPr>
        <w:t xml:space="preserve"> loop. First, measure the time it will take to do this, create an empty list to save validation AUCs, and</w:t>
      </w:r>
      <w:r w:rsidR="00AB4CA3">
        <w:rPr>
          <w:lang w:val="en-US"/>
        </w:rPr>
        <w:t xml:space="preserve"> then</w:t>
      </w:r>
      <w:r>
        <w:rPr>
          <w:lang w:val="en-US"/>
        </w:rPr>
        <w:t xml:space="preserve"> start a counter:</w:t>
      </w:r>
    </w:p>
    <w:p w14:paraId="492E437D" w14:textId="77777777" w:rsidR="000D56A3" w:rsidRPr="00EE27D6" w:rsidRDefault="000D56A3" w:rsidP="00EE27D6">
      <w:pPr>
        <w:pStyle w:val="L-Source"/>
      </w:pPr>
      <w:commentRangeStart w:id="22"/>
      <w:r w:rsidRPr="00EE27D6">
        <w:t>%%time</w:t>
      </w:r>
    </w:p>
    <w:p w14:paraId="0EE0007C" w14:textId="77777777" w:rsidR="000D56A3" w:rsidRPr="00EE27D6" w:rsidRDefault="000D56A3" w:rsidP="00EE27D6">
      <w:pPr>
        <w:pStyle w:val="L-Source"/>
      </w:pPr>
      <w:r w:rsidRPr="00EE27D6">
        <w:t>val_aucs = []</w:t>
      </w:r>
    </w:p>
    <w:p w14:paraId="11496D3B" w14:textId="464F30E8" w:rsidR="000D56A3" w:rsidRPr="00EE27D6" w:rsidRDefault="000D56A3" w:rsidP="00EE27D6">
      <w:pPr>
        <w:pStyle w:val="L-Source"/>
      </w:pPr>
      <w:r w:rsidRPr="00EE27D6">
        <w:t>counter = 1</w:t>
      </w:r>
    </w:p>
    <w:p w14:paraId="67141AB5" w14:textId="7E049062" w:rsidR="000D56A3" w:rsidRDefault="000D56A3" w:rsidP="000D56A3">
      <w:pPr>
        <w:pStyle w:val="L-Numbers"/>
        <w:rPr>
          <w:lang w:val="en-US"/>
        </w:rPr>
      </w:pPr>
      <w:r>
        <w:rPr>
          <w:lang w:val="en-US"/>
        </w:rPr>
        <w:t xml:space="preserve">Open the </w:t>
      </w:r>
      <w:r w:rsidR="00AB4CA3" w:rsidRPr="000D56A3">
        <w:rPr>
          <w:rStyle w:val="P-Code"/>
        </w:rPr>
        <w:t>for</w:t>
      </w:r>
      <w:r w:rsidR="00AB4CA3">
        <w:rPr>
          <w:lang w:val="en-US"/>
        </w:rPr>
        <w:t xml:space="preserve"> loop</w:t>
      </w:r>
      <w:r>
        <w:rPr>
          <w:lang w:val="en-US"/>
        </w:rPr>
        <w:t xml:space="preserve">, set </w:t>
      </w:r>
      <w:r w:rsidR="00AB4CA3">
        <w:rPr>
          <w:lang w:val="en-US"/>
        </w:rPr>
        <w:t xml:space="preserve">the </w:t>
      </w:r>
      <w:r>
        <w:rPr>
          <w:lang w:val="en-US"/>
        </w:rPr>
        <w:t xml:space="preserve">hyperparameters, and fit the XGBoost model, similar to the </w:t>
      </w:r>
      <w:r w:rsidR="00AB4CA3">
        <w:rPr>
          <w:lang w:val="en-US"/>
        </w:rPr>
        <w:t xml:space="preserve">preceding </w:t>
      </w:r>
      <w:r>
        <w:rPr>
          <w:lang w:val="en-US"/>
        </w:rPr>
        <w:t>example of tuning the learning rate:</w:t>
      </w:r>
    </w:p>
    <w:p w14:paraId="69968331" w14:textId="77777777" w:rsidR="000D56A3" w:rsidRPr="00EE27D6" w:rsidRDefault="000D56A3" w:rsidP="00EE27D6">
      <w:pPr>
        <w:pStyle w:val="L-Source"/>
      </w:pPr>
      <w:r w:rsidRPr="00EE27D6">
        <w:t>for params in param_list:</w:t>
      </w:r>
    </w:p>
    <w:p w14:paraId="4E33E4E3" w14:textId="44DE61B1" w:rsidR="000D56A3" w:rsidRPr="00EE27D6" w:rsidRDefault="00C40474" w:rsidP="00EE27D6">
      <w:pPr>
        <w:pStyle w:val="L-Source"/>
      </w:pPr>
      <w:r>
        <w:t>    </w:t>
      </w:r>
      <w:r w:rsidR="000D56A3" w:rsidRPr="00EE27D6">
        <w:t>#Set hyperparameters and fit model</w:t>
      </w:r>
    </w:p>
    <w:p w14:paraId="37E0BC7F" w14:textId="70300BCB" w:rsidR="000D56A3" w:rsidRPr="00EE27D6" w:rsidRDefault="00C40474" w:rsidP="00EE27D6">
      <w:pPr>
        <w:pStyle w:val="L-Source"/>
      </w:pPr>
      <w:r>
        <w:t>    </w:t>
      </w:r>
      <w:r w:rsidR="000D56A3" w:rsidRPr="00EE27D6">
        <w:t>xgb_model_</w:t>
      </w:r>
      <w:r w:rsidR="00536B1A">
        <w:t>2</w:t>
      </w:r>
      <w:r w:rsidR="000D56A3" w:rsidRPr="00EE27D6">
        <w:t>.set_params(**params)</w:t>
      </w:r>
    </w:p>
    <w:p w14:paraId="43AC1A6B" w14:textId="7E415AAF" w:rsidR="000D56A3" w:rsidRPr="00EE27D6" w:rsidRDefault="00C40474" w:rsidP="00EE27D6">
      <w:pPr>
        <w:pStyle w:val="L-Source"/>
      </w:pPr>
      <w:r>
        <w:t>    </w:t>
      </w:r>
      <w:r w:rsidR="000D56A3" w:rsidRPr="00EE27D6">
        <w:t>xgb_model_</w:t>
      </w:r>
      <w:r w:rsidR="00536B1A">
        <w:t>2</w:t>
      </w:r>
      <w:r w:rsidR="000D56A3" w:rsidRPr="00EE27D6">
        <w:t>.fit(X_train, y_train, eval_set=eval_set,</w:t>
      </w:r>
      <w:r w:rsidR="00F618E0">
        <w:t>\</w:t>
      </w:r>
    </w:p>
    <w:p w14:paraId="3C7E633F" w14:textId="511E832A" w:rsidR="000D56A3" w:rsidRPr="00EE27D6" w:rsidRDefault="00C40474" w:rsidP="00EE27D6">
      <w:pPr>
        <w:pStyle w:val="L-Source"/>
      </w:pPr>
      <w:r>
        <w:t>                    </w:t>
      </w:r>
      <w:r w:rsidR="000D56A3" w:rsidRPr="00EE27D6">
        <w:t>eval_metric=</w:t>
      </w:r>
      <w:r w:rsidR="006C09DF">
        <w:t>'</w:t>
      </w:r>
      <w:r w:rsidR="000D56A3" w:rsidRPr="00EE27D6">
        <w:t>auc</w:t>
      </w:r>
      <w:r w:rsidR="006C09DF">
        <w:t>'</w:t>
      </w:r>
      <w:r w:rsidR="000D56A3" w:rsidRPr="00EE27D6">
        <w:t>,</w:t>
      </w:r>
      <w:r w:rsidR="00F618E0">
        <w:t>\</w:t>
      </w:r>
    </w:p>
    <w:p w14:paraId="10A9DA7F" w14:textId="7B03496D" w:rsidR="000D56A3" w:rsidRPr="00EE27D6" w:rsidRDefault="00C40474" w:rsidP="00EE27D6">
      <w:pPr>
        <w:pStyle w:val="L-Source"/>
      </w:pPr>
      <w:r>
        <w:t>                    </w:t>
      </w:r>
      <w:r w:rsidR="000D56A3" w:rsidRPr="00EE27D6">
        <w:t>verbose=False, early_stopping_rounds=30)</w:t>
      </w:r>
    </w:p>
    <w:p w14:paraId="65D19FC3" w14:textId="1023F11F" w:rsidR="000D56A3" w:rsidRDefault="000D56A3" w:rsidP="000D56A3">
      <w:pPr>
        <w:pStyle w:val="L-Numbers"/>
        <w:rPr>
          <w:lang w:val="en-US"/>
        </w:rPr>
      </w:pPr>
      <w:r>
        <w:rPr>
          <w:lang w:val="en-US"/>
        </w:rPr>
        <w:t xml:space="preserve">Within the </w:t>
      </w:r>
      <w:r w:rsidR="00AB4CA3" w:rsidRPr="000D56A3">
        <w:rPr>
          <w:rStyle w:val="P-Code"/>
        </w:rPr>
        <w:t>for</w:t>
      </w:r>
      <w:r w:rsidR="00AB4CA3">
        <w:rPr>
          <w:lang w:val="en-US"/>
        </w:rPr>
        <w:t xml:space="preserve"> loop</w:t>
      </w:r>
      <w:r>
        <w:rPr>
          <w:lang w:val="en-US"/>
        </w:rPr>
        <w:t>, get the predicted probability and validation set AUC:</w:t>
      </w:r>
    </w:p>
    <w:p w14:paraId="14C6C4CF" w14:textId="6DD2D2E1" w:rsidR="000D56A3" w:rsidRPr="00EE27D6" w:rsidRDefault="00750982" w:rsidP="00EE27D6">
      <w:pPr>
        <w:pStyle w:val="L-Source"/>
      </w:pPr>
      <w:r>
        <w:t>    </w:t>
      </w:r>
      <w:r w:rsidR="000D56A3" w:rsidRPr="00EE27D6">
        <w:t>#Get predicted probabilities and save validation ROC AUC</w:t>
      </w:r>
    </w:p>
    <w:p w14:paraId="2878FDC3" w14:textId="2C40FA2A" w:rsidR="000D56A3" w:rsidRPr="00EE27D6" w:rsidRDefault="00750982" w:rsidP="00EE27D6">
      <w:pPr>
        <w:pStyle w:val="L-Source"/>
      </w:pPr>
      <w:r>
        <w:t>    </w:t>
      </w:r>
      <w:r w:rsidR="000D56A3" w:rsidRPr="00EE27D6">
        <w:t>val_set_pred_proba = xgb_model_</w:t>
      </w:r>
      <w:r w:rsidR="00536B1A">
        <w:t>2</w:t>
      </w:r>
      <w:r w:rsidR="000D56A3" w:rsidRPr="00EE27D6">
        <w:t>.predict_proba(X_val)[:,1]</w:t>
      </w:r>
    </w:p>
    <w:p w14:paraId="6DEF219C" w14:textId="5D66175A" w:rsidR="000D56A3" w:rsidRPr="00EE27D6" w:rsidRDefault="00750982" w:rsidP="00EE27D6">
      <w:pPr>
        <w:pStyle w:val="L-Source"/>
      </w:pPr>
      <w:r>
        <w:t>    </w:t>
      </w:r>
      <w:r w:rsidR="000D56A3" w:rsidRPr="00EE27D6">
        <w:t>val_aucs.append(roc_auc_score(y_val, val_set_pred_proba))</w:t>
      </w:r>
    </w:p>
    <w:p w14:paraId="753D1556" w14:textId="6A8B73C1" w:rsidR="000D56A3" w:rsidRDefault="000D56A3" w:rsidP="000D56A3">
      <w:pPr>
        <w:pStyle w:val="L-Numbers"/>
        <w:rPr>
          <w:lang w:val="en-US"/>
        </w:rPr>
      </w:pPr>
      <w:r>
        <w:rPr>
          <w:lang w:val="en-US"/>
        </w:rPr>
        <w:t>Since this procedure will take a few minutes, it</w:t>
      </w:r>
      <w:r w:rsidR="006C09DF">
        <w:rPr>
          <w:lang w:val="en-US"/>
        </w:rPr>
        <w:t>'</w:t>
      </w:r>
      <w:r>
        <w:rPr>
          <w:lang w:val="en-US"/>
        </w:rPr>
        <w:t xml:space="preserve">s nice to print the progress to the </w:t>
      </w:r>
      <w:r w:rsidR="00AB4CA3">
        <w:rPr>
          <w:lang w:val="en-US"/>
        </w:rPr>
        <w:t>J</w:t>
      </w:r>
      <w:r>
        <w:rPr>
          <w:lang w:val="en-US"/>
        </w:rPr>
        <w:t>upyter notebook output.</w:t>
      </w:r>
      <w:r w:rsidR="00803FB3">
        <w:rPr>
          <w:lang w:val="en-US"/>
        </w:rPr>
        <w:t xml:space="preserve"> We use the </w:t>
      </w:r>
      <w:r w:rsidR="00AB4CA3">
        <w:rPr>
          <w:lang w:val="en-US"/>
        </w:rPr>
        <w:t>P</w:t>
      </w:r>
      <w:r w:rsidR="00803FB3">
        <w:rPr>
          <w:lang w:val="en-US"/>
        </w:rPr>
        <w:t>ython remainder syntax</w:t>
      </w:r>
      <w:r w:rsidR="00AB4CA3">
        <w:rPr>
          <w:lang w:val="en-US"/>
        </w:rPr>
        <w:t>,</w:t>
      </w:r>
      <w:r w:rsidR="00803FB3">
        <w:rPr>
          <w:lang w:val="en-US"/>
        </w:rPr>
        <w:t xml:space="preserve"> </w:t>
      </w:r>
      <w:r w:rsidR="00803FB3" w:rsidRPr="00803FB3">
        <w:rPr>
          <w:rStyle w:val="P-Code"/>
        </w:rPr>
        <w:t>%</w:t>
      </w:r>
      <w:r w:rsidR="00AB4CA3">
        <w:rPr>
          <w:lang w:val="en-US"/>
        </w:rPr>
        <w:t xml:space="preserve">, </w:t>
      </w:r>
      <w:r w:rsidR="00803FB3">
        <w:rPr>
          <w:lang w:val="en-US"/>
        </w:rPr>
        <w:t>to print a message every 50 iterations, in other words</w:t>
      </w:r>
      <w:r w:rsidR="00AB4CA3">
        <w:rPr>
          <w:lang w:val="en-US"/>
        </w:rPr>
        <w:t>,</w:t>
      </w:r>
      <w:r w:rsidR="00803FB3">
        <w:rPr>
          <w:lang w:val="en-US"/>
        </w:rPr>
        <w:t xml:space="preserve"> when the remainder of </w:t>
      </w:r>
      <w:r w:rsidR="00803FB3" w:rsidRPr="00803FB3">
        <w:rPr>
          <w:rStyle w:val="P-Code"/>
        </w:rPr>
        <w:t>counter</w:t>
      </w:r>
      <w:r w:rsidR="00803FB3">
        <w:rPr>
          <w:lang w:val="en-US"/>
        </w:rPr>
        <w:t xml:space="preserve"> divided by 50 equals zero. Finally</w:t>
      </w:r>
      <w:r w:rsidR="00AB4CA3">
        <w:rPr>
          <w:lang w:val="en-US"/>
        </w:rPr>
        <w:t>,</w:t>
      </w:r>
      <w:r w:rsidR="00803FB3">
        <w:rPr>
          <w:lang w:val="en-US"/>
        </w:rPr>
        <w:t xml:space="preserve"> we increment the counter</w:t>
      </w:r>
      <w:r w:rsidR="00AB4CA3">
        <w:rPr>
          <w:lang w:val="en-US"/>
        </w:rPr>
        <w:t>:</w:t>
      </w:r>
    </w:p>
    <w:p w14:paraId="78846711" w14:textId="3DA757C1" w:rsidR="00803FB3" w:rsidRPr="00EE27D6" w:rsidRDefault="00750982" w:rsidP="00EE27D6">
      <w:pPr>
        <w:pStyle w:val="L-Source"/>
      </w:pPr>
      <w:r>
        <w:lastRenderedPageBreak/>
        <w:t>    </w:t>
      </w:r>
      <w:r w:rsidR="00803FB3" w:rsidRPr="00EE27D6">
        <w:t>#Print progress</w:t>
      </w:r>
    </w:p>
    <w:p w14:paraId="0A72E1F4" w14:textId="0A6DD47A" w:rsidR="00803FB3" w:rsidRPr="00EE27D6" w:rsidRDefault="00750982" w:rsidP="00EE27D6">
      <w:pPr>
        <w:pStyle w:val="L-Source"/>
      </w:pPr>
      <w:r>
        <w:t>    </w:t>
      </w:r>
      <w:r w:rsidR="00803FB3" w:rsidRPr="00EE27D6">
        <w:t>if counter % 50 == 0:</w:t>
      </w:r>
    </w:p>
    <w:p w14:paraId="7452FAF8" w14:textId="193D75C5" w:rsidR="00803FB3" w:rsidRPr="00EE27D6" w:rsidRDefault="00750982" w:rsidP="00EE27D6">
      <w:pPr>
        <w:pStyle w:val="L-Source"/>
      </w:pPr>
      <w:r>
        <w:t>        </w:t>
      </w:r>
      <w:r w:rsidR="00803FB3" w:rsidRPr="00EE27D6">
        <w:t>print(</w:t>
      </w:r>
      <w:r w:rsidR="006C09DF">
        <w:t>'</w:t>
      </w:r>
      <w:r w:rsidR="00803FB3" w:rsidRPr="00EE27D6">
        <w:t>Done with {counter} of {n_iter}</w:t>
      </w:r>
      <w:r w:rsidR="006C09DF">
        <w:t>'</w:t>
      </w:r>
      <w:r w:rsidR="00803FB3" w:rsidRPr="00EE27D6">
        <w:t>.format(</w:t>
      </w:r>
    </w:p>
    <w:p w14:paraId="2E72F82D" w14:textId="462330EF" w:rsidR="00803FB3" w:rsidRPr="00EE27D6" w:rsidRDefault="00750982" w:rsidP="00EE27D6">
      <w:pPr>
        <w:pStyle w:val="L-Source"/>
      </w:pPr>
      <w:r>
        <w:t>            </w:t>
      </w:r>
      <w:r w:rsidR="00803FB3" w:rsidRPr="00EE27D6">
        <w:t>counter=counter, n_iter=n_iter))</w:t>
      </w:r>
    </w:p>
    <w:p w14:paraId="18E62927" w14:textId="03454611" w:rsidR="000D56A3" w:rsidRPr="00EE27D6" w:rsidRDefault="00750982" w:rsidP="00EE27D6">
      <w:pPr>
        <w:pStyle w:val="L-Source"/>
      </w:pPr>
      <w:r>
        <w:t>    </w:t>
      </w:r>
      <w:r w:rsidR="00803FB3" w:rsidRPr="00EE27D6">
        <w:t>counter += 1</w:t>
      </w:r>
      <w:commentRangeEnd w:id="22"/>
      <w:r w:rsidR="00EA71FB">
        <w:rPr>
          <w:rStyle w:val="CommentReference"/>
          <w:rFonts w:cs="Arial"/>
        </w:rPr>
        <w:commentReference w:id="22"/>
      </w:r>
    </w:p>
    <w:p w14:paraId="6A613265" w14:textId="4987BBF0" w:rsidR="00803FB3" w:rsidRPr="005D68A6" w:rsidRDefault="00803FB3" w:rsidP="005D68A6">
      <w:pPr>
        <w:pStyle w:val="L-Numbers"/>
      </w:pPr>
      <w:r w:rsidRPr="005D68A6">
        <w:tab/>
        <w:t>Assembling steps 5-8 in one cell and running the for loop should give output like this:</w:t>
      </w:r>
    </w:p>
    <w:p w14:paraId="5AD669B8" w14:textId="77777777" w:rsidR="00803FB3" w:rsidRPr="00EE27D6" w:rsidRDefault="00803FB3" w:rsidP="00EE27D6">
      <w:pPr>
        <w:pStyle w:val="L-Source"/>
      </w:pPr>
      <w:r w:rsidRPr="00EE27D6">
        <w:t>Done with 50 of 1000</w:t>
      </w:r>
    </w:p>
    <w:p w14:paraId="6EA28CF6" w14:textId="77777777" w:rsidR="00803FB3" w:rsidRPr="00EE27D6" w:rsidRDefault="00803FB3" w:rsidP="00EE27D6">
      <w:pPr>
        <w:pStyle w:val="L-Source"/>
      </w:pPr>
      <w:r w:rsidRPr="00EE27D6">
        <w:t>Done with 100 of 1000</w:t>
      </w:r>
    </w:p>
    <w:p w14:paraId="3403B0AE" w14:textId="31A4B4FB" w:rsidR="00803FB3" w:rsidRPr="00EE27D6" w:rsidRDefault="00803FB3" w:rsidP="00EE27D6">
      <w:pPr>
        <w:pStyle w:val="L-Source"/>
      </w:pPr>
      <w:r w:rsidRPr="00EE27D6">
        <w:t>…</w:t>
      </w:r>
    </w:p>
    <w:p w14:paraId="0C9DC141" w14:textId="77777777" w:rsidR="00803FB3" w:rsidRPr="00EE27D6" w:rsidRDefault="00803FB3" w:rsidP="00EE27D6">
      <w:pPr>
        <w:pStyle w:val="L-Source"/>
      </w:pPr>
      <w:r w:rsidRPr="00EE27D6">
        <w:t>Done with 950 of 1000</w:t>
      </w:r>
    </w:p>
    <w:p w14:paraId="1B0B9D61" w14:textId="77777777" w:rsidR="00803FB3" w:rsidRPr="00EE27D6" w:rsidRDefault="00803FB3" w:rsidP="00EE27D6">
      <w:pPr>
        <w:pStyle w:val="L-Source"/>
      </w:pPr>
      <w:r w:rsidRPr="00EE27D6">
        <w:t>Done with 1000 of 1000</w:t>
      </w:r>
    </w:p>
    <w:p w14:paraId="27A13FA6" w14:textId="77777777" w:rsidR="00803FB3" w:rsidRPr="00EE27D6" w:rsidRDefault="00803FB3" w:rsidP="00EE27D6">
      <w:pPr>
        <w:pStyle w:val="L-Source"/>
      </w:pPr>
      <w:r w:rsidRPr="00EE27D6">
        <w:t>CPU times: user 24min 20s, sys: 18.9 s, total: 24min 39s</w:t>
      </w:r>
    </w:p>
    <w:p w14:paraId="701379A0" w14:textId="77777777" w:rsidR="00803FB3" w:rsidRPr="00EE27D6" w:rsidRDefault="00803FB3" w:rsidP="00EE27D6">
      <w:pPr>
        <w:pStyle w:val="L-Source"/>
      </w:pPr>
      <w:r w:rsidRPr="00EE27D6">
        <w:t>Wall time: 6min 27s</w:t>
      </w:r>
    </w:p>
    <w:p w14:paraId="6C58594F" w14:textId="5AD1D3A4" w:rsidR="00803FB3" w:rsidRDefault="004E407C" w:rsidP="00803FB3">
      <w:pPr>
        <w:pStyle w:val="L-Numbers"/>
        <w:rPr>
          <w:lang w:val="en-US"/>
        </w:rPr>
      </w:pPr>
      <w:r>
        <w:rPr>
          <w:lang w:val="en-US"/>
        </w:rPr>
        <w:t>Now that we have all the results from our hyperparameter exploration, we need to examine them. We can easily put all the hyperparameter combinations in a data</w:t>
      </w:r>
      <w:r w:rsidR="00AB4CA3">
        <w:rPr>
          <w:lang w:val="en-US"/>
        </w:rPr>
        <w:t xml:space="preserve"> </w:t>
      </w:r>
      <w:r>
        <w:rPr>
          <w:lang w:val="en-US"/>
        </w:rPr>
        <w:t>frame, since they are organized as a list of dictionaries. Do this and look at the first few rows:</w:t>
      </w:r>
    </w:p>
    <w:p w14:paraId="719D116C" w14:textId="4EA34F9E" w:rsidR="004E407C" w:rsidRPr="00EE27D6" w:rsidRDefault="004E407C" w:rsidP="00EE27D6">
      <w:pPr>
        <w:pStyle w:val="L-Source"/>
      </w:pPr>
      <w:commentRangeStart w:id="23"/>
      <w:r w:rsidRPr="00EE27D6">
        <w:t>xgb_param_search_df = pd.DataFrame(param_list)</w:t>
      </w:r>
    </w:p>
    <w:p w14:paraId="6A3243FA" w14:textId="6198C645" w:rsidR="004E407C" w:rsidRPr="00EE27D6" w:rsidRDefault="004E407C" w:rsidP="00EE27D6">
      <w:pPr>
        <w:pStyle w:val="L-Source"/>
      </w:pPr>
      <w:r w:rsidRPr="00EE27D6">
        <w:t>xgb_param_search_df.head()</w:t>
      </w:r>
      <w:commentRangeEnd w:id="23"/>
      <w:r w:rsidR="00EA71FB">
        <w:rPr>
          <w:rStyle w:val="CommentReference"/>
          <w:rFonts w:cs="Arial"/>
        </w:rPr>
        <w:commentReference w:id="23"/>
      </w:r>
    </w:p>
    <w:p w14:paraId="3CFB2487" w14:textId="0B9806CA" w:rsidR="004E407C" w:rsidRDefault="004E407C" w:rsidP="00285420">
      <w:pPr>
        <w:pStyle w:val="L-Regular"/>
        <w:rPr>
          <w:lang w:val="en-US"/>
        </w:rPr>
      </w:pPr>
      <w:r>
        <w:rPr>
          <w:lang w:val="en-US"/>
        </w:rPr>
        <w:t>The output should look like this:</w:t>
      </w:r>
    </w:p>
    <w:p w14:paraId="03A3D162" w14:textId="7C713479" w:rsidR="004E407C" w:rsidRDefault="004E407C" w:rsidP="00285420">
      <w:pPr>
        <w:pStyle w:val="L-Regular"/>
        <w:rPr>
          <w:lang w:val="en-US"/>
        </w:rPr>
      </w:pPr>
      <w:r>
        <w:rPr>
          <w:noProof/>
          <w:lang w:val="en-US"/>
        </w:rPr>
        <w:drawing>
          <wp:inline distT="0" distB="0" distL="0" distR="0" wp14:anchorId="5F75088B" wp14:editId="56EDD0D4">
            <wp:extent cx="6078220" cy="1742440"/>
            <wp:effectExtent l="0" t="0" r="508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78220" cy="1742440"/>
                    </a:xfrm>
                    <a:prstGeom prst="rect">
                      <a:avLst/>
                    </a:prstGeom>
                  </pic:spPr>
                </pic:pic>
              </a:graphicData>
            </a:graphic>
          </wp:inline>
        </w:drawing>
      </w:r>
    </w:p>
    <w:p w14:paraId="1DF6EF89" w14:textId="04624479" w:rsidR="004E407C" w:rsidRDefault="004E407C" w:rsidP="004E407C">
      <w:pPr>
        <w:pStyle w:val="IMG-Caption"/>
        <w:rPr>
          <w:lang w:val="en-US"/>
        </w:rPr>
      </w:pPr>
      <w:r>
        <w:rPr>
          <w:lang w:val="en-US"/>
        </w:rPr>
        <w:t>Figure 6.3: Hyperparameter combinations from a randomized grid search</w:t>
      </w:r>
    </w:p>
    <w:p w14:paraId="48E991AD" w14:textId="3EB131A4" w:rsidR="004E407C" w:rsidRDefault="004E407C" w:rsidP="004E407C">
      <w:pPr>
        <w:pStyle w:val="L-Numbers"/>
        <w:rPr>
          <w:lang w:val="en-US"/>
        </w:rPr>
      </w:pPr>
      <w:r>
        <w:rPr>
          <w:lang w:val="en-US"/>
        </w:rPr>
        <w:t>We can also add the validation set ROC AUCs to the data</w:t>
      </w:r>
      <w:r w:rsidR="00AB4CA3">
        <w:rPr>
          <w:lang w:val="en-US"/>
        </w:rPr>
        <w:t xml:space="preserve"> </w:t>
      </w:r>
      <w:r>
        <w:rPr>
          <w:lang w:val="en-US"/>
        </w:rPr>
        <w:t>frame and see what the maximum is:</w:t>
      </w:r>
    </w:p>
    <w:p w14:paraId="784CFFCB" w14:textId="56DFB8DD" w:rsidR="004E407C" w:rsidRPr="00EE27D6" w:rsidRDefault="004E407C" w:rsidP="00EE27D6">
      <w:pPr>
        <w:pStyle w:val="L-Source"/>
      </w:pPr>
      <w:commentRangeStart w:id="24"/>
      <w:r w:rsidRPr="00EE27D6">
        <w:t>xgb_param_search_df[</w:t>
      </w:r>
      <w:r w:rsidR="006C09DF">
        <w:t>'</w:t>
      </w:r>
      <w:r w:rsidRPr="00EE27D6">
        <w:t>Validation ROC AUC</w:t>
      </w:r>
      <w:r w:rsidR="006C09DF">
        <w:t>'</w:t>
      </w:r>
      <w:r w:rsidRPr="00EE27D6">
        <w:t>] = val_aucs</w:t>
      </w:r>
    </w:p>
    <w:p w14:paraId="0A653A93" w14:textId="7A1C1EDE" w:rsidR="004E407C" w:rsidRPr="00EE27D6" w:rsidRDefault="004E407C" w:rsidP="00EE27D6">
      <w:pPr>
        <w:pStyle w:val="L-Source"/>
      </w:pPr>
      <w:r w:rsidRPr="00EE27D6">
        <w:t>xgb_param_search_df[</w:t>
      </w:r>
      <w:r w:rsidR="006C09DF">
        <w:t>'</w:t>
      </w:r>
      <w:r w:rsidRPr="00EE27D6">
        <w:t>Validation ROC AUC</w:t>
      </w:r>
      <w:r w:rsidR="006C09DF">
        <w:t>'</w:t>
      </w:r>
      <w:r w:rsidRPr="00EE27D6">
        <w:t>].max()</w:t>
      </w:r>
    </w:p>
    <w:p w14:paraId="459CC67E" w14:textId="7041698C" w:rsidR="004E407C" w:rsidRDefault="004E407C" w:rsidP="00285420">
      <w:pPr>
        <w:pStyle w:val="L-Regular"/>
        <w:rPr>
          <w:lang w:val="en-US"/>
        </w:rPr>
      </w:pPr>
      <w:r>
        <w:rPr>
          <w:lang w:val="en-US"/>
        </w:rPr>
        <w:t>The output should be</w:t>
      </w:r>
      <w:r w:rsidR="00AB4CA3">
        <w:rPr>
          <w:lang w:val="en-US"/>
        </w:rPr>
        <w:t xml:space="preserve"> as follows</w:t>
      </w:r>
      <w:r>
        <w:rPr>
          <w:lang w:val="en-US"/>
        </w:rPr>
        <w:t>:</w:t>
      </w:r>
    </w:p>
    <w:p w14:paraId="225590BE" w14:textId="464AAC04" w:rsidR="004E407C" w:rsidRPr="00EE27D6" w:rsidRDefault="004E407C" w:rsidP="00EE27D6">
      <w:pPr>
        <w:pStyle w:val="L-Source"/>
      </w:pPr>
      <w:r w:rsidRPr="00EE27D6">
        <w:t>0.8151220995602575</w:t>
      </w:r>
      <w:commentRangeEnd w:id="24"/>
      <w:r w:rsidR="00EA71FB">
        <w:rPr>
          <w:rStyle w:val="CommentReference"/>
          <w:rFonts w:cs="Arial"/>
        </w:rPr>
        <w:commentReference w:id="24"/>
      </w:r>
    </w:p>
    <w:p w14:paraId="39B5F5BD" w14:textId="5BB3199B" w:rsidR="004E407C" w:rsidRDefault="004E407C" w:rsidP="00487FC3">
      <w:pPr>
        <w:pStyle w:val="L-Regular"/>
        <w:rPr>
          <w:lang w:val="en-US"/>
        </w:rPr>
      </w:pPr>
      <w:r>
        <w:rPr>
          <w:lang w:val="en-US"/>
        </w:rPr>
        <w:t xml:space="preserve">The result of searching over the hyperparameter space is that the validation set AUC is about 0.815. This is larger than the 0.812 we obtained with early stopping and searching over learning rates </w:t>
      </w:r>
      <w:r w:rsidR="009C04DA">
        <w:rPr>
          <w:lang w:val="en-US"/>
        </w:rPr>
        <w:t>(</w:t>
      </w:r>
      <w:r w:rsidR="009C04DA" w:rsidRPr="00B27602">
        <w:rPr>
          <w:rStyle w:val="P-Italics"/>
        </w:rPr>
        <w:t>Figure 6.3</w:t>
      </w:r>
      <w:r w:rsidR="009C04DA">
        <w:rPr>
          <w:lang w:val="en-US"/>
        </w:rPr>
        <w:t>)</w:t>
      </w:r>
      <w:r>
        <w:rPr>
          <w:lang w:val="en-US"/>
        </w:rPr>
        <w:t>, although not much. This means that, for th</w:t>
      </w:r>
      <w:r w:rsidR="00AB4CA3">
        <w:rPr>
          <w:lang w:val="en-US"/>
        </w:rPr>
        <w:t>is</w:t>
      </w:r>
      <w:r>
        <w:rPr>
          <w:lang w:val="en-US"/>
        </w:rPr>
        <w:t xml:space="preserve"> data, the default hyperparameters (aside from the learning rate) were sufficient to achieve pretty good performance. While we didn</w:t>
      </w:r>
      <w:r w:rsidR="006C09DF">
        <w:rPr>
          <w:lang w:val="en-US"/>
        </w:rPr>
        <w:t>'</w:t>
      </w:r>
      <w:r>
        <w:rPr>
          <w:lang w:val="en-US"/>
        </w:rPr>
        <w:t>t improve performance much with the hyperparameter search, it is instructive to see how the changing values of the hyperparameters affect model performance. We</w:t>
      </w:r>
      <w:r w:rsidR="006C09DF">
        <w:rPr>
          <w:lang w:val="en-US"/>
        </w:rPr>
        <w:t>'</w:t>
      </w:r>
      <w:r>
        <w:rPr>
          <w:lang w:val="en-US"/>
        </w:rPr>
        <w:t xml:space="preserve">ll examine the marginal distributions of AUCs with respect to each parameter individually in the following steps. This means </w:t>
      </w:r>
      <w:r w:rsidR="00AB4CA3">
        <w:rPr>
          <w:lang w:val="en-US"/>
        </w:rPr>
        <w:lastRenderedPageBreak/>
        <w:t xml:space="preserve">that </w:t>
      </w:r>
      <w:r>
        <w:rPr>
          <w:lang w:val="en-US"/>
        </w:rPr>
        <w:t>we</w:t>
      </w:r>
      <w:r w:rsidR="006C09DF">
        <w:rPr>
          <w:lang w:val="en-US"/>
        </w:rPr>
        <w:t>'</w:t>
      </w:r>
      <w:r>
        <w:rPr>
          <w:lang w:val="en-US"/>
        </w:rPr>
        <w:t xml:space="preserve">ll look at how the AUCs change as one hyperparameter at a time changes, </w:t>
      </w:r>
      <w:r w:rsidR="00CD0BC9">
        <w:rPr>
          <w:lang w:val="en-US"/>
        </w:rPr>
        <w:t>keeping in mind the fact that the other hyperparameters are also changing in our grid search results.</w:t>
      </w:r>
    </w:p>
    <w:p w14:paraId="6823E299" w14:textId="30E91689" w:rsidR="00CD0BC9" w:rsidRDefault="00CD0BC9" w:rsidP="00CD0BC9">
      <w:pPr>
        <w:pStyle w:val="L-Numbers"/>
        <w:rPr>
          <w:lang w:val="en-US"/>
        </w:rPr>
      </w:pPr>
      <w:r>
        <w:rPr>
          <w:lang w:val="en-US"/>
        </w:rPr>
        <w:t xml:space="preserve">Set up a grid of </w:t>
      </w:r>
      <w:r w:rsidR="00893D1A">
        <w:rPr>
          <w:lang w:val="en-US"/>
        </w:rPr>
        <w:t>six</w:t>
      </w:r>
      <w:r>
        <w:rPr>
          <w:lang w:val="en-US"/>
        </w:rPr>
        <w:t xml:space="preserve"> subplots for plotting performance against each hyperparameter using the following code, which also adjusts the figure resolution and starts a counter we</w:t>
      </w:r>
      <w:r w:rsidR="006C09DF">
        <w:rPr>
          <w:lang w:val="en-US"/>
        </w:rPr>
        <w:t>'</w:t>
      </w:r>
      <w:r>
        <w:rPr>
          <w:lang w:val="en-US"/>
        </w:rPr>
        <w:t>ll use to loop through the subplots:</w:t>
      </w:r>
    </w:p>
    <w:p w14:paraId="71CDBA8E" w14:textId="15387F60" w:rsidR="00CD0BC9" w:rsidRPr="00EE27D6" w:rsidRDefault="00CD0BC9" w:rsidP="00EE27D6">
      <w:pPr>
        <w:pStyle w:val="L-Source"/>
      </w:pPr>
      <w:commentRangeStart w:id="25"/>
      <w:r w:rsidRPr="00EE27D6">
        <w:t>mpl.rcParams[</w:t>
      </w:r>
      <w:r w:rsidR="006C09DF">
        <w:t>'</w:t>
      </w:r>
      <w:r w:rsidRPr="00EE27D6">
        <w:t>figure.dpi</w:t>
      </w:r>
      <w:r w:rsidR="006C09DF">
        <w:t>'</w:t>
      </w:r>
      <w:r w:rsidRPr="00EE27D6">
        <w:t xml:space="preserve">] = </w:t>
      </w:r>
      <w:r w:rsidR="0094055F" w:rsidRPr="00EE27D6">
        <w:t>4</w:t>
      </w:r>
      <w:r w:rsidRPr="00EE27D6">
        <w:t>00</w:t>
      </w:r>
    </w:p>
    <w:p w14:paraId="7C7AC2DB" w14:textId="77777777" w:rsidR="00CD0BC9" w:rsidRPr="00EE27D6" w:rsidRDefault="00CD0BC9" w:rsidP="00EE27D6">
      <w:pPr>
        <w:pStyle w:val="L-Source"/>
      </w:pPr>
      <w:r w:rsidRPr="00EE27D6">
        <w:t>fig, axs = plt.subplots(3,2,figsize=(8,6))</w:t>
      </w:r>
    </w:p>
    <w:p w14:paraId="1F89BEF0" w14:textId="64A1FBE0" w:rsidR="00CD0BC9" w:rsidRPr="00EE27D6" w:rsidRDefault="00CD0BC9" w:rsidP="00EE27D6">
      <w:pPr>
        <w:pStyle w:val="L-Source"/>
      </w:pPr>
      <w:r w:rsidRPr="00EE27D6">
        <w:t>counter = 0</w:t>
      </w:r>
      <w:commentRangeEnd w:id="25"/>
      <w:r w:rsidR="00EA71FB">
        <w:rPr>
          <w:rStyle w:val="CommentReference"/>
          <w:rFonts w:cs="Arial"/>
        </w:rPr>
        <w:commentReference w:id="25"/>
      </w:r>
    </w:p>
    <w:p w14:paraId="3548B843" w14:textId="042AE200" w:rsidR="00CD0BC9" w:rsidRDefault="00CD0BC9" w:rsidP="00CD0BC9">
      <w:pPr>
        <w:pStyle w:val="L-Numbers"/>
        <w:rPr>
          <w:lang w:val="en-US"/>
        </w:rPr>
      </w:pPr>
      <w:r>
        <w:rPr>
          <w:lang w:val="en-US"/>
        </w:rPr>
        <w:t xml:space="preserve">Open a </w:t>
      </w:r>
      <w:r w:rsidR="00893D1A" w:rsidRPr="000D56A3">
        <w:rPr>
          <w:rStyle w:val="P-Code"/>
        </w:rPr>
        <w:t>for</w:t>
      </w:r>
      <w:r w:rsidR="00893D1A">
        <w:rPr>
          <w:lang w:val="en-US"/>
        </w:rPr>
        <w:t xml:space="preserve"> loop</w:t>
      </w:r>
      <w:r w:rsidR="00893D1A" w:rsidDel="00893D1A">
        <w:rPr>
          <w:lang w:val="en-US"/>
        </w:rPr>
        <w:t xml:space="preserve"> </w:t>
      </w:r>
      <w:r>
        <w:rPr>
          <w:lang w:val="en-US"/>
        </w:rPr>
        <w:t xml:space="preserve">to iterate through the hyperparameter names, which are the </w:t>
      </w:r>
      <w:r w:rsidR="00487FC3">
        <w:rPr>
          <w:lang w:val="en-US"/>
        </w:rPr>
        <w:t>columns of the data</w:t>
      </w:r>
      <w:r w:rsidR="00893D1A">
        <w:rPr>
          <w:lang w:val="en-US"/>
        </w:rPr>
        <w:t xml:space="preserve"> </w:t>
      </w:r>
      <w:r w:rsidR="00487FC3">
        <w:rPr>
          <w:lang w:val="en-US"/>
        </w:rPr>
        <w:t>frame, not including the last column. Access the ax</w:t>
      </w:r>
      <w:r w:rsidR="00AA777B">
        <w:rPr>
          <w:lang w:val="en-US"/>
        </w:rPr>
        <w:t>e</w:t>
      </w:r>
      <w:r w:rsidR="00487FC3">
        <w:rPr>
          <w:lang w:val="en-US"/>
        </w:rPr>
        <w:t xml:space="preserve">s objects by flattening the 3 x 2 array returned by </w:t>
      </w:r>
      <w:r w:rsidR="00487FC3" w:rsidRPr="00487FC3">
        <w:rPr>
          <w:rStyle w:val="P-Code"/>
        </w:rPr>
        <w:t>subplot</w:t>
      </w:r>
      <w:r w:rsidR="00487FC3">
        <w:rPr>
          <w:lang w:val="en-US"/>
        </w:rPr>
        <w:t xml:space="preserve"> and indexing </w:t>
      </w:r>
      <w:r w:rsidR="00BE010F">
        <w:rPr>
          <w:lang w:val="en-US"/>
        </w:rPr>
        <w:t>it</w:t>
      </w:r>
      <w:r w:rsidR="00487FC3">
        <w:rPr>
          <w:lang w:val="en-US"/>
        </w:rPr>
        <w:t xml:space="preserve"> with </w:t>
      </w:r>
      <w:r w:rsidR="00487FC3" w:rsidRPr="00487FC3">
        <w:rPr>
          <w:rStyle w:val="P-Code"/>
        </w:rPr>
        <w:t>counter</w:t>
      </w:r>
      <w:r w:rsidR="00487FC3">
        <w:rPr>
          <w:lang w:val="en-US"/>
        </w:rPr>
        <w:t xml:space="preserve">. For each hyperparameter, use the </w:t>
      </w:r>
      <w:r w:rsidR="00487FC3" w:rsidRPr="00487FC3">
        <w:rPr>
          <w:rStyle w:val="P-Code"/>
        </w:rPr>
        <w:t>plot.scatter</w:t>
      </w:r>
      <w:r w:rsidR="00487FC3">
        <w:rPr>
          <w:lang w:val="en-US"/>
        </w:rPr>
        <w:t xml:space="preserve"> method of the data</w:t>
      </w:r>
      <w:r w:rsidR="00893D1A">
        <w:rPr>
          <w:lang w:val="en-US"/>
        </w:rPr>
        <w:t xml:space="preserve"> </w:t>
      </w:r>
      <w:r w:rsidR="00487FC3">
        <w:rPr>
          <w:lang w:val="en-US"/>
        </w:rPr>
        <w:t xml:space="preserve">frame to </w:t>
      </w:r>
      <w:r w:rsidR="007A6651">
        <w:rPr>
          <w:lang w:val="en-US"/>
        </w:rPr>
        <w:t xml:space="preserve">make a scatter </w:t>
      </w:r>
      <w:r w:rsidR="00487FC3">
        <w:rPr>
          <w:lang w:val="en-US"/>
        </w:rPr>
        <w:t xml:space="preserve">plot on </w:t>
      </w:r>
      <w:r w:rsidR="00536B1A">
        <w:rPr>
          <w:lang w:val="en-US"/>
        </w:rPr>
        <w:t xml:space="preserve">the appropriate </w:t>
      </w:r>
      <w:r w:rsidR="00487FC3">
        <w:rPr>
          <w:lang w:val="en-US"/>
        </w:rPr>
        <w:t>ax</w:t>
      </w:r>
      <w:r w:rsidR="00893D1A">
        <w:rPr>
          <w:lang w:val="en-US"/>
        </w:rPr>
        <w:t>is</w:t>
      </w:r>
      <w:r w:rsidR="00487FC3">
        <w:rPr>
          <w:lang w:val="en-US"/>
        </w:rPr>
        <w:t xml:space="preserve">. The </w:t>
      </w:r>
      <w:r w:rsidR="00487FC3" w:rsidRPr="005D68A6">
        <w:rPr>
          <w:rStyle w:val="P-Italics"/>
        </w:rPr>
        <w:t>x</w:t>
      </w:r>
      <w:r w:rsidR="00893D1A">
        <w:rPr>
          <w:lang w:val="en-US"/>
        </w:rPr>
        <w:t xml:space="preserve"> </w:t>
      </w:r>
      <w:r w:rsidR="00487FC3">
        <w:rPr>
          <w:lang w:val="en-US"/>
        </w:rPr>
        <w:t xml:space="preserve">axis will show the hyperparameter, the </w:t>
      </w:r>
      <w:r w:rsidR="00487FC3" w:rsidRPr="005D68A6">
        <w:rPr>
          <w:rStyle w:val="P-Italics"/>
        </w:rPr>
        <w:t>y</w:t>
      </w:r>
      <w:r w:rsidR="00893D1A">
        <w:rPr>
          <w:lang w:val="en-US"/>
        </w:rPr>
        <w:t xml:space="preserve"> </w:t>
      </w:r>
      <w:r w:rsidR="00487FC3">
        <w:rPr>
          <w:lang w:val="en-US"/>
        </w:rPr>
        <w:t>axis the validation AUC, and the other options help us get black circular markers with white face colors (interiors)</w:t>
      </w:r>
      <w:r w:rsidR="00893D1A">
        <w:rPr>
          <w:lang w:val="en-US"/>
        </w:rPr>
        <w:t>:</w:t>
      </w:r>
    </w:p>
    <w:p w14:paraId="6A5E660C" w14:textId="4E23559D" w:rsidR="00CD0BC9" w:rsidRPr="00EE27D6" w:rsidRDefault="00CD0BC9" w:rsidP="00EE27D6">
      <w:pPr>
        <w:pStyle w:val="L-Source"/>
      </w:pPr>
      <w:commentRangeStart w:id="26"/>
      <w:r w:rsidRPr="00EE27D6">
        <w:t>for col in xgb_param_search_df.columns[:-</w:t>
      </w:r>
      <w:r w:rsidR="00487FC3" w:rsidRPr="00EE27D6">
        <w:t>1</w:t>
      </w:r>
      <w:r w:rsidRPr="00EE27D6">
        <w:t>]:</w:t>
      </w:r>
    </w:p>
    <w:p w14:paraId="6D56E499" w14:textId="0F191C82" w:rsidR="00CD0BC9" w:rsidRPr="00EE27D6" w:rsidRDefault="00F618E0" w:rsidP="00EE27D6">
      <w:pPr>
        <w:pStyle w:val="L-Source"/>
      </w:pPr>
      <w:r>
        <w:t>    </w:t>
      </w:r>
      <w:r w:rsidR="00CD0BC9" w:rsidRPr="00EE27D6">
        <w:t>this_ax = axs.flatten()[counter]</w:t>
      </w:r>
    </w:p>
    <w:p w14:paraId="48B9063C" w14:textId="1954325A" w:rsidR="007F1F87" w:rsidRDefault="00F618E0" w:rsidP="00EE27D6">
      <w:pPr>
        <w:pStyle w:val="L-Source"/>
      </w:pPr>
      <w:r>
        <w:t>    </w:t>
      </w:r>
      <w:r w:rsidR="00CD0BC9" w:rsidRPr="00EE27D6">
        <w:t>xgb_param_search_df.plot.scatter(x=col,</w:t>
      </w:r>
      <w:r w:rsidR="007F1F87">
        <w:t>\</w:t>
      </w:r>
    </w:p>
    <w:p w14:paraId="683AEA75" w14:textId="30715F05" w:rsidR="00CD0BC9" w:rsidRPr="00EE27D6" w:rsidRDefault="007F1F87" w:rsidP="00EE27D6">
      <w:pPr>
        <w:pStyle w:val="L-Source"/>
      </w:pPr>
      <w:r>
        <w:t>                                     </w:t>
      </w:r>
      <w:r w:rsidR="00CD0BC9" w:rsidRPr="00EE27D6">
        <w:t>y=</w:t>
      </w:r>
      <w:r w:rsidR="006C09DF">
        <w:t>'</w:t>
      </w:r>
      <w:r w:rsidR="00CD0BC9" w:rsidRPr="00EE27D6">
        <w:t>Validation ROC AUC</w:t>
      </w:r>
      <w:r w:rsidR="006C09DF">
        <w:t>'</w:t>
      </w:r>
      <w:r w:rsidR="00CD0BC9" w:rsidRPr="00EE27D6">
        <w:t>,</w:t>
      </w:r>
      <w:r>
        <w:t>\</w:t>
      </w:r>
    </w:p>
    <w:p w14:paraId="37416FF5" w14:textId="261DC93D" w:rsidR="00CD0BC9" w:rsidRPr="00EE27D6" w:rsidRDefault="007F1F87" w:rsidP="00EE27D6">
      <w:pPr>
        <w:pStyle w:val="L-Source"/>
      </w:pPr>
      <w:r>
        <w:t>                                     </w:t>
      </w:r>
      <w:r w:rsidR="00CD0BC9" w:rsidRPr="00EE27D6">
        <w:t>ax=this_ax, marker=</w:t>
      </w:r>
      <w:r w:rsidR="006C09DF">
        <w:t>'</w:t>
      </w:r>
      <w:r w:rsidR="00CD0BC9" w:rsidRPr="00EE27D6">
        <w:t>o</w:t>
      </w:r>
      <w:r w:rsidR="006C09DF">
        <w:t>'</w:t>
      </w:r>
      <w:r w:rsidR="00CD0BC9" w:rsidRPr="00EE27D6">
        <w:t>,</w:t>
      </w:r>
      <w:r w:rsidR="004401A8">
        <w:t>\</w:t>
      </w:r>
    </w:p>
    <w:p w14:paraId="6470E198" w14:textId="64E2B13D" w:rsidR="00CD0BC9" w:rsidRPr="00EE27D6" w:rsidRDefault="007F1F87" w:rsidP="00EE27D6">
      <w:pPr>
        <w:pStyle w:val="L-Source"/>
      </w:pPr>
      <w:r>
        <w:t>                                     </w:t>
      </w:r>
      <w:r w:rsidR="00CD0BC9" w:rsidRPr="00EE27D6">
        <w:t>color=</w:t>
      </w:r>
      <w:r w:rsidR="006C09DF">
        <w:t>'</w:t>
      </w:r>
      <w:r w:rsidR="00CD0BC9" w:rsidRPr="00EE27D6">
        <w:t>w</w:t>
      </w:r>
      <w:r w:rsidR="006C09DF">
        <w:t>'</w:t>
      </w:r>
      <w:r w:rsidR="00CD0BC9" w:rsidRPr="00EE27D6">
        <w:t>,</w:t>
      </w:r>
      <w:r w:rsidR="004401A8">
        <w:t>\</w:t>
      </w:r>
    </w:p>
    <w:p w14:paraId="598B6B05" w14:textId="67B651E4" w:rsidR="00CD0BC9" w:rsidRPr="00EE27D6" w:rsidRDefault="007F1F87" w:rsidP="00EE27D6">
      <w:pPr>
        <w:pStyle w:val="L-Source"/>
      </w:pPr>
      <w:r>
        <w:t>                                     </w:t>
      </w:r>
      <w:r w:rsidR="00CD0BC9" w:rsidRPr="00EE27D6">
        <w:t>edgecolor=</w:t>
      </w:r>
      <w:r w:rsidR="006C09DF">
        <w:t>'</w:t>
      </w:r>
      <w:r w:rsidR="00CD0BC9" w:rsidRPr="00EE27D6">
        <w:t>k</w:t>
      </w:r>
      <w:r w:rsidR="006C09DF">
        <w:t>'</w:t>
      </w:r>
      <w:r w:rsidR="00CD0BC9" w:rsidRPr="00EE27D6">
        <w:t>,</w:t>
      </w:r>
      <w:r w:rsidR="004401A8">
        <w:t>\</w:t>
      </w:r>
    </w:p>
    <w:p w14:paraId="1B4AC58E" w14:textId="6AB99D75" w:rsidR="00CD0BC9" w:rsidRPr="00EE27D6" w:rsidRDefault="007F1F87" w:rsidP="00EE27D6">
      <w:pPr>
        <w:pStyle w:val="L-Source"/>
      </w:pPr>
      <w:r>
        <w:t>                                     </w:t>
      </w:r>
      <w:r w:rsidR="00CD0BC9" w:rsidRPr="00EE27D6">
        <w:t>linewidth=0.5)</w:t>
      </w:r>
    </w:p>
    <w:p w14:paraId="3849FDC0" w14:textId="490BE748" w:rsidR="00487FC3" w:rsidRPr="00487FC3" w:rsidRDefault="00487FC3" w:rsidP="00487FC3">
      <w:pPr>
        <w:pStyle w:val="L-Numbers"/>
        <w:rPr>
          <w:lang w:val="en-US"/>
        </w:rPr>
      </w:pPr>
      <w:r>
        <w:rPr>
          <w:lang w:val="en-US"/>
        </w:rPr>
        <w:t>The data</w:t>
      </w:r>
      <w:r w:rsidR="00893D1A">
        <w:rPr>
          <w:lang w:val="en-US"/>
        </w:rPr>
        <w:t xml:space="preserve"> </w:t>
      </w:r>
      <w:r>
        <w:rPr>
          <w:lang w:val="en-US"/>
        </w:rPr>
        <w:t>frame</w:t>
      </w:r>
      <w:r w:rsidR="00893D1A">
        <w:rPr>
          <w:lang w:val="en-US"/>
        </w:rPr>
        <w:t>’s</w:t>
      </w:r>
      <w:r>
        <w:rPr>
          <w:lang w:val="en-US"/>
        </w:rPr>
        <w:t xml:space="preserve"> </w:t>
      </w:r>
      <w:r w:rsidRPr="005B31CF">
        <w:rPr>
          <w:rStyle w:val="P-Code"/>
        </w:rPr>
        <w:t>plot</w:t>
      </w:r>
      <w:r>
        <w:rPr>
          <w:lang w:val="en-US"/>
        </w:rPr>
        <w:t xml:space="preserve"> method will automatically create </w:t>
      </w:r>
      <w:r w:rsidRPr="005D68A6">
        <w:rPr>
          <w:rStyle w:val="P-Italics"/>
        </w:rPr>
        <w:t>x</w:t>
      </w:r>
      <w:r>
        <w:rPr>
          <w:lang w:val="en-US"/>
        </w:rPr>
        <w:t xml:space="preserve"> and </w:t>
      </w:r>
      <w:r w:rsidRPr="005D68A6">
        <w:rPr>
          <w:rStyle w:val="P-Italics"/>
        </w:rPr>
        <w:t>y</w:t>
      </w:r>
      <w:r w:rsidR="00893D1A">
        <w:rPr>
          <w:lang w:val="en-US"/>
        </w:rPr>
        <w:t xml:space="preserve"> </w:t>
      </w:r>
      <w:r>
        <w:rPr>
          <w:lang w:val="en-US"/>
        </w:rPr>
        <w:t xml:space="preserve">axis labels. However, since the </w:t>
      </w:r>
      <w:r w:rsidRPr="005D68A6">
        <w:rPr>
          <w:rStyle w:val="P-Italics"/>
        </w:rPr>
        <w:t>y</w:t>
      </w:r>
      <w:r w:rsidR="00893D1A">
        <w:rPr>
          <w:lang w:val="en-US"/>
        </w:rPr>
        <w:t xml:space="preserve"> </w:t>
      </w:r>
      <w:r>
        <w:rPr>
          <w:lang w:val="en-US"/>
        </w:rPr>
        <w:t xml:space="preserve">axis label will be the same for all of these plots, we only need to include it </w:t>
      </w:r>
      <w:r w:rsidR="00893D1A">
        <w:rPr>
          <w:lang w:val="en-US"/>
        </w:rPr>
        <w:t xml:space="preserve">in </w:t>
      </w:r>
      <w:r>
        <w:rPr>
          <w:lang w:val="en-US"/>
        </w:rPr>
        <w:t>the first one. So we set all the others to an empty string</w:t>
      </w:r>
      <w:r w:rsidR="005B31CF">
        <w:rPr>
          <w:lang w:val="en-US"/>
        </w:rPr>
        <w:t>,</w:t>
      </w:r>
      <w:r>
        <w:rPr>
          <w:lang w:val="en-US"/>
        </w:rPr>
        <w:t xml:space="preserve"> </w:t>
      </w:r>
      <w:r w:rsidR="006C09DF">
        <w:rPr>
          <w:rStyle w:val="P-Code"/>
        </w:rPr>
        <w:t>''</w:t>
      </w:r>
      <w:r w:rsidR="005B31CF" w:rsidRPr="005B31CF">
        <w:t>,</w:t>
      </w:r>
      <w:r w:rsidR="005B31CF">
        <w:t xml:space="preserve"> and increment the counter</w:t>
      </w:r>
      <w:r w:rsidR="00893D1A">
        <w:t>:</w:t>
      </w:r>
      <w:r w:rsidR="005B31CF">
        <w:rPr>
          <w:rStyle w:val="P-Code"/>
        </w:rPr>
        <w:t xml:space="preserve"> </w:t>
      </w:r>
    </w:p>
    <w:p w14:paraId="760630A0" w14:textId="415B7B54" w:rsidR="00487FC3" w:rsidRPr="00EE27D6" w:rsidRDefault="00FA2BFF" w:rsidP="00EE27D6">
      <w:pPr>
        <w:pStyle w:val="L-Source"/>
      </w:pPr>
      <w:r>
        <w:t>    </w:t>
      </w:r>
      <w:r w:rsidR="00487FC3" w:rsidRPr="00EE27D6">
        <w:t>if counter &gt; 0:</w:t>
      </w:r>
    </w:p>
    <w:p w14:paraId="66847411" w14:textId="063160FA" w:rsidR="00487FC3" w:rsidRPr="00EE27D6" w:rsidRDefault="00FA2BFF" w:rsidP="00EE27D6">
      <w:pPr>
        <w:pStyle w:val="L-Source"/>
      </w:pPr>
      <w:r>
        <w:t>        </w:t>
      </w:r>
      <w:r w:rsidR="00487FC3" w:rsidRPr="00EE27D6">
        <w:t>this_ax.set_ylabel(</w:t>
      </w:r>
      <w:r w:rsidR="006C09DF">
        <w:t>''</w:t>
      </w:r>
      <w:r w:rsidR="00487FC3" w:rsidRPr="00EE27D6">
        <w:t>)</w:t>
      </w:r>
    </w:p>
    <w:p w14:paraId="4FD55030" w14:textId="787B8093" w:rsidR="00487FC3" w:rsidRPr="00EE27D6" w:rsidRDefault="00FA2BFF" w:rsidP="00EE27D6">
      <w:pPr>
        <w:pStyle w:val="L-Source"/>
      </w:pPr>
      <w:r>
        <w:t>    </w:t>
      </w:r>
      <w:r w:rsidR="00487FC3" w:rsidRPr="00EE27D6">
        <w:t>counter += 1</w:t>
      </w:r>
    </w:p>
    <w:p w14:paraId="3971FA98" w14:textId="236AE8DE" w:rsidR="00487FC3" w:rsidRDefault="005B31CF" w:rsidP="00487FC3">
      <w:pPr>
        <w:pStyle w:val="L-Regular"/>
        <w:rPr>
          <w:lang w:val="en-US"/>
        </w:rPr>
      </w:pPr>
      <w:r>
        <w:rPr>
          <w:lang w:val="en-US"/>
        </w:rPr>
        <w:t>Since we will be</w:t>
      </w:r>
      <w:r w:rsidR="00487FC3">
        <w:rPr>
          <w:lang w:val="en-US"/>
        </w:rPr>
        <w:t xml:space="preserve"> plotting marginal distributions, </w:t>
      </w:r>
      <w:r w:rsidR="00893F62">
        <w:rPr>
          <w:lang w:val="en-US"/>
        </w:rPr>
        <w:t xml:space="preserve">as we look at how validation AUC changes with a given hyperparameter, all the other hyperparameters are also changing. This means </w:t>
      </w:r>
      <w:r w:rsidR="00893D1A">
        <w:rPr>
          <w:lang w:val="en-US"/>
        </w:rPr>
        <w:t xml:space="preserve">that </w:t>
      </w:r>
      <w:r w:rsidR="00893F62">
        <w:rPr>
          <w:lang w:val="en-US"/>
        </w:rPr>
        <w:t>the relationship may be noisy. To get an idea of the overall trend, we are also going to create line plots with the average value of the validation AUC in each decile of the hyperparameter. Deciles organize data into bins based on whether the values fall into the bottom 10%, the next 10%, and so on</w:t>
      </w:r>
      <w:r w:rsidR="00893D1A">
        <w:rPr>
          <w:lang w:val="en-US"/>
        </w:rPr>
        <w:t>,</w:t>
      </w:r>
      <w:r w:rsidR="00893F62">
        <w:rPr>
          <w:lang w:val="en-US"/>
        </w:rPr>
        <w:t xml:space="preserve"> up to the top 10%.</w:t>
      </w:r>
      <w:r>
        <w:rPr>
          <w:lang w:val="en-US"/>
        </w:rPr>
        <w:t xml:space="preserve"> </w:t>
      </w:r>
      <w:r w:rsidR="00893D1A">
        <w:rPr>
          <w:lang w:val="en-US"/>
        </w:rPr>
        <w:t>p</w:t>
      </w:r>
      <w:r>
        <w:rPr>
          <w:lang w:val="en-US"/>
        </w:rPr>
        <w:t xml:space="preserve">andas offers a function called </w:t>
      </w:r>
      <w:r w:rsidRPr="00D159D0">
        <w:rPr>
          <w:rStyle w:val="P-Code"/>
        </w:rPr>
        <w:t>qcut</w:t>
      </w:r>
      <w:r w:rsidR="00893D1A">
        <w:rPr>
          <w:lang w:val="en-US"/>
        </w:rPr>
        <w:t xml:space="preserve">, </w:t>
      </w:r>
      <w:r>
        <w:rPr>
          <w:lang w:val="en-US"/>
        </w:rPr>
        <w:t xml:space="preserve">which cuts a </w:t>
      </w:r>
      <w:r w:rsidRPr="00B27602">
        <w:t>Series</w:t>
      </w:r>
      <w:r>
        <w:rPr>
          <w:lang w:val="en-US"/>
        </w:rPr>
        <w:t xml:space="preserve"> into quantiles</w:t>
      </w:r>
      <w:r w:rsidR="00292D81">
        <w:rPr>
          <w:lang w:val="en-US"/>
        </w:rPr>
        <w:t xml:space="preserve"> (a quantile is one of a group of equal-size bins, for example one of the deciles in the case of 10 bins)</w:t>
      </w:r>
      <w:r>
        <w:rPr>
          <w:lang w:val="en-US"/>
        </w:rPr>
        <w:t xml:space="preserve">, returning another series of the quantiles, as well as the endpoints of the quantile bins, which you can think of </w:t>
      </w:r>
      <w:r w:rsidR="00893D1A">
        <w:rPr>
          <w:lang w:val="en-US"/>
        </w:rPr>
        <w:t xml:space="preserve">as </w:t>
      </w:r>
      <w:r>
        <w:rPr>
          <w:lang w:val="en-US"/>
        </w:rPr>
        <w:t>histogram edges.</w:t>
      </w:r>
    </w:p>
    <w:p w14:paraId="5CF407FA" w14:textId="35326E7E" w:rsidR="005B31CF" w:rsidRDefault="005B31CF" w:rsidP="005B31CF">
      <w:pPr>
        <w:pStyle w:val="L-Numbers"/>
        <w:rPr>
          <w:lang w:val="en-US"/>
        </w:rPr>
      </w:pPr>
      <w:r>
        <w:rPr>
          <w:lang w:val="en-US"/>
        </w:rPr>
        <w:t xml:space="preserve">Use pandas </w:t>
      </w:r>
      <w:r w:rsidRPr="005B31CF">
        <w:rPr>
          <w:rStyle w:val="P-Code"/>
        </w:rPr>
        <w:t>qcut</w:t>
      </w:r>
      <w:r>
        <w:rPr>
          <w:lang w:val="en-US"/>
        </w:rPr>
        <w:t xml:space="preserve"> to generate a series of deciles (10 quantiles) for each hyperparameter (except </w:t>
      </w:r>
      <w:r w:rsidRPr="005B31CF">
        <w:rPr>
          <w:rStyle w:val="P-Code"/>
        </w:rPr>
        <w:t>max_depth</w:t>
      </w:r>
      <w:r>
        <w:rPr>
          <w:lang w:val="en-US"/>
        </w:rPr>
        <w:t>), returning the bin edges (there will be 11 of these for 10 quantiles) and dropping bin edges as needed if there are not enough unique values to divide into 10 quantiles (</w:t>
      </w:r>
      <w:r w:rsidRPr="005B31CF">
        <w:rPr>
          <w:rStyle w:val="P-Code"/>
        </w:rPr>
        <w:t>duplicates=</w:t>
      </w:r>
      <w:r w:rsidR="006C09DF">
        <w:rPr>
          <w:rStyle w:val="P-Code"/>
        </w:rPr>
        <w:t>'</w:t>
      </w:r>
      <w:r w:rsidRPr="005B31CF">
        <w:rPr>
          <w:rStyle w:val="P-Code"/>
        </w:rPr>
        <w:t>drop</w:t>
      </w:r>
      <w:r w:rsidR="006C09DF">
        <w:rPr>
          <w:rStyle w:val="P-Code"/>
        </w:rPr>
        <w:t>'</w:t>
      </w:r>
      <w:r>
        <w:rPr>
          <w:lang w:val="en-US"/>
        </w:rPr>
        <w:t xml:space="preserve">). Create a list of points halfway between </w:t>
      </w:r>
      <w:r w:rsidR="00D159D0">
        <w:rPr>
          <w:lang w:val="en-US"/>
        </w:rPr>
        <w:t>each pair of</w:t>
      </w:r>
      <w:r>
        <w:rPr>
          <w:lang w:val="en-US"/>
        </w:rPr>
        <w:t xml:space="preserve"> bin edges for </w:t>
      </w:r>
      <w:r w:rsidR="00D159D0">
        <w:rPr>
          <w:lang w:val="en-US"/>
        </w:rPr>
        <w:t>plotting</w:t>
      </w:r>
      <w:r w:rsidR="00893D1A">
        <w:rPr>
          <w:lang w:val="en-US"/>
        </w:rPr>
        <w:t>:</w:t>
      </w:r>
    </w:p>
    <w:p w14:paraId="47E4C1F4" w14:textId="3E67B3BD" w:rsidR="005B31CF" w:rsidRPr="00EE27D6" w:rsidRDefault="008A127D" w:rsidP="00EE27D6">
      <w:pPr>
        <w:pStyle w:val="L-Source"/>
      </w:pPr>
      <w:r>
        <w:t>    </w:t>
      </w:r>
      <w:r w:rsidR="005B31CF" w:rsidRPr="00EE27D6">
        <w:t xml:space="preserve">if col != </w:t>
      </w:r>
      <w:r w:rsidR="006C09DF">
        <w:t>'</w:t>
      </w:r>
      <w:r w:rsidR="005B31CF" w:rsidRPr="00EE27D6">
        <w:t>max_depth</w:t>
      </w:r>
      <w:r w:rsidR="006C09DF">
        <w:t>'</w:t>
      </w:r>
      <w:r w:rsidR="005B31CF" w:rsidRPr="00EE27D6">
        <w:t>:</w:t>
      </w:r>
    </w:p>
    <w:p w14:paraId="2DF191BF" w14:textId="31F7D908" w:rsidR="005B31CF" w:rsidRPr="00EE27D6" w:rsidRDefault="00B57E68" w:rsidP="00EE27D6">
      <w:pPr>
        <w:pStyle w:val="L-Source"/>
      </w:pPr>
      <w:r>
        <w:lastRenderedPageBreak/>
        <w:t>        </w:t>
      </w:r>
      <w:r w:rsidR="005B31CF" w:rsidRPr="00EE27D6">
        <w:t>out, bins = pd.qcut(xgb_param_search_df[col], q=10,</w:t>
      </w:r>
      <w:r w:rsidR="004479A3">
        <w:t>\</w:t>
      </w:r>
    </w:p>
    <w:p w14:paraId="2771251B" w14:textId="2748E14C" w:rsidR="005B31CF" w:rsidRPr="00EE27D6" w:rsidRDefault="004479A3" w:rsidP="00EE27D6">
      <w:pPr>
        <w:pStyle w:val="L-Source"/>
      </w:pPr>
      <w:r>
        <w:t>                            </w:t>
      </w:r>
      <w:r w:rsidR="005B31CF" w:rsidRPr="00EE27D6">
        <w:t>retbins=True, duplicates=</w:t>
      </w:r>
      <w:r w:rsidR="006C09DF">
        <w:t>'</w:t>
      </w:r>
      <w:r w:rsidR="005B31CF" w:rsidRPr="00EE27D6">
        <w:t>drop</w:t>
      </w:r>
      <w:r w:rsidR="006C09DF">
        <w:t>'</w:t>
      </w:r>
      <w:r w:rsidR="005B31CF" w:rsidRPr="00EE27D6">
        <w:t>)</w:t>
      </w:r>
    </w:p>
    <w:p w14:paraId="3AA932AF" w14:textId="6425C3F5" w:rsidR="005B31CF" w:rsidRPr="00EE27D6" w:rsidRDefault="00F8216A" w:rsidP="00EE27D6">
      <w:pPr>
        <w:pStyle w:val="L-Source"/>
      </w:pPr>
      <w:r>
        <w:t>        </w:t>
      </w:r>
      <w:r w:rsidR="005B31CF" w:rsidRPr="00EE27D6">
        <w:t>half_points = [(bins[ix] + bins[ix+1])/2</w:t>
      </w:r>
    </w:p>
    <w:p w14:paraId="080A2E0F" w14:textId="33568C27" w:rsidR="005B31CF" w:rsidRPr="00EE27D6" w:rsidRDefault="00F8216A" w:rsidP="00EE27D6">
      <w:pPr>
        <w:pStyle w:val="L-Source"/>
      </w:pPr>
      <w:r>
        <w:t>                       </w:t>
      </w:r>
      <w:r w:rsidR="005B31CF" w:rsidRPr="00EE27D6">
        <w:t>for ix in range(len(bins)-1)]</w:t>
      </w:r>
    </w:p>
    <w:p w14:paraId="02191479" w14:textId="2CD47712" w:rsidR="005B31CF" w:rsidRDefault="005B31CF" w:rsidP="005B31CF">
      <w:pPr>
        <w:pStyle w:val="L-Numbers"/>
        <w:rPr>
          <w:lang w:val="en-US"/>
        </w:rPr>
      </w:pPr>
      <w:r>
        <w:rPr>
          <w:lang w:val="en-US"/>
        </w:rPr>
        <w:t xml:space="preserve">For </w:t>
      </w:r>
      <w:r w:rsidRPr="00D159D0">
        <w:rPr>
          <w:rStyle w:val="P-Code"/>
        </w:rPr>
        <w:t>max_depth</w:t>
      </w:r>
      <w:r>
        <w:rPr>
          <w:lang w:val="en-US"/>
        </w:rPr>
        <w:t xml:space="preserve">, since there are only </w:t>
      </w:r>
      <w:r w:rsidR="00893D1A">
        <w:rPr>
          <w:lang w:val="en-US"/>
        </w:rPr>
        <w:t>six</w:t>
      </w:r>
      <w:r>
        <w:rPr>
          <w:lang w:val="en-US"/>
        </w:rPr>
        <w:t xml:space="preserve"> unique values, </w:t>
      </w:r>
      <w:r w:rsidR="00D159D0">
        <w:rPr>
          <w:lang w:val="en-US"/>
        </w:rPr>
        <w:t xml:space="preserve">we can use these values </w:t>
      </w:r>
      <w:r w:rsidR="00893D1A">
        <w:rPr>
          <w:lang w:val="en-US"/>
        </w:rPr>
        <w:t xml:space="preserve">directly </w:t>
      </w:r>
      <w:r w:rsidR="00D159D0">
        <w:rPr>
          <w:lang w:val="en-US"/>
        </w:rPr>
        <w:t>in a similar way to the deciles</w:t>
      </w:r>
      <w:r w:rsidR="00893D1A">
        <w:rPr>
          <w:lang w:val="en-US"/>
        </w:rPr>
        <w:t>:</w:t>
      </w:r>
    </w:p>
    <w:p w14:paraId="27050E60" w14:textId="77777777" w:rsidR="005B31CF" w:rsidRPr="00EE27D6" w:rsidRDefault="005B31CF" w:rsidP="00EE27D6">
      <w:pPr>
        <w:pStyle w:val="L-Source"/>
      </w:pPr>
      <w:r w:rsidRPr="00EE27D6">
        <w:t xml:space="preserve">    else:</w:t>
      </w:r>
    </w:p>
    <w:p w14:paraId="08053652" w14:textId="77777777" w:rsidR="005B31CF" w:rsidRPr="00EE27D6" w:rsidRDefault="005B31CF" w:rsidP="00EE27D6">
      <w:pPr>
        <w:pStyle w:val="L-Source"/>
      </w:pPr>
      <w:r w:rsidRPr="00EE27D6">
        <w:t xml:space="preserve">        out = xgb_param_search_df[col]</w:t>
      </w:r>
    </w:p>
    <w:p w14:paraId="622DCA76" w14:textId="4E27487C" w:rsidR="005B31CF" w:rsidRPr="00EE27D6" w:rsidRDefault="005B31CF" w:rsidP="00EE27D6">
      <w:pPr>
        <w:pStyle w:val="L-Source"/>
      </w:pPr>
      <w:r w:rsidRPr="00EE27D6">
        <w:t xml:space="preserve">        half_points = np.sort(xgb_param_search_df[col].unique())</w:t>
      </w:r>
    </w:p>
    <w:p w14:paraId="5414A319" w14:textId="2E3084DF" w:rsidR="00D159D0" w:rsidRDefault="00D159D0" w:rsidP="00D159D0">
      <w:pPr>
        <w:pStyle w:val="L-Numbers"/>
        <w:rPr>
          <w:lang w:val="en-US"/>
        </w:rPr>
      </w:pPr>
      <w:r>
        <w:rPr>
          <w:lang w:val="en-US"/>
        </w:rPr>
        <w:t>Create a temporary data</w:t>
      </w:r>
      <w:r w:rsidR="00893D1A">
        <w:rPr>
          <w:lang w:val="en-US"/>
        </w:rPr>
        <w:t xml:space="preserve"> </w:t>
      </w:r>
      <w:r>
        <w:rPr>
          <w:lang w:val="en-US"/>
        </w:rPr>
        <w:t>frame by copying the hyperparameter search data</w:t>
      </w:r>
      <w:r w:rsidR="00893D1A">
        <w:rPr>
          <w:lang w:val="en-US"/>
        </w:rPr>
        <w:t xml:space="preserve"> </w:t>
      </w:r>
      <w:r>
        <w:rPr>
          <w:lang w:val="en-US"/>
        </w:rPr>
        <w:t xml:space="preserve">frame, create a new column with the </w:t>
      </w:r>
      <w:r w:rsidRPr="00B27602">
        <w:t>Series</w:t>
      </w:r>
      <w:r>
        <w:rPr>
          <w:lang w:val="en-US"/>
        </w:rPr>
        <w:t xml:space="preserve"> of deciles, and use this to find the average value of the validation AUC within each hyperparameter decile:</w:t>
      </w:r>
    </w:p>
    <w:p w14:paraId="0D9067F8" w14:textId="375F0736" w:rsidR="00D159D0" w:rsidRPr="00EE27D6" w:rsidRDefault="00AD560F" w:rsidP="00EE27D6">
      <w:pPr>
        <w:pStyle w:val="L-Source"/>
      </w:pPr>
      <w:r>
        <w:t>    </w:t>
      </w:r>
      <w:r w:rsidR="00D159D0" w:rsidRPr="00EE27D6">
        <w:t>tmp_df = xgb_param_search_df.copy()</w:t>
      </w:r>
    </w:p>
    <w:p w14:paraId="77F14652" w14:textId="1054061B" w:rsidR="00D159D0" w:rsidRPr="00EE27D6" w:rsidRDefault="00AD560F" w:rsidP="00EE27D6">
      <w:pPr>
        <w:pStyle w:val="L-Source"/>
      </w:pPr>
      <w:r>
        <w:t>    </w:t>
      </w:r>
      <w:r w:rsidR="00D159D0" w:rsidRPr="00EE27D6">
        <w:t>tmp_df[</w:t>
      </w:r>
      <w:r w:rsidR="006C09DF">
        <w:t>'</w:t>
      </w:r>
      <w:r w:rsidR="00D159D0" w:rsidRPr="00EE27D6">
        <w:t>param_decile</w:t>
      </w:r>
      <w:r w:rsidR="006C09DF">
        <w:t>'</w:t>
      </w:r>
      <w:r w:rsidR="00D159D0" w:rsidRPr="00EE27D6">
        <w:t>] = out</w:t>
      </w:r>
    </w:p>
    <w:p w14:paraId="7E239E96" w14:textId="322533EE" w:rsidR="00D159D0" w:rsidRPr="00EE27D6" w:rsidRDefault="00AD560F" w:rsidP="00EE27D6">
      <w:pPr>
        <w:pStyle w:val="L-Source"/>
      </w:pPr>
      <w:r>
        <w:t>    </w:t>
      </w:r>
      <w:r w:rsidR="00D159D0" w:rsidRPr="00EE27D6">
        <w:t>mean_df = tmp_df.groupby(</w:t>
      </w:r>
      <w:r w:rsidR="006C09DF">
        <w:t>'</w:t>
      </w:r>
      <w:r w:rsidR="00D159D0" w:rsidRPr="00EE27D6">
        <w:t>param_decile</w:t>
      </w:r>
      <w:r w:rsidR="006C09DF">
        <w:t>'</w:t>
      </w:r>
      <w:r w:rsidR="00D159D0" w:rsidRPr="00EE27D6">
        <w:t>).agg(</w:t>
      </w:r>
    </w:p>
    <w:p w14:paraId="42938D97" w14:textId="2B102CCA" w:rsidR="00D159D0" w:rsidRPr="00EE27D6" w:rsidRDefault="00AD560F" w:rsidP="00EE27D6">
      <w:pPr>
        <w:pStyle w:val="L-Source"/>
      </w:pPr>
      <w:r>
        <w:t>        </w:t>
      </w:r>
      <w:r w:rsidR="00D159D0" w:rsidRPr="00EE27D6">
        <w:t>{</w:t>
      </w:r>
      <w:r w:rsidR="006C09DF">
        <w:t>'</w:t>
      </w:r>
      <w:r w:rsidR="00D159D0" w:rsidRPr="00EE27D6">
        <w:t>Validation ROC AUC</w:t>
      </w:r>
      <w:r w:rsidR="006C09DF">
        <w:t>'</w:t>
      </w:r>
      <w:r w:rsidR="00D159D0" w:rsidRPr="00EE27D6">
        <w:t>:</w:t>
      </w:r>
      <w:r w:rsidR="006C09DF">
        <w:t>'</w:t>
      </w:r>
      <w:r w:rsidR="00D159D0" w:rsidRPr="00EE27D6">
        <w:t>mean</w:t>
      </w:r>
      <w:r w:rsidR="006C09DF">
        <w:t>'</w:t>
      </w:r>
      <w:r w:rsidR="00D159D0" w:rsidRPr="00EE27D6">
        <w:t>})</w:t>
      </w:r>
    </w:p>
    <w:p w14:paraId="467E6543" w14:textId="09DBE055" w:rsidR="00D159D0" w:rsidRDefault="00AC78EA" w:rsidP="00D159D0">
      <w:pPr>
        <w:pStyle w:val="L-Numbers"/>
        <w:rPr>
          <w:lang w:val="en-US"/>
        </w:rPr>
      </w:pPr>
      <w:r>
        <w:rPr>
          <w:lang w:val="en-US"/>
        </w:rPr>
        <w:t>We can visualize results with</w:t>
      </w:r>
      <w:r w:rsidR="00D159D0">
        <w:rPr>
          <w:lang w:val="en-US"/>
        </w:rPr>
        <w:t xml:space="preserve"> a dashed line plot of the decile averages of validation AUC within each grouping, on the same axis as each scatter plot. Close the </w:t>
      </w:r>
      <w:r w:rsidR="00D159D0" w:rsidRPr="00D159D0">
        <w:rPr>
          <w:rStyle w:val="P-Code"/>
        </w:rPr>
        <w:t>for</w:t>
      </w:r>
      <w:r w:rsidR="00D159D0">
        <w:rPr>
          <w:lang w:val="en-US"/>
        </w:rPr>
        <w:t xml:space="preserve"> loop and clean up the subplot formatting with </w:t>
      </w:r>
      <w:r w:rsidR="00D159D0" w:rsidRPr="00D159D0">
        <w:rPr>
          <w:rStyle w:val="P-Code"/>
        </w:rPr>
        <w:t>plt.tight_layout()</w:t>
      </w:r>
      <w:r w:rsidR="00D159D0">
        <w:rPr>
          <w:lang w:val="en-US"/>
        </w:rPr>
        <w:t>:</w:t>
      </w:r>
    </w:p>
    <w:p w14:paraId="237CA40A" w14:textId="77777777" w:rsidR="00CE3C74" w:rsidRDefault="003A3630" w:rsidP="00EE27D6">
      <w:pPr>
        <w:pStyle w:val="L-Source"/>
      </w:pPr>
      <w:r>
        <w:t>    </w:t>
      </w:r>
      <w:r w:rsidR="00D159D0" w:rsidRPr="00EE27D6">
        <w:t>this_ax.plot(half_points,</w:t>
      </w:r>
      <w:r w:rsidR="00CE3C74">
        <w:t>\</w:t>
      </w:r>
    </w:p>
    <w:p w14:paraId="246E0EF1" w14:textId="77777777" w:rsidR="00CE3C74" w:rsidRDefault="00CE3C74" w:rsidP="00EE27D6">
      <w:pPr>
        <w:pStyle w:val="L-Source"/>
      </w:pPr>
      <w:r>
        <w:t>                 </w:t>
      </w:r>
      <w:r w:rsidR="00D159D0" w:rsidRPr="00EE27D6">
        <w:t>mean_df.values,</w:t>
      </w:r>
      <w:r>
        <w:t>\</w:t>
      </w:r>
    </w:p>
    <w:p w14:paraId="16733C3A" w14:textId="77777777" w:rsidR="00CE3C74" w:rsidRDefault="00CE3C74" w:rsidP="00EE27D6">
      <w:pPr>
        <w:pStyle w:val="L-Source"/>
      </w:pPr>
      <w:r>
        <w:t>                 </w:t>
      </w:r>
      <w:r w:rsidR="00D159D0" w:rsidRPr="00EE27D6">
        <w:t>color=</w:t>
      </w:r>
      <w:r w:rsidR="006C09DF">
        <w:t>'</w:t>
      </w:r>
      <w:r w:rsidR="00D159D0" w:rsidRPr="00EE27D6">
        <w:t>k</w:t>
      </w:r>
      <w:r w:rsidR="006C09DF">
        <w:t>'</w:t>
      </w:r>
      <w:r w:rsidR="00D159D0" w:rsidRPr="00EE27D6">
        <w:t>,</w:t>
      </w:r>
      <w:r>
        <w:t>\</w:t>
      </w:r>
    </w:p>
    <w:p w14:paraId="395397D5" w14:textId="769E62C6" w:rsidR="00D159D0" w:rsidRPr="00EE27D6" w:rsidRDefault="00CE3C74" w:rsidP="00EE27D6">
      <w:pPr>
        <w:pStyle w:val="L-Source"/>
      </w:pPr>
      <w:r>
        <w:t>                 </w:t>
      </w:r>
      <w:r w:rsidR="00D159D0" w:rsidRPr="00EE27D6">
        <w:t>linestyle=</w:t>
      </w:r>
      <w:r w:rsidR="006C09DF">
        <w:t>'</w:t>
      </w:r>
      <w:r w:rsidR="00D159D0" w:rsidRPr="00EE27D6">
        <w:t>--</w:t>
      </w:r>
      <w:r w:rsidR="006C09DF">
        <w:t>'</w:t>
      </w:r>
      <w:r w:rsidR="00D159D0" w:rsidRPr="00EE27D6">
        <w:t>)</w:t>
      </w:r>
    </w:p>
    <w:p w14:paraId="49040DCC" w14:textId="02516EE8" w:rsidR="00D159D0" w:rsidRPr="00EE27D6" w:rsidRDefault="00D159D0" w:rsidP="00EE27D6">
      <w:pPr>
        <w:pStyle w:val="L-Source"/>
      </w:pPr>
      <w:r w:rsidRPr="00EE27D6">
        <w:t>plt.tight_layout()</w:t>
      </w:r>
      <w:commentRangeEnd w:id="26"/>
      <w:r w:rsidR="00EA71FB">
        <w:rPr>
          <w:rStyle w:val="CommentReference"/>
          <w:rFonts w:cs="Arial"/>
        </w:rPr>
        <w:commentReference w:id="26"/>
      </w:r>
    </w:p>
    <w:p w14:paraId="091870D5" w14:textId="1CEDBCCB" w:rsidR="00D159D0" w:rsidRDefault="009B4395" w:rsidP="00D159D0">
      <w:pPr>
        <w:pStyle w:val="L-Regular"/>
        <w:rPr>
          <w:lang w:val="en-US"/>
        </w:rPr>
      </w:pPr>
      <w:r>
        <w:rPr>
          <w:lang w:val="en-US"/>
        </w:rPr>
        <w:t xml:space="preserve">After running the </w:t>
      </w:r>
      <w:r w:rsidRPr="009B4395">
        <w:rPr>
          <w:rStyle w:val="P-Code"/>
        </w:rPr>
        <w:t>for</w:t>
      </w:r>
      <w:r>
        <w:rPr>
          <w:lang w:val="en-US"/>
        </w:rPr>
        <w:t xml:space="preserve"> loop, t</w:t>
      </w:r>
      <w:r w:rsidR="00D159D0">
        <w:rPr>
          <w:lang w:val="en-US"/>
        </w:rPr>
        <w:t>he resulting image should look like this:</w:t>
      </w:r>
    </w:p>
    <w:p w14:paraId="3BFCE266" w14:textId="7A94A9B7" w:rsidR="00D159D0" w:rsidRDefault="00D159D0" w:rsidP="00D159D0">
      <w:pPr>
        <w:pStyle w:val="P-Regular"/>
        <w:rPr>
          <w:lang w:val="en-US"/>
        </w:rPr>
      </w:pPr>
      <w:r>
        <w:rPr>
          <w:noProof/>
          <w:lang w:val="en-US"/>
        </w:rPr>
        <w:lastRenderedPageBreak/>
        <w:drawing>
          <wp:inline distT="0" distB="0" distL="0" distR="0" wp14:anchorId="38444D40" wp14:editId="670D64CF">
            <wp:extent cx="6077968" cy="4537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77968" cy="4537075"/>
                    </a:xfrm>
                    <a:prstGeom prst="rect">
                      <a:avLst/>
                    </a:prstGeom>
                  </pic:spPr>
                </pic:pic>
              </a:graphicData>
            </a:graphic>
          </wp:inline>
        </w:drawing>
      </w:r>
    </w:p>
    <w:p w14:paraId="343FC745" w14:textId="6ED6DBF2" w:rsidR="00D159D0" w:rsidRDefault="00D159D0" w:rsidP="00D159D0">
      <w:pPr>
        <w:pStyle w:val="IMG-Caption"/>
        <w:rPr>
          <w:lang w:val="en-US"/>
        </w:rPr>
      </w:pPr>
      <w:r>
        <w:rPr>
          <w:lang w:val="en-US"/>
        </w:rPr>
        <w:t xml:space="preserve">Figure 6.4: Validation AUCs plotted against each hyperparameter, along with </w:t>
      </w:r>
      <w:r w:rsidR="00893D1A">
        <w:rPr>
          <w:lang w:val="en-US"/>
        </w:rPr>
        <w:t xml:space="preserve">the </w:t>
      </w:r>
      <w:r>
        <w:rPr>
          <w:lang w:val="en-US"/>
        </w:rPr>
        <w:t>average values within hyperparameter deciles</w:t>
      </w:r>
    </w:p>
    <w:p w14:paraId="189F8A7E" w14:textId="7F2B2BD8" w:rsidR="00D159D0" w:rsidRDefault="0094055F" w:rsidP="0094055F">
      <w:pPr>
        <w:pStyle w:val="L-Regular"/>
        <w:rPr>
          <w:lang w:val="en-US"/>
        </w:rPr>
      </w:pPr>
      <w:r>
        <w:rPr>
          <w:lang w:val="en-US"/>
        </w:rPr>
        <w:t xml:space="preserve">While we noted that the hyperparameter search in this exercise did not result in a substantial increase in validation AUC over previous efforts in this chapter, the plots in </w:t>
      </w:r>
      <w:r w:rsidRPr="00BA0712">
        <w:rPr>
          <w:rStyle w:val="P-Italics"/>
        </w:rPr>
        <w:t>Figure 6.4</w:t>
      </w:r>
      <w:r>
        <w:rPr>
          <w:lang w:val="en-US"/>
        </w:rPr>
        <w:t xml:space="preserve"> can still show us how XGBoost hyperparameters affect model performance for this particular dataset. One way that XGBoost combats overfitting is by limiting the data available when growing trees, either by randomly selecting only a fraction of the features available to each tree (</w:t>
      </w:r>
      <w:r w:rsidRPr="0094055F">
        <w:rPr>
          <w:rStyle w:val="P-Code"/>
        </w:rPr>
        <w:t>colsample_bytree</w:t>
      </w:r>
      <w:r>
        <w:rPr>
          <w:lang w:val="en-US"/>
        </w:rPr>
        <w:t>), or a fraction of the training samples (</w:t>
      </w:r>
      <w:r w:rsidRPr="0094055F">
        <w:rPr>
          <w:rStyle w:val="P-Code"/>
        </w:rPr>
        <w:t>subsample</w:t>
      </w:r>
      <w:r>
        <w:rPr>
          <w:lang w:val="en-US"/>
        </w:rPr>
        <w:t>). However</w:t>
      </w:r>
      <w:r w:rsidR="00893D1A">
        <w:rPr>
          <w:lang w:val="en-US"/>
        </w:rPr>
        <w:t>,</w:t>
      </w:r>
      <w:r>
        <w:rPr>
          <w:lang w:val="en-US"/>
        </w:rPr>
        <w:t xml:space="preserve"> for th</w:t>
      </w:r>
      <w:r w:rsidR="00893D1A">
        <w:rPr>
          <w:lang w:val="en-US"/>
        </w:rPr>
        <w:t>is</w:t>
      </w:r>
      <w:r>
        <w:rPr>
          <w:lang w:val="en-US"/>
        </w:rPr>
        <w:t xml:space="preserve"> synthetic data, it appears the model performs best when using 100% of the features and samples for each tree; less than this and model performance steadily degrades. Another way to control overfitting is to limit the complexity of trees in the ensemble, by controlling their </w:t>
      </w:r>
      <w:r w:rsidRPr="00CA7DEE">
        <w:rPr>
          <w:rStyle w:val="P-Code"/>
        </w:rPr>
        <w:t>max_depth</w:t>
      </w:r>
      <w:r>
        <w:rPr>
          <w:lang w:val="en-US"/>
        </w:rPr>
        <w:t>, the minimum number of training samples in the leaves (</w:t>
      </w:r>
      <w:r w:rsidRPr="00CA7DEE">
        <w:rPr>
          <w:rStyle w:val="P-Code"/>
        </w:rPr>
        <w:t>min_child_weight</w:t>
      </w:r>
      <w:r>
        <w:rPr>
          <w:lang w:val="en-US"/>
        </w:rPr>
        <w:t xml:space="preserve">), or the </w:t>
      </w:r>
      <w:r w:rsidR="00CA7DEE">
        <w:rPr>
          <w:lang w:val="en-US"/>
        </w:rPr>
        <w:t xml:space="preserve">minimum </w:t>
      </w:r>
      <w:r w:rsidR="00292D81">
        <w:rPr>
          <w:lang w:val="en-US"/>
        </w:rPr>
        <w:t xml:space="preserve">reduction in the value of the </w:t>
      </w:r>
      <w:r w:rsidR="00CA7DEE">
        <w:rPr>
          <w:lang w:val="en-US"/>
        </w:rPr>
        <w:t>loss function reduction required to split a node</w:t>
      </w:r>
      <w:r>
        <w:rPr>
          <w:lang w:val="en-US"/>
        </w:rPr>
        <w:t xml:space="preserve"> (</w:t>
      </w:r>
      <w:r w:rsidRPr="00CA7DEE">
        <w:rPr>
          <w:rStyle w:val="P-Code"/>
        </w:rPr>
        <w:t>gamma</w:t>
      </w:r>
      <w:r>
        <w:rPr>
          <w:lang w:val="en-US"/>
        </w:rPr>
        <w:t>).</w:t>
      </w:r>
      <w:r w:rsidR="00CA7DEE">
        <w:rPr>
          <w:lang w:val="en-US"/>
        </w:rPr>
        <w:t xml:space="preserve"> Neither </w:t>
      </w:r>
      <w:r w:rsidR="00CA7DEE" w:rsidRPr="00CA7DEE">
        <w:rPr>
          <w:rStyle w:val="P-Code"/>
        </w:rPr>
        <w:t>max_depth</w:t>
      </w:r>
      <w:r w:rsidR="00CA7DEE">
        <w:rPr>
          <w:lang w:val="en-US"/>
        </w:rPr>
        <w:t xml:space="preserve"> nor </w:t>
      </w:r>
      <w:r w:rsidR="00CA7DEE" w:rsidRPr="00CA7DEE">
        <w:rPr>
          <w:rStyle w:val="P-Code"/>
        </w:rPr>
        <w:t>gamma</w:t>
      </w:r>
      <w:r w:rsidR="00CA7DEE">
        <w:rPr>
          <w:lang w:val="en-US"/>
        </w:rPr>
        <w:t xml:space="preserve"> appear to have much effect on model performance in our example here, while limiting the number of samples in the leaves</w:t>
      </w:r>
      <w:r w:rsidR="00535488">
        <w:rPr>
          <w:lang w:val="en-US"/>
        </w:rPr>
        <w:t xml:space="preserve"> appears to be detrimental.</w:t>
      </w:r>
    </w:p>
    <w:p w14:paraId="7949D2D0" w14:textId="154710A6" w:rsidR="001311C6" w:rsidRDefault="001311C6" w:rsidP="001311C6">
      <w:pPr>
        <w:pStyle w:val="L-Regular"/>
        <w:rPr>
          <w:lang w:val="en-US"/>
        </w:rPr>
      </w:pPr>
      <w:r>
        <w:rPr>
          <w:lang w:val="en-US"/>
        </w:rPr>
        <w:t xml:space="preserve">It appears that in this case, the gradient boosting procedure is robust enough on its own to achieve good model performance, without any additional tricks </w:t>
      </w:r>
      <w:r w:rsidR="00893D1A">
        <w:rPr>
          <w:lang w:val="en-US"/>
        </w:rPr>
        <w:t xml:space="preserve">required </w:t>
      </w:r>
      <w:r>
        <w:rPr>
          <w:lang w:val="en-US"/>
        </w:rPr>
        <w:t xml:space="preserve">to reduce overfitting. Similar to what we observed above, however, having a smaller </w:t>
      </w:r>
      <w:r w:rsidRPr="00CA7DEE">
        <w:rPr>
          <w:rStyle w:val="P-Code"/>
        </w:rPr>
        <w:t>learning_rate</w:t>
      </w:r>
      <w:r>
        <w:rPr>
          <w:lang w:val="en-US"/>
        </w:rPr>
        <w:t xml:space="preserve"> is beneficial.</w:t>
      </w:r>
    </w:p>
    <w:p w14:paraId="6D3176C3" w14:textId="45E35767" w:rsidR="00AC78EA" w:rsidRPr="005D68A6" w:rsidRDefault="001311C6" w:rsidP="005D68A6">
      <w:pPr>
        <w:pStyle w:val="L-Numbers"/>
      </w:pPr>
      <w:r w:rsidRPr="005D68A6">
        <w:t>We can show the optimal hyperparameter combination and the corresponding validation set AUC as follows:</w:t>
      </w:r>
    </w:p>
    <w:p w14:paraId="5A91EA0C" w14:textId="3233CF1C" w:rsidR="001311C6" w:rsidRDefault="001311C6" w:rsidP="00EE27D6">
      <w:pPr>
        <w:pStyle w:val="L-Source"/>
      </w:pPr>
      <w:commentRangeStart w:id="27"/>
      <w:r>
        <w:lastRenderedPageBreak/>
        <w:t>max_ix = xgb_param_search_df[</w:t>
      </w:r>
      <w:r w:rsidR="006C09DF">
        <w:t>'</w:t>
      </w:r>
      <w:r>
        <w:t>Validation ROC AUC</w:t>
      </w:r>
      <w:r w:rsidR="006C09DF">
        <w:t>'</w:t>
      </w:r>
      <w:r>
        <w:t>] == max_auc</w:t>
      </w:r>
    </w:p>
    <w:p w14:paraId="3D9CF125" w14:textId="09D60D43" w:rsidR="001311C6" w:rsidRDefault="001311C6" w:rsidP="00EE27D6">
      <w:pPr>
        <w:pStyle w:val="L-Source"/>
      </w:pPr>
      <w:r>
        <w:t>xgb_param_search_df[max_ix]</w:t>
      </w:r>
      <w:commentRangeEnd w:id="27"/>
      <w:r w:rsidR="00207407">
        <w:rPr>
          <w:rStyle w:val="CommentReference"/>
          <w:rFonts w:cs="Arial"/>
        </w:rPr>
        <w:commentReference w:id="27"/>
      </w:r>
    </w:p>
    <w:p w14:paraId="73C77397" w14:textId="6256602F" w:rsidR="001311C6" w:rsidRDefault="00893D1A" w:rsidP="001311C6">
      <w:pPr>
        <w:pStyle w:val="L-Regular"/>
      </w:pPr>
      <w:r>
        <w:t xml:space="preserve">This </w:t>
      </w:r>
      <w:r w:rsidR="001311C6">
        <w:t>should return a row of the data</w:t>
      </w:r>
      <w:r>
        <w:t xml:space="preserve"> </w:t>
      </w:r>
      <w:r w:rsidR="001311C6">
        <w:t>frame similar to this:</w:t>
      </w:r>
    </w:p>
    <w:p w14:paraId="0AFBC51B" w14:textId="0948269C" w:rsidR="001311C6" w:rsidRDefault="001311C6" w:rsidP="001311C6">
      <w:pPr>
        <w:pStyle w:val="P-Regular"/>
      </w:pPr>
      <w:r>
        <w:rPr>
          <w:noProof/>
          <w:lang w:val="en-US"/>
        </w:rPr>
        <w:drawing>
          <wp:inline distT="0" distB="0" distL="0" distR="0" wp14:anchorId="2EFA8E41" wp14:editId="075CAC3C">
            <wp:extent cx="6078220" cy="647065"/>
            <wp:effectExtent l="0" t="0" r="508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6078220" cy="647065"/>
                    </a:xfrm>
                    <a:prstGeom prst="rect">
                      <a:avLst/>
                    </a:prstGeom>
                  </pic:spPr>
                </pic:pic>
              </a:graphicData>
            </a:graphic>
          </wp:inline>
        </w:drawing>
      </w:r>
    </w:p>
    <w:p w14:paraId="2FFDD39D" w14:textId="3DB26C8E" w:rsidR="001311C6" w:rsidRDefault="001311C6" w:rsidP="001311C6">
      <w:pPr>
        <w:pStyle w:val="IMG-Caption"/>
      </w:pPr>
      <w:r>
        <w:t>Figure 6.5: Optimal hyperparameter combination and validation set AUC</w:t>
      </w:r>
    </w:p>
    <w:p w14:paraId="00FB68BE" w14:textId="32EAAF4B" w:rsidR="001311C6" w:rsidRPr="001311C6" w:rsidRDefault="001311C6" w:rsidP="001311C6">
      <w:pPr>
        <w:pStyle w:val="L-Regular"/>
      </w:pPr>
      <w:r>
        <w:t>The validation set AUC is similar to what we achieved above</w:t>
      </w:r>
      <w:r w:rsidR="009C04DA">
        <w:t xml:space="preserve"> (</w:t>
      </w:r>
      <w:r w:rsidR="009C04DA" w:rsidRPr="00B27602">
        <w:rPr>
          <w:rStyle w:val="P-Italics"/>
        </w:rPr>
        <w:t>step 10</w:t>
      </w:r>
      <w:r w:rsidR="009C04DA">
        <w:t>)</w:t>
      </w:r>
      <w:r>
        <w:t xml:space="preserve"> by tuning only the learning rate.</w:t>
      </w:r>
    </w:p>
    <w:p w14:paraId="59E86494" w14:textId="26513181" w:rsidR="00CA7DEE" w:rsidRPr="005D68A6" w:rsidRDefault="00CA7DEE" w:rsidP="00CB5BBA">
      <w:pPr>
        <w:pStyle w:val="H1-Topic"/>
      </w:pPr>
      <w:r w:rsidRPr="00CB5BBA">
        <w:t xml:space="preserve">Another </w:t>
      </w:r>
      <w:r w:rsidR="00CB5BBA">
        <w:t>W</w:t>
      </w:r>
      <w:r w:rsidRPr="00CB5BBA">
        <w:t xml:space="preserve">ay of </w:t>
      </w:r>
      <w:r w:rsidR="00CB5BBA">
        <w:t>G</w:t>
      </w:r>
      <w:r w:rsidRPr="00CB5BBA">
        <w:t xml:space="preserve">rowing </w:t>
      </w:r>
      <w:r w:rsidR="00CB5BBA">
        <w:t>T</w:t>
      </w:r>
      <w:r w:rsidRPr="00CB5BBA">
        <w:t>rees: XGBoost</w:t>
      </w:r>
      <w:r w:rsidR="006C09DF" w:rsidRPr="00CB5BBA">
        <w:t>'</w:t>
      </w:r>
      <w:r w:rsidRPr="00CB5BBA">
        <w:t xml:space="preserve">s </w:t>
      </w:r>
      <w:r w:rsidRPr="005D68A6">
        <w:t>grow_policy</w:t>
      </w:r>
    </w:p>
    <w:p w14:paraId="5199D7F2" w14:textId="36DC9311" w:rsidR="00CA7DEE" w:rsidRDefault="00FD71B1" w:rsidP="00CA7DEE">
      <w:pPr>
        <w:pStyle w:val="P-Regular"/>
      </w:pPr>
      <w:r>
        <w:t xml:space="preserve">In addition to limiting the maximum depth of trees using a </w:t>
      </w:r>
      <w:r w:rsidRPr="00FD71B1">
        <w:rPr>
          <w:rStyle w:val="P-Code"/>
        </w:rPr>
        <w:t>max_depth</w:t>
      </w:r>
      <w:r>
        <w:t xml:space="preserve"> hyperparameter, there is another paradigm for </w:t>
      </w:r>
      <w:r w:rsidR="00053723">
        <w:t xml:space="preserve">controlling </w:t>
      </w:r>
      <w:r>
        <w:t xml:space="preserve">tree growth: finding the node where a split would result in the greatest reduction in the loss function, and splitting this node, regardless of how deep it will make the tree. This may result in a tree with one or two very deep branches, while the other branches may not </w:t>
      </w:r>
      <w:r w:rsidR="0075051B">
        <w:t xml:space="preserve">have </w:t>
      </w:r>
      <w:r>
        <w:t xml:space="preserve">grown very far. XGBoost offers a hyperparameter called </w:t>
      </w:r>
      <w:r w:rsidRPr="00FD71B1">
        <w:rPr>
          <w:rStyle w:val="P-Code"/>
        </w:rPr>
        <w:t>grow_policy</w:t>
      </w:r>
      <w:r w:rsidR="00711630">
        <w:t xml:space="preserve">, </w:t>
      </w:r>
      <w:r>
        <w:t xml:space="preserve">and setting this to </w:t>
      </w:r>
      <w:r w:rsidRPr="00FD71B1">
        <w:rPr>
          <w:rStyle w:val="P-Code"/>
        </w:rPr>
        <w:t>lossguide</w:t>
      </w:r>
      <w:r>
        <w:t xml:space="preserve"> results in this kind of tree growth, while the </w:t>
      </w:r>
      <w:r w:rsidRPr="00FD71B1">
        <w:rPr>
          <w:rStyle w:val="P-Code"/>
        </w:rPr>
        <w:t>depthwise</w:t>
      </w:r>
      <w:r>
        <w:t xml:space="preserve"> option is the default and grows trees to an indicated </w:t>
      </w:r>
      <w:r w:rsidRPr="00FD71B1">
        <w:rPr>
          <w:rStyle w:val="P-Code"/>
        </w:rPr>
        <w:t>max_depth</w:t>
      </w:r>
      <w:r>
        <w:t>, as we</w:t>
      </w:r>
      <w:r w:rsidR="006C09DF">
        <w:t>'</w:t>
      </w:r>
      <w:r>
        <w:t xml:space="preserve">ve done in </w:t>
      </w:r>
      <w:r w:rsidRPr="007B6C71">
        <w:rPr>
          <w:rStyle w:val="P-Italics"/>
        </w:rPr>
        <w:t>Chapter 5</w:t>
      </w:r>
      <w:r w:rsidR="007B6C71">
        <w:t xml:space="preserve">, </w:t>
      </w:r>
      <w:r w:rsidR="007B6C71" w:rsidRPr="007B6C71">
        <w:rPr>
          <w:rStyle w:val="P-Italics"/>
        </w:rPr>
        <w:t>Decision Trees</w:t>
      </w:r>
      <w:r w:rsidR="00842428">
        <w:rPr>
          <w:rStyle w:val="P-Italics"/>
        </w:rPr>
        <w:t xml:space="preserve"> and Random Forests</w:t>
      </w:r>
      <w:r w:rsidR="007B6C71">
        <w:t>,</w:t>
      </w:r>
      <w:r>
        <w:t xml:space="preserve"> and so far in this chapter.</w:t>
      </w:r>
      <w:r w:rsidR="008512A6">
        <w:t xml:space="preserve"> The</w:t>
      </w:r>
      <w:r>
        <w:t xml:space="preserve"> </w:t>
      </w:r>
      <w:r w:rsidRPr="00FD71B1">
        <w:rPr>
          <w:rStyle w:val="P-Code"/>
        </w:rPr>
        <w:t>lossguide</w:t>
      </w:r>
      <w:r>
        <w:t xml:space="preserve"> </w:t>
      </w:r>
      <w:r w:rsidR="008512A6">
        <w:t xml:space="preserve">grow policy </w:t>
      </w:r>
      <w:r>
        <w:t>is a newer option in XGBoost and mimics the behavior of LightGBM, another popular gradient boosting package.</w:t>
      </w:r>
    </w:p>
    <w:p w14:paraId="36D8955D" w14:textId="7C2CDF4E" w:rsidR="00053723" w:rsidRDefault="008512A6" w:rsidP="00CA7DEE">
      <w:pPr>
        <w:pStyle w:val="P-Regular"/>
      </w:pPr>
      <w:r>
        <w:t>T</w:t>
      </w:r>
      <w:r w:rsidR="00053723">
        <w:t xml:space="preserve">o use the </w:t>
      </w:r>
      <w:r w:rsidR="00053723" w:rsidRPr="00053723">
        <w:rPr>
          <w:rStyle w:val="P-Code"/>
        </w:rPr>
        <w:t>lossguide</w:t>
      </w:r>
      <w:r w:rsidR="00053723">
        <w:t xml:space="preserve"> policy, it is necessary to set another hyperparameter we haven</w:t>
      </w:r>
      <w:r w:rsidR="006C09DF">
        <w:t>'</w:t>
      </w:r>
      <w:r w:rsidR="00053723">
        <w:t>t discussed yet</w:t>
      </w:r>
      <w:r w:rsidR="00711630">
        <w:t>,</w:t>
      </w:r>
      <w:r w:rsidR="00053723">
        <w:t xml:space="preserve"> </w:t>
      </w:r>
      <w:r w:rsidR="00053723" w:rsidRPr="00053723">
        <w:rPr>
          <w:rStyle w:val="P-Code"/>
        </w:rPr>
        <w:t>tree_method</w:t>
      </w:r>
      <w:r w:rsidR="00053723">
        <w:t xml:space="preserve">, which must be set to </w:t>
      </w:r>
      <w:r w:rsidR="00053723" w:rsidRPr="00053723">
        <w:rPr>
          <w:rStyle w:val="P-Code"/>
        </w:rPr>
        <w:t>hist</w:t>
      </w:r>
      <w:r w:rsidR="00053723">
        <w:t xml:space="preserve"> or </w:t>
      </w:r>
      <w:r w:rsidR="00053723" w:rsidRPr="00053723">
        <w:rPr>
          <w:rStyle w:val="P-Code"/>
        </w:rPr>
        <w:t>gpu-hist</w:t>
      </w:r>
      <w:r w:rsidR="00053723">
        <w:t xml:space="preserve">. Without going into too much detail, the </w:t>
      </w:r>
      <w:r w:rsidR="00053723" w:rsidRPr="00323CE4">
        <w:rPr>
          <w:rStyle w:val="P-Code"/>
        </w:rPr>
        <w:t>hist</w:t>
      </w:r>
      <w:r w:rsidR="00053723">
        <w:t xml:space="preserve"> </w:t>
      </w:r>
      <w:r w:rsidR="00292D81">
        <w:t xml:space="preserve">method </w:t>
      </w:r>
      <w:r w:rsidR="00053723">
        <w:t xml:space="preserve">will </w:t>
      </w:r>
      <w:r w:rsidR="00323CE4">
        <w:t xml:space="preserve">use a faster way of searching </w:t>
      </w:r>
      <w:r w:rsidR="00EE7851">
        <w:t>for splits</w:t>
      </w:r>
      <w:r w:rsidR="00323CE4">
        <w:t>. Instead of looking between every</w:t>
      </w:r>
      <w:r w:rsidR="00292D81">
        <w:t xml:space="preserve"> sequential pair of sorted</w:t>
      </w:r>
      <w:r w:rsidR="00323CE4">
        <w:t xml:space="preserve"> feature value</w:t>
      </w:r>
      <w:r w:rsidR="00292D81">
        <w:t>s</w:t>
      </w:r>
      <w:r w:rsidR="00323CE4">
        <w:t xml:space="preserve"> for the training samples in a node, the </w:t>
      </w:r>
      <w:r w:rsidR="00323CE4" w:rsidRPr="00323CE4">
        <w:rPr>
          <w:rStyle w:val="P-Code"/>
        </w:rPr>
        <w:t>hist</w:t>
      </w:r>
      <w:r w:rsidR="00323CE4">
        <w:t xml:space="preserve"> method builds a histogram, and only considers splits on the edges of the histogram. So</w:t>
      </w:r>
      <w:r w:rsidR="00711630">
        <w:t>,</w:t>
      </w:r>
      <w:r w:rsidR="00323CE4">
        <w:t xml:space="preserve"> for example</w:t>
      </w:r>
      <w:r w:rsidR="00711630">
        <w:t>,</w:t>
      </w:r>
      <w:r w:rsidR="00323CE4">
        <w:t xml:space="preserve"> if there are 100 samples in a node, their feature values may be binned into 10 groups, meaning there are only 9 possible splits to consider instead of 99.</w:t>
      </w:r>
    </w:p>
    <w:p w14:paraId="0AE2BD63" w14:textId="37376A4B" w:rsidR="00323CE4" w:rsidRDefault="00323CE4" w:rsidP="00CA7DEE">
      <w:pPr>
        <w:pStyle w:val="P-Regular"/>
      </w:pPr>
      <w:r>
        <w:t>We can instantiate an XGBoost model for</w:t>
      </w:r>
      <w:r w:rsidR="008512A6" w:rsidRPr="008512A6">
        <w:t xml:space="preserve"> </w:t>
      </w:r>
      <w:r w:rsidR="008512A6">
        <w:t xml:space="preserve">the </w:t>
      </w:r>
      <w:r w:rsidR="008512A6" w:rsidRPr="00FD71B1">
        <w:rPr>
          <w:rStyle w:val="P-Code"/>
        </w:rPr>
        <w:t>lossguide</w:t>
      </w:r>
      <w:r w:rsidR="008512A6">
        <w:t xml:space="preserve"> grow policy </w:t>
      </w:r>
      <w:r>
        <w:t xml:space="preserve">as follows, using a learning rate of </w:t>
      </w:r>
      <w:r w:rsidRPr="00B27602">
        <w:rPr>
          <w:rStyle w:val="P-Code"/>
        </w:rPr>
        <w:t>0.1</w:t>
      </w:r>
      <w:r>
        <w:t xml:space="preserve"> based on intuition from our hyperparameter exploration in the previous exercise:</w:t>
      </w:r>
    </w:p>
    <w:p w14:paraId="2D649EBA" w14:textId="77777777" w:rsidR="00323CE4" w:rsidRDefault="00323CE4" w:rsidP="00323CE4">
      <w:pPr>
        <w:pStyle w:val="P-Source"/>
      </w:pPr>
      <w:commentRangeStart w:id="28"/>
      <w:r>
        <w:t>xgb_model_3 = xgb.XGBClassifier(</w:t>
      </w:r>
    </w:p>
    <w:p w14:paraId="0829FF32" w14:textId="09B4A57C" w:rsidR="00323CE4" w:rsidRDefault="00E317BD" w:rsidP="00323CE4">
      <w:pPr>
        <w:pStyle w:val="P-Source"/>
      </w:pPr>
      <w:r>
        <w:t>    </w:t>
      </w:r>
      <w:r w:rsidR="00323CE4">
        <w:t>n_estimators=1000,</w:t>
      </w:r>
    </w:p>
    <w:p w14:paraId="4E2FC86D" w14:textId="0B5E1AB5" w:rsidR="00323CE4" w:rsidRDefault="00E317BD" w:rsidP="00323CE4">
      <w:pPr>
        <w:pStyle w:val="P-Source"/>
      </w:pPr>
      <w:r>
        <w:t>    </w:t>
      </w:r>
      <w:r w:rsidR="00323CE4">
        <w:t>max_depth=0,</w:t>
      </w:r>
    </w:p>
    <w:p w14:paraId="2CE62976" w14:textId="1731930C" w:rsidR="00323CE4" w:rsidRDefault="00E317BD" w:rsidP="00323CE4">
      <w:pPr>
        <w:pStyle w:val="P-Source"/>
      </w:pPr>
      <w:r>
        <w:t>    </w:t>
      </w:r>
      <w:r w:rsidR="00323CE4">
        <w:t>learning_rate=0.1,</w:t>
      </w:r>
    </w:p>
    <w:p w14:paraId="14D171C1" w14:textId="12B5D1CE" w:rsidR="00323CE4" w:rsidRDefault="00E317BD" w:rsidP="00323CE4">
      <w:pPr>
        <w:pStyle w:val="P-Source"/>
      </w:pPr>
      <w:r>
        <w:t>    </w:t>
      </w:r>
      <w:r w:rsidR="00323CE4">
        <w:t>verbosity=1,</w:t>
      </w:r>
    </w:p>
    <w:p w14:paraId="4205C371" w14:textId="4E6FFD2C" w:rsidR="00323CE4" w:rsidRDefault="00E317BD" w:rsidP="00323CE4">
      <w:pPr>
        <w:pStyle w:val="P-Source"/>
      </w:pPr>
      <w:r>
        <w:t>    </w:t>
      </w:r>
      <w:r w:rsidR="00323CE4">
        <w:t>objective=</w:t>
      </w:r>
      <w:r w:rsidR="006C09DF">
        <w:t>'</w:t>
      </w:r>
      <w:r w:rsidR="00323CE4">
        <w:t>binary:logistic</w:t>
      </w:r>
      <w:r w:rsidR="006C09DF">
        <w:t>'</w:t>
      </w:r>
      <w:r w:rsidR="00323CE4">
        <w:t>,</w:t>
      </w:r>
    </w:p>
    <w:p w14:paraId="7227A715" w14:textId="5A320867" w:rsidR="00323CE4" w:rsidRDefault="00E317BD" w:rsidP="00323CE4">
      <w:pPr>
        <w:pStyle w:val="P-Source"/>
      </w:pPr>
      <w:r>
        <w:t>    </w:t>
      </w:r>
      <w:r w:rsidR="00323CE4">
        <w:t>use_label_encoder=False,</w:t>
      </w:r>
    </w:p>
    <w:p w14:paraId="7641B315" w14:textId="609A2031" w:rsidR="00323CE4" w:rsidRDefault="00E317BD" w:rsidP="00323CE4">
      <w:pPr>
        <w:pStyle w:val="P-Source"/>
      </w:pPr>
      <w:r>
        <w:t>    </w:t>
      </w:r>
      <w:r w:rsidR="00323CE4">
        <w:t>n_jobs=-1,</w:t>
      </w:r>
    </w:p>
    <w:p w14:paraId="5180208B" w14:textId="7316B5BD" w:rsidR="00323CE4" w:rsidRDefault="00E317BD" w:rsidP="00323CE4">
      <w:pPr>
        <w:pStyle w:val="P-Source"/>
      </w:pPr>
      <w:r>
        <w:t>    </w:t>
      </w:r>
      <w:r w:rsidR="00323CE4">
        <w:t>tree_method=</w:t>
      </w:r>
      <w:r w:rsidR="006C09DF">
        <w:t>'</w:t>
      </w:r>
      <w:r w:rsidR="00323CE4">
        <w:t>hist</w:t>
      </w:r>
      <w:r w:rsidR="006C09DF">
        <w:t>'</w:t>
      </w:r>
      <w:r w:rsidR="00323CE4">
        <w:t>,</w:t>
      </w:r>
    </w:p>
    <w:p w14:paraId="1B8911A8" w14:textId="462DFE7A" w:rsidR="00323CE4" w:rsidRDefault="00E317BD" w:rsidP="00323CE4">
      <w:pPr>
        <w:pStyle w:val="P-Source"/>
      </w:pPr>
      <w:r>
        <w:t>    </w:t>
      </w:r>
      <w:r w:rsidR="00323CE4">
        <w:t>grow_policy=</w:t>
      </w:r>
      <w:r w:rsidR="006C09DF">
        <w:t>'</w:t>
      </w:r>
      <w:r w:rsidR="00323CE4">
        <w:t>lossguide</w:t>
      </w:r>
      <w:r w:rsidR="006C09DF">
        <w:t>'</w:t>
      </w:r>
      <w:r w:rsidR="00323CE4">
        <w:t>)</w:t>
      </w:r>
    </w:p>
    <w:p w14:paraId="403682C5" w14:textId="095FEA67" w:rsidR="00FD71B1" w:rsidRDefault="00323CE4" w:rsidP="00CA7DEE">
      <w:pPr>
        <w:pStyle w:val="P-Regular"/>
      </w:pPr>
      <w:r>
        <w:t>Notice here that we</w:t>
      </w:r>
      <w:r w:rsidR="006C09DF">
        <w:t>'</w:t>
      </w:r>
      <w:r>
        <w:t xml:space="preserve">ve set </w:t>
      </w:r>
      <w:r w:rsidRPr="00323CE4">
        <w:rPr>
          <w:rStyle w:val="P-Code"/>
        </w:rPr>
        <w:t>max_depth=0</w:t>
      </w:r>
      <w:r>
        <w:t xml:space="preserve">, since this hyperparameter is not relevant for the </w:t>
      </w:r>
      <w:r w:rsidRPr="00323CE4">
        <w:rPr>
          <w:rStyle w:val="P-Code"/>
        </w:rPr>
        <w:t>lossguide</w:t>
      </w:r>
      <w:r>
        <w:t xml:space="preserve"> policy. Instead, we are going to set a hyperparameter called </w:t>
      </w:r>
      <w:r w:rsidRPr="00323CE4">
        <w:rPr>
          <w:rStyle w:val="P-Code"/>
        </w:rPr>
        <w:t>max_leaves</w:t>
      </w:r>
      <w:r>
        <w:t>, which simply controls the maximum number of leaves in the trees that will be grown. We</w:t>
      </w:r>
      <w:r w:rsidR="006C09DF">
        <w:t>'</w:t>
      </w:r>
      <w:r>
        <w:t>ll do a hyperparameter search of values ranging from 5 to 100 leaves:</w:t>
      </w:r>
    </w:p>
    <w:p w14:paraId="52B58F18" w14:textId="77777777" w:rsidR="00323CE4" w:rsidRDefault="00323CE4" w:rsidP="00323CE4">
      <w:pPr>
        <w:pStyle w:val="P-Source"/>
      </w:pPr>
      <w:r>
        <w:lastRenderedPageBreak/>
        <w:t>max_leaves_values = list(range(5,105,5))</w:t>
      </w:r>
    </w:p>
    <w:p w14:paraId="1A3F5E5E" w14:textId="77777777" w:rsidR="00323CE4" w:rsidRDefault="00323CE4" w:rsidP="00323CE4">
      <w:pPr>
        <w:pStyle w:val="P-Source"/>
      </w:pPr>
      <w:r>
        <w:t>print(max_leaves_values[:5])</w:t>
      </w:r>
    </w:p>
    <w:p w14:paraId="383E4B3E" w14:textId="75DF27A5" w:rsidR="00323CE4" w:rsidRDefault="00323CE4" w:rsidP="00323CE4">
      <w:pPr>
        <w:pStyle w:val="P-Source"/>
      </w:pPr>
      <w:r>
        <w:t>print(max_leaves_values[-5:])</w:t>
      </w:r>
    </w:p>
    <w:p w14:paraId="0D00DBEE" w14:textId="63F594F6" w:rsidR="00323CE4" w:rsidRDefault="00711630" w:rsidP="00323CE4">
      <w:pPr>
        <w:pStyle w:val="P-Regular"/>
      </w:pPr>
      <w:r>
        <w:t xml:space="preserve">This </w:t>
      </w:r>
      <w:r w:rsidR="00323CE4">
        <w:t>should output</w:t>
      </w:r>
      <w:r>
        <w:t xml:space="preserve"> the following:</w:t>
      </w:r>
    </w:p>
    <w:p w14:paraId="19B1BCD4" w14:textId="77777777" w:rsidR="00EE4105" w:rsidRPr="00EE4105" w:rsidRDefault="00EE4105" w:rsidP="00EE4105">
      <w:pPr>
        <w:pStyle w:val="P-Source"/>
        <w:rPr>
          <w:lang w:val="en-US"/>
        </w:rPr>
      </w:pPr>
      <w:r w:rsidRPr="00EE4105">
        <w:rPr>
          <w:lang w:val="en-US"/>
        </w:rPr>
        <w:t>[5, 10, 15, 20, 25]</w:t>
      </w:r>
    </w:p>
    <w:p w14:paraId="65545035" w14:textId="1DF12719" w:rsidR="00323CE4" w:rsidRDefault="00EE4105" w:rsidP="00EE4105">
      <w:pPr>
        <w:pStyle w:val="P-Source"/>
        <w:rPr>
          <w:lang w:val="en-US"/>
        </w:rPr>
      </w:pPr>
      <w:r w:rsidRPr="00EE4105">
        <w:rPr>
          <w:lang w:val="en-US"/>
        </w:rPr>
        <w:t>[80, 85, 90, 95, 100]</w:t>
      </w:r>
      <w:commentRangeEnd w:id="28"/>
      <w:r w:rsidR="00596DF7">
        <w:rPr>
          <w:rStyle w:val="CommentReference"/>
          <w:rFonts w:cs="Arial"/>
        </w:rPr>
        <w:commentReference w:id="28"/>
      </w:r>
    </w:p>
    <w:p w14:paraId="4775AB7F" w14:textId="11017055" w:rsidR="00EE4105" w:rsidRDefault="00EE4105" w:rsidP="00EE4105">
      <w:pPr>
        <w:pStyle w:val="P-Regular"/>
        <w:rPr>
          <w:lang w:val="en-US"/>
        </w:rPr>
      </w:pPr>
      <w:r>
        <w:rPr>
          <w:lang w:val="en-US"/>
        </w:rPr>
        <w:t xml:space="preserve">Now we are ready to repeatedly fit and validate the model across this range of hyperparameter values, similar to </w:t>
      </w:r>
      <w:r w:rsidR="0075051B">
        <w:rPr>
          <w:lang w:val="en-US"/>
        </w:rPr>
        <w:t>what we’ve done previously</w:t>
      </w:r>
      <w:r>
        <w:rPr>
          <w:lang w:val="en-US"/>
        </w:rPr>
        <w:t>:</w:t>
      </w:r>
    </w:p>
    <w:p w14:paraId="7B95281A" w14:textId="77777777" w:rsidR="00EE4105" w:rsidRPr="00EE4105" w:rsidRDefault="00EE4105" w:rsidP="00EE4105">
      <w:pPr>
        <w:pStyle w:val="P-Source"/>
        <w:rPr>
          <w:lang w:val="en-US"/>
        </w:rPr>
      </w:pPr>
      <w:commentRangeStart w:id="29"/>
      <w:r w:rsidRPr="00EE4105">
        <w:rPr>
          <w:lang w:val="en-US"/>
        </w:rPr>
        <w:t>%%time</w:t>
      </w:r>
    </w:p>
    <w:p w14:paraId="243054D9" w14:textId="77777777" w:rsidR="00EE4105" w:rsidRPr="00EE4105" w:rsidRDefault="00EE4105" w:rsidP="00EE4105">
      <w:pPr>
        <w:pStyle w:val="P-Source"/>
        <w:rPr>
          <w:lang w:val="en-US"/>
        </w:rPr>
      </w:pPr>
      <w:r w:rsidRPr="00EE4105">
        <w:rPr>
          <w:lang w:val="en-US"/>
        </w:rPr>
        <w:t>val_aucs = []</w:t>
      </w:r>
    </w:p>
    <w:p w14:paraId="789D4866" w14:textId="77777777" w:rsidR="00EE4105" w:rsidRPr="00EE4105" w:rsidRDefault="00EE4105" w:rsidP="00EE4105">
      <w:pPr>
        <w:pStyle w:val="P-Source"/>
        <w:rPr>
          <w:lang w:val="en-US"/>
        </w:rPr>
      </w:pPr>
      <w:r w:rsidRPr="00EE4105">
        <w:rPr>
          <w:lang w:val="en-US"/>
        </w:rPr>
        <w:t>for max_leaves in max_leaves_values:</w:t>
      </w:r>
    </w:p>
    <w:p w14:paraId="44EF5CE0" w14:textId="3018DC4E" w:rsidR="00EE4105" w:rsidRPr="00EE4105" w:rsidRDefault="00263665" w:rsidP="00EE4105">
      <w:pPr>
        <w:pStyle w:val="P-Source"/>
        <w:rPr>
          <w:lang w:val="en-US"/>
        </w:rPr>
      </w:pPr>
      <w:r>
        <w:t>    </w:t>
      </w:r>
      <w:r w:rsidR="00EE4105" w:rsidRPr="00EE4105">
        <w:rPr>
          <w:lang w:val="en-US"/>
        </w:rPr>
        <w:t>#Set parameter and fit model</w:t>
      </w:r>
    </w:p>
    <w:p w14:paraId="2DCAE5E7" w14:textId="55E9965E" w:rsidR="00EE4105" w:rsidRPr="00EE4105" w:rsidRDefault="00263665" w:rsidP="00EE4105">
      <w:pPr>
        <w:pStyle w:val="P-Source"/>
        <w:rPr>
          <w:lang w:val="en-US"/>
        </w:rPr>
      </w:pPr>
      <w:r>
        <w:t>    </w:t>
      </w:r>
      <w:r w:rsidR="00EE4105" w:rsidRPr="00EE4105">
        <w:rPr>
          <w:lang w:val="en-US"/>
        </w:rPr>
        <w:t>xgb_model_3.set_params(**{</w:t>
      </w:r>
      <w:r w:rsidR="006C09DF">
        <w:rPr>
          <w:lang w:val="en-US"/>
        </w:rPr>
        <w:t>'</w:t>
      </w:r>
      <w:r w:rsidR="00EE4105" w:rsidRPr="00EE4105">
        <w:rPr>
          <w:lang w:val="en-US"/>
        </w:rPr>
        <w:t>max_leaves</w:t>
      </w:r>
      <w:r w:rsidR="006C09DF">
        <w:rPr>
          <w:lang w:val="en-US"/>
        </w:rPr>
        <w:t>'</w:t>
      </w:r>
      <w:r w:rsidR="00EE4105" w:rsidRPr="00EE4105">
        <w:rPr>
          <w:lang w:val="en-US"/>
        </w:rPr>
        <w:t>:max_leaves})</w:t>
      </w:r>
    </w:p>
    <w:p w14:paraId="5BE2914E" w14:textId="2D4106A4" w:rsidR="00EE4105" w:rsidRPr="00EE4105" w:rsidRDefault="00263665" w:rsidP="00EE4105">
      <w:pPr>
        <w:pStyle w:val="P-Source"/>
        <w:rPr>
          <w:lang w:val="en-US"/>
        </w:rPr>
      </w:pPr>
      <w:r>
        <w:t>    </w:t>
      </w:r>
      <w:r w:rsidR="00EE4105" w:rsidRPr="00EE4105">
        <w:rPr>
          <w:lang w:val="en-US"/>
        </w:rPr>
        <w:t>xgb_model_3.fit(X_train, y_train, eval_set=eval_set,</w:t>
      </w:r>
      <w:r>
        <w:rPr>
          <w:lang w:val="en-US"/>
        </w:rPr>
        <w:t>\</w:t>
      </w:r>
    </w:p>
    <w:p w14:paraId="33882C11" w14:textId="77777777" w:rsidR="00263665" w:rsidRDefault="00263665" w:rsidP="00EE4105">
      <w:pPr>
        <w:pStyle w:val="P-Source"/>
        <w:rPr>
          <w:lang w:val="en-US"/>
        </w:rPr>
      </w:pPr>
      <w:r>
        <w:rPr>
          <w:lang w:val="en-US"/>
        </w:rPr>
        <w:t>                    </w:t>
      </w:r>
      <w:r w:rsidR="00EE4105" w:rsidRPr="00EE4105">
        <w:rPr>
          <w:lang w:val="en-US"/>
        </w:rPr>
        <w:t>eval_metric=</w:t>
      </w:r>
      <w:r w:rsidR="006C09DF">
        <w:rPr>
          <w:lang w:val="en-US"/>
        </w:rPr>
        <w:t>'</w:t>
      </w:r>
      <w:r w:rsidR="00EE4105" w:rsidRPr="00EE4105">
        <w:rPr>
          <w:lang w:val="en-US"/>
        </w:rPr>
        <w:t>auc</w:t>
      </w:r>
      <w:r w:rsidR="006C09DF">
        <w:rPr>
          <w:lang w:val="en-US"/>
        </w:rPr>
        <w:t>'</w:t>
      </w:r>
      <w:r w:rsidR="00EE4105" w:rsidRPr="00EE4105">
        <w:rPr>
          <w:lang w:val="en-US"/>
        </w:rPr>
        <w:t>, verbose=False,</w:t>
      </w:r>
      <w:r>
        <w:rPr>
          <w:lang w:val="en-US"/>
        </w:rPr>
        <w:t>\</w:t>
      </w:r>
    </w:p>
    <w:p w14:paraId="3008CF6B" w14:textId="44CB6F5A" w:rsidR="00EE4105" w:rsidRPr="00EE4105" w:rsidRDefault="00263665" w:rsidP="00EE4105">
      <w:pPr>
        <w:pStyle w:val="P-Source"/>
        <w:rPr>
          <w:lang w:val="en-US"/>
        </w:rPr>
      </w:pPr>
      <w:r>
        <w:rPr>
          <w:lang w:val="en-US"/>
        </w:rPr>
        <w:t>                    </w:t>
      </w:r>
      <w:r w:rsidR="00EE4105" w:rsidRPr="00EE4105">
        <w:rPr>
          <w:lang w:val="en-US"/>
        </w:rPr>
        <w:t>early_stopping_rounds=30)</w:t>
      </w:r>
    </w:p>
    <w:p w14:paraId="5D0A07EC" w14:textId="2B44C1D5" w:rsidR="00EE4105" w:rsidRPr="00EE4105" w:rsidRDefault="00EE4105" w:rsidP="00EE4105">
      <w:pPr>
        <w:pStyle w:val="P-Source"/>
        <w:rPr>
          <w:lang w:val="en-US"/>
        </w:rPr>
      </w:pPr>
    </w:p>
    <w:p w14:paraId="64DED095" w14:textId="57912CBA" w:rsidR="00EE4105" w:rsidRPr="00EE4105" w:rsidRDefault="00263665" w:rsidP="00EE4105">
      <w:pPr>
        <w:pStyle w:val="P-Source"/>
        <w:rPr>
          <w:lang w:val="en-US"/>
        </w:rPr>
      </w:pPr>
      <w:r>
        <w:t>    </w:t>
      </w:r>
      <w:r w:rsidR="00EE4105" w:rsidRPr="00EE4105">
        <w:rPr>
          <w:lang w:val="en-US"/>
        </w:rPr>
        <w:t>#Get validation score</w:t>
      </w:r>
    </w:p>
    <w:p w14:paraId="52F4DAE4" w14:textId="45E3D9AE" w:rsidR="00EE4105" w:rsidRPr="00EE4105" w:rsidRDefault="00263665" w:rsidP="00EE4105">
      <w:pPr>
        <w:pStyle w:val="P-Source"/>
        <w:rPr>
          <w:lang w:val="en-US"/>
        </w:rPr>
      </w:pPr>
      <w:r>
        <w:t>    </w:t>
      </w:r>
      <w:r w:rsidR="00EE4105" w:rsidRPr="00EE4105">
        <w:rPr>
          <w:lang w:val="en-US"/>
        </w:rPr>
        <w:t>val_set_pred_proba = xgb_model_3.predict_proba(X_val)[:,1]</w:t>
      </w:r>
    </w:p>
    <w:p w14:paraId="2299E962" w14:textId="3D923D5C" w:rsidR="00EE4105" w:rsidRDefault="00263665" w:rsidP="00EE4105">
      <w:pPr>
        <w:pStyle w:val="P-Source"/>
        <w:rPr>
          <w:lang w:val="en-US"/>
        </w:rPr>
      </w:pPr>
      <w:r>
        <w:t>    </w:t>
      </w:r>
      <w:r w:rsidR="00EE4105" w:rsidRPr="00EE4105">
        <w:rPr>
          <w:lang w:val="en-US"/>
        </w:rPr>
        <w:t>val_aucs.append(roc_auc_score(y_val, val_set_pred_proba))</w:t>
      </w:r>
    </w:p>
    <w:p w14:paraId="55D79FB6" w14:textId="0CCC82B4" w:rsidR="00EE4105" w:rsidRDefault="00EE4105" w:rsidP="00EE4105">
      <w:pPr>
        <w:pStyle w:val="P-Regular"/>
        <w:rPr>
          <w:lang w:val="en-US"/>
        </w:rPr>
      </w:pPr>
      <w:r>
        <w:rPr>
          <w:lang w:val="en-US"/>
        </w:rPr>
        <w:t>The output will include the wall time for all of these fits, which was about 24 seconds in testing. Now let</w:t>
      </w:r>
      <w:r w:rsidR="006C09DF">
        <w:rPr>
          <w:lang w:val="en-US"/>
        </w:rPr>
        <w:t>'</w:t>
      </w:r>
      <w:r>
        <w:rPr>
          <w:lang w:val="en-US"/>
        </w:rPr>
        <w:t>s put the results in a data</w:t>
      </w:r>
      <w:r w:rsidR="00893D1A">
        <w:rPr>
          <w:lang w:val="en-US"/>
        </w:rPr>
        <w:t xml:space="preserve"> </w:t>
      </w:r>
      <w:r>
        <w:rPr>
          <w:lang w:val="en-US"/>
        </w:rPr>
        <w:t>frame:</w:t>
      </w:r>
    </w:p>
    <w:p w14:paraId="56F0F569" w14:textId="77777777" w:rsidR="00EE4105" w:rsidRPr="00EE4105" w:rsidRDefault="00EE4105" w:rsidP="00EE4105">
      <w:pPr>
        <w:pStyle w:val="P-Source"/>
        <w:rPr>
          <w:lang w:val="en-US"/>
        </w:rPr>
      </w:pPr>
      <w:r w:rsidRPr="00EE4105">
        <w:rPr>
          <w:lang w:val="en-US"/>
        </w:rPr>
        <w:t>max_leaves_df = \</w:t>
      </w:r>
    </w:p>
    <w:p w14:paraId="7503AA03" w14:textId="0F7CB58B" w:rsidR="00EE4105" w:rsidRPr="00EE4105" w:rsidRDefault="00EE4105" w:rsidP="00EE4105">
      <w:pPr>
        <w:pStyle w:val="P-Source"/>
        <w:rPr>
          <w:lang w:val="en-US"/>
        </w:rPr>
      </w:pPr>
      <w:r w:rsidRPr="00EE4105">
        <w:rPr>
          <w:lang w:val="en-US"/>
        </w:rPr>
        <w:t>pd.DataFrame({</w:t>
      </w:r>
      <w:r w:rsidR="006C09DF">
        <w:rPr>
          <w:lang w:val="en-US"/>
        </w:rPr>
        <w:t>'</w:t>
      </w:r>
      <w:r w:rsidRPr="00EE4105">
        <w:rPr>
          <w:lang w:val="en-US"/>
        </w:rPr>
        <w:t>Max leaves</w:t>
      </w:r>
      <w:r w:rsidR="006C09DF">
        <w:rPr>
          <w:lang w:val="en-US"/>
        </w:rPr>
        <w:t>'</w:t>
      </w:r>
      <w:r w:rsidRPr="00EE4105">
        <w:rPr>
          <w:lang w:val="en-US"/>
        </w:rPr>
        <w:t>:max_leaves_values,</w:t>
      </w:r>
    </w:p>
    <w:p w14:paraId="5B2BED4F" w14:textId="21725D1E" w:rsidR="00EE4105" w:rsidRDefault="0068095F" w:rsidP="00EE4105">
      <w:pPr>
        <w:pStyle w:val="P-Source"/>
        <w:rPr>
          <w:lang w:val="en-US"/>
        </w:rPr>
      </w:pPr>
      <w:r>
        <w:rPr>
          <w:lang w:val="en-US"/>
        </w:rPr>
        <w:t>              </w:t>
      </w:r>
      <w:r w:rsidR="006C09DF">
        <w:rPr>
          <w:lang w:val="en-US"/>
        </w:rPr>
        <w:t>'</w:t>
      </w:r>
      <w:r w:rsidR="00EE4105" w:rsidRPr="00EE4105">
        <w:rPr>
          <w:lang w:val="en-US"/>
        </w:rPr>
        <w:t>Validation AUC</w:t>
      </w:r>
      <w:r w:rsidR="006C09DF">
        <w:rPr>
          <w:lang w:val="en-US"/>
        </w:rPr>
        <w:t>'</w:t>
      </w:r>
      <w:r w:rsidR="00EE4105" w:rsidRPr="00EE4105">
        <w:rPr>
          <w:lang w:val="en-US"/>
        </w:rPr>
        <w:t>:val_aucs})</w:t>
      </w:r>
    </w:p>
    <w:p w14:paraId="749FA206" w14:textId="7F3F2ED0" w:rsidR="00EE4105" w:rsidRDefault="00EE4105" w:rsidP="00EE4105">
      <w:pPr>
        <w:pStyle w:val="P-Regular"/>
        <w:rPr>
          <w:lang w:val="en-US"/>
        </w:rPr>
      </w:pPr>
      <w:r>
        <w:rPr>
          <w:lang w:val="en-US"/>
        </w:rPr>
        <w:t>We can visualize how the validation AUC changes with the maximum number of leaves, similar to our visualization of the learning rate:</w:t>
      </w:r>
    </w:p>
    <w:p w14:paraId="1A17ECB0" w14:textId="1B7A8592" w:rsidR="00EE4105" w:rsidRPr="00EE4105" w:rsidRDefault="00EE4105" w:rsidP="00EE4105">
      <w:pPr>
        <w:pStyle w:val="P-Source"/>
        <w:rPr>
          <w:lang w:val="en-US"/>
        </w:rPr>
      </w:pPr>
      <w:r w:rsidRPr="00EE4105">
        <w:rPr>
          <w:lang w:val="en-US"/>
        </w:rPr>
        <w:t>mpl.rcParams[</w:t>
      </w:r>
      <w:r w:rsidR="006C09DF">
        <w:rPr>
          <w:lang w:val="en-US"/>
        </w:rPr>
        <w:t>'</w:t>
      </w:r>
      <w:r w:rsidRPr="00EE4105">
        <w:rPr>
          <w:lang w:val="en-US"/>
        </w:rPr>
        <w:t>figure.dpi</w:t>
      </w:r>
      <w:r w:rsidR="006C09DF">
        <w:rPr>
          <w:lang w:val="en-US"/>
        </w:rPr>
        <w:t>'</w:t>
      </w:r>
      <w:r w:rsidRPr="00EE4105">
        <w:rPr>
          <w:lang w:val="en-US"/>
        </w:rPr>
        <w:t>] = 400</w:t>
      </w:r>
    </w:p>
    <w:p w14:paraId="20D26971" w14:textId="5FDA1346" w:rsidR="00EE4105" w:rsidRDefault="00EE4105" w:rsidP="00EE4105">
      <w:pPr>
        <w:pStyle w:val="P-Source"/>
        <w:rPr>
          <w:lang w:val="en-US"/>
        </w:rPr>
      </w:pPr>
      <w:r w:rsidRPr="00EE4105">
        <w:rPr>
          <w:lang w:val="en-US"/>
        </w:rPr>
        <w:t>max_leaves_df.set_index(</w:t>
      </w:r>
      <w:r w:rsidR="006C09DF">
        <w:rPr>
          <w:lang w:val="en-US"/>
        </w:rPr>
        <w:t>'</w:t>
      </w:r>
      <w:r w:rsidRPr="00EE4105">
        <w:rPr>
          <w:lang w:val="en-US"/>
        </w:rPr>
        <w:t>Max leaves</w:t>
      </w:r>
      <w:r w:rsidR="006C09DF">
        <w:rPr>
          <w:lang w:val="en-US"/>
        </w:rPr>
        <w:t>'</w:t>
      </w:r>
      <w:r w:rsidRPr="00EE4105">
        <w:rPr>
          <w:lang w:val="en-US"/>
        </w:rPr>
        <w:t>).plot()</w:t>
      </w:r>
      <w:commentRangeEnd w:id="29"/>
      <w:r w:rsidR="004925F8">
        <w:rPr>
          <w:rStyle w:val="CommentReference"/>
          <w:rFonts w:cs="Arial"/>
        </w:rPr>
        <w:commentReference w:id="29"/>
      </w:r>
    </w:p>
    <w:p w14:paraId="35F2F70E" w14:textId="5F6099C6" w:rsidR="00EE4105" w:rsidRDefault="00711630" w:rsidP="00EE4105">
      <w:pPr>
        <w:pStyle w:val="P-Regular"/>
        <w:rPr>
          <w:lang w:val="en-US"/>
        </w:rPr>
      </w:pPr>
      <w:r>
        <w:rPr>
          <w:lang w:val="en-US"/>
        </w:rPr>
        <w:t xml:space="preserve">This </w:t>
      </w:r>
      <w:r w:rsidR="00EE4105">
        <w:rPr>
          <w:lang w:val="en-US"/>
        </w:rPr>
        <w:t>will result in a plot like this:</w:t>
      </w:r>
    </w:p>
    <w:p w14:paraId="62195663" w14:textId="592495C2" w:rsidR="00EE4105" w:rsidRDefault="00EE4105" w:rsidP="005D68A6">
      <w:pPr>
        <w:rPr>
          <w:lang w:val="en-US"/>
        </w:rPr>
      </w:pPr>
      <w:r>
        <w:rPr>
          <w:noProof/>
          <w:lang w:val="en-US"/>
        </w:rPr>
        <w:lastRenderedPageBreak/>
        <w:drawing>
          <wp:inline distT="0" distB="0" distL="0" distR="0" wp14:anchorId="39DBFE77" wp14:editId="5EB176BA">
            <wp:extent cx="4876800" cy="332740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6800" cy="3327400"/>
                    </a:xfrm>
                    <a:prstGeom prst="rect">
                      <a:avLst/>
                    </a:prstGeom>
                  </pic:spPr>
                </pic:pic>
              </a:graphicData>
            </a:graphic>
          </wp:inline>
        </w:drawing>
      </w:r>
    </w:p>
    <w:p w14:paraId="6B922BA9" w14:textId="7D02427D" w:rsidR="00EE4105" w:rsidRPr="00145723" w:rsidRDefault="00AC78EA" w:rsidP="00145723">
      <w:pPr>
        <w:pStyle w:val="IMG-Caption"/>
      </w:pPr>
      <w:r w:rsidRPr="00145723">
        <w:t>Figure 6.</w:t>
      </w:r>
      <w:r w:rsidR="001311C6" w:rsidRPr="00145723">
        <w:t>6</w:t>
      </w:r>
      <w:r w:rsidRPr="00145723">
        <w:t xml:space="preserve">: Validation AUC against the </w:t>
      </w:r>
      <w:r w:rsidRPr="005D68A6">
        <w:t>max_leaves</w:t>
      </w:r>
      <w:r w:rsidRPr="00145723">
        <w:t xml:space="preserve"> hyperparameter</w:t>
      </w:r>
    </w:p>
    <w:p w14:paraId="5F725A6C" w14:textId="17F83D2A" w:rsidR="00AC78EA" w:rsidRDefault="00AC78EA" w:rsidP="00AC78EA">
      <w:pPr>
        <w:pStyle w:val="P-Regular"/>
        <w:rPr>
          <w:lang w:val="en-US"/>
        </w:rPr>
      </w:pPr>
      <w:r>
        <w:rPr>
          <w:lang w:val="en-US"/>
        </w:rPr>
        <w:t xml:space="preserve">Smaller values of </w:t>
      </w:r>
      <w:r w:rsidRPr="00AC78EA">
        <w:rPr>
          <w:rStyle w:val="P-Code"/>
        </w:rPr>
        <w:t>max_leaves</w:t>
      </w:r>
      <w:r>
        <w:rPr>
          <w:lang w:val="en-US"/>
        </w:rPr>
        <w:t xml:space="preserve"> will limit the complexity of the trees grown for the ensemble, which will ideally increase bias</w:t>
      </w:r>
      <w:r w:rsidR="00711630">
        <w:rPr>
          <w:lang w:val="en-US"/>
        </w:rPr>
        <w:t>,</w:t>
      </w:r>
      <w:r>
        <w:rPr>
          <w:lang w:val="en-US"/>
        </w:rPr>
        <w:t xml:space="preserve"> but also decrease variance for improved out-of-sample performance. We can see this in </w:t>
      </w:r>
      <w:r w:rsidR="00711630">
        <w:rPr>
          <w:lang w:val="en-US"/>
        </w:rPr>
        <w:t xml:space="preserve">a </w:t>
      </w:r>
      <w:r>
        <w:rPr>
          <w:lang w:val="en-US"/>
        </w:rPr>
        <w:t>higher validation set AUC when the trees are limited to 15 or 20 leaves. What is the maximum validation set AUC?</w:t>
      </w:r>
    </w:p>
    <w:p w14:paraId="371C10A9" w14:textId="58CCEDF6" w:rsidR="00AC78EA" w:rsidRPr="00AC78EA" w:rsidRDefault="00AC78EA" w:rsidP="00AC78EA">
      <w:pPr>
        <w:pStyle w:val="P-Source"/>
        <w:rPr>
          <w:lang w:val="en-US"/>
        </w:rPr>
      </w:pPr>
      <w:commentRangeStart w:id="30"/>
      <w:r w:rsidRPr="00AC78EA">
        <w:rPr>
          <w:lang w:val="en-US"/>
        </w:rPr>
        <w:t>max_auc = max_leaves_df[</w:t>
      </w:r>
      <w:r w:rsidR="006C09DF">
        <w:rPr>
          <w:lang w:val="en-US"/>
        </w:rPr>
        <w:t>'</w:t>
      </w:r>
      <w:r w:rsidRPr="00AC78EA">
        <w:rPr>
          <w:lang w:val="en-US"/>
        </w:rPr>
        <w:t>Validation AUC</w:t>
      </w:r>
      <w:r w:rsidR="006C09DF">
        <w:rPr>
          <w:lang w:val="en-US"/>
        </w:rPr>
        <w:t>'</w:t>
      </w:r>
      <w:r w:rsidRPr="00AC78EA">
        <w:rPr>
          <w:lang w:val="en-US"/>
        </w:rPr>
        <w:t>].max()</w:t>
      </w:r>
    </w:p>
    <w:p w14:paraId="71DC0F18" w14:textId="0FA5D688" w:rsidR="00AC78EA" w:rsidRDefault="00AC78EA" w:rsidP="00AC78EA">
      <w:pPr>
        <w:pStyle w:val="P-Source"/>
        <w:rPr>
          <w:lang w:val="en-US"/>
        </w:rPr>
      </w:pPr>
      <w:r w:rsidRPr="00AC78EA">
        <w:rPr>
          <w:lang w:val="en-US"/>
        </w:rPr>
        <w:t>max_auc</w:t>
      </w:r>
      <w:commentRangeEnd w:id="30"/>
      <w:r w:rsidR="00B603EF">
        <w:rPr>
          <w:rStyle w:val="CommentReference"/>
          <w:rFonts w:cs="Arial"/>
        </w:rPr>
        <w:commentReference w:id="30"/>
      </w:r>
    </w:p>
    <w:p w14:paraId="6823E157" w14:textId="294F2DE1" w:rsidR="00AC78EA" w:rsidRDefault="00711630" w:rsidP="00AC78EA">
      <w:pPr>
        <w:pStyle w:val="P-Regular"/>
        <w:rPr>
          <w:lang w:val="en-US"/>
        </w:rPr>
      </w:pPr>
      <w:r>
        <w:rPr>
          <w:lang w:val="en-US"/>
        </w:rPr>
        <w:t xml:space="preserve">This </w:t>
      </w:r>
      <w:r w:rsidR="00AC78EA">
        <w:rPr>
          <w:lang w:val="en-US"/>
        </w:rPr>
        <w:t>should output</w:t>
      </w:r>
      <w:r>
        <w:rPr>
          <w:lang w:val="en-US"/>
        </w:rPr>
        <w:t xml:space="preserve"> the following</w:t>
      </w:r>
      <w:r w:rsidR="00145723">
        <w:rPr>
          <w:lang w:val="en-US"/>
        </w:rPr>
        <w:t>:</w:t>
      </w:r>
    </w:p>
    <w:p w14:paraId="4E5FC130" w14:textId="5B315002" w:rsidR="00AC78EA" w:rsidRDefault="00AC78EA" w:rsidP="00AC78EA">
      <w:pPr>
        <w:pStyle w:val="P-Source"/>
        <w:rPr>
          <w:lang w:val="en-US"/>
        </w:rPr>
      </w:pPr>
      <w:r w:rsidRPr="00AC78EA">
        <w:rPr>
          <w:lang w:val="en-US"/>
        </w:rPr>
        <w:t>0.8151200989120475</w:t>
      </w:r>
    </w:p>
    <w:p w14:paraId="0DD7324C" w14:textId="59227684" w:rsidR="00AC78EA" w:rsidRDefault="00AC78EA" w:rsidP="00AC78EA">
      <w:pPr>
        <w:pStyle w:val="P-Regular"/>
        <w:rPr>
          <w:lang w:val="en-US"/>
        </w:rPr>
      </w:pPr>
      <w:r>
        <w:rPr>
          <w:lang w:val="en-US"/>
        </w:rPr>
        <w:t>Let</w:t>
      </w:r>
      <w:r w:rsidR="006C09DF">
        <w:rPr>
          <w:lang w:val="en-US"/>
        </w:rPr>
        <w:t>'</w:t>
      </w:r>
      <w:r>
        <w:rPr>
          <w:lang w:val="en-US"/>
        </w:rPr>
        <w:t xml:space="preserve">s confirm </w:t>
      </w:r>
      <w:r w:rsidR="00711630">
        <w:rPr>
          <w:lang w:val="en-US"/>
        </w:rPr>
        <w:t xml:space="preserve">that </w:t>
      </w:r>
      <w:r>
        <w:rPr>
          <w:lang w:val="en-US"/>
        </w:rPr>
        <w:t xml:space="preserve">this maximum validation AUC occurs at </w:t>
      </w:r>
      <w:r w:rsidRPr="00AC78EA">
        <w:rPr>
          <w:rStyle w:val="P-Code"/>
        </w:rPr>
        <w:t>max_leaves=20</w:t>
      </w:r>
      <w:r>
        <w:rPr>
          <w:lang w:val="en-US"/>
        </w:rPr>
        <w:t xml:space="preserve">, as </w:t>
      </w:r>
      <w:r w:rsidR="00711630">
        <w:rPr>
          <w:lang w:val="en-US"/>
        </w:rPr>
        <w:t xml:space="preserve">indicated </w:t>
      </w:r>
      <w:r>
        <w:rPr>
          <w:lang w:val="en-US"/>
        </w:rPr>
        <w:t xml:space="preserve">in </w:t>
      </w:r>
      <w:r w:rsidRPr="00BA0712">
        <w:rPr>
          <w:rStyle w:val="P-Italics"/>
        </w:rPr>
        <w:t>Figure 6.</w:t>
      </w:r>
      <w:r w:rsidR="00A81AAC" w:rsidRPr="00BA0712">
        <w:rPr>
          <w:rStyle w:val="P-Italics"/>
        </w:rPr>
        <w:t>6</w:t>
      </w:r>
      <w:r>
        <w:rPr>
          <w:lang w:val="en-US"/>
        </w:rPr>
        <w:t>:</w:t>
      </w:r>
    </w:p>
    <w:p w14:paraId="22F3D25E" w14:textId="1A3BF43F" w:rsidR="00AC78EA" w:rsidRPr="00AC78EA" w:rsidRDefault="00AC78EA" w:rsidP="00AC78EA">
      <w:pPr>
        <w:pStyle w:val="P-Source"/>
        <w:rPr>
          <w:lang w:val="en-US"/>
        </w:rPr>
      </w:pPr>
      <w:commentRangeStart w:id="31"/>
      <w:r w:rsidRPr="00AC78EA">
        <w:rPr>
          <w:lang w:val="en-US"/>
        </w:rPr>
        <w:t>max_ix = max_leaves_df[</w:t>
      </w:r>
      <w:r w:rsidR="006C09DF">
        <w:rPr>
          <w:lang w:val="en-US"/>
        </w:rPr>
        <w:t>'</w:t>
      </w:r>
      <w:r w:rsidRPr="00AC78EA">
        <w:rPr>
          <w:lang w:val="en-US"/>
        </w:rPr>
        <w:t>Validation AUC</w:t>
      </w:r>
      <w:r w:rsidR="006C09DF">
        <w:rPr>
          <w:lang w:val="en-US"/>
        </w:rPr>
        <w:t>'</w:t>
      </w:r>
      <w:r w:rsidRPr="00AC78EA">
        <w:rPr>
          <w:lang w:val="en-US"/>
        </w:rPr>
        <w:t>] == max_auc</w:t>
      </w:r>
    </w:p>
    <w:p w14:paraId="377B3D91" w14:textId="147C75C2" w:rsidR="00AC78EA" w:rsidRDefault="00AC78EA" w:rsidP="00AC78EA">
      <w:pPr>
        <w:pStyle w:val="P-Source"/>
        <w:rPr>
          <w:lang w:val="en-US"/>
        </w:rPr>
      </w:pPr>
      <w:r w:rsidRPr="00AC78EA">
        <w:rPr>
          <w:lang w:val="en-US"/>
        </w:rPr>
        <w:t>max_leaves_df[max_ix]</w:t>
      </w:r>
      <w:commentRangeEnd w:id="31"/>
      <w:r w:rsidR="00B603EF">
        <w:rPr>
          <w:rStyle w:val="CommentReference"/>
          <w:rFonts w:cs="Arial"/>
        </w:rPr>
        <w:commentReference w:id="31"/>
      </w:r>
    </w:p>
    <w:p w14:paraId="05BE520C" w14:textId="1CBEF854" w:rsidR="00AC78EA" w:rsidRDefault="00AC78EA" w:rsidP="00AC78EA">
      <w:pPr>
        <w:pStyle w:val="P-Regular"/>
        <w:rPr>
          <w:lang w:val="en-US"/>
        </w:rPr>
      </w:pPr>
      <w:r>
        <w:rPr>
          <w:lang w:val="en-US"/>
        </w:rPr>
        <w:t>This should return a row of the data</w:t>
      </w:r>
      <w:r w:rsidR="00893D1A">
        <w:rPr>
          <w:lang w:val="en-US"/>
        </w:rPr>
        <w:t xml:space="preserve"> </w:t>
      </w:r>
      <w:r>
        <w:rPr>
          <w:lang w:val="en-US"/>
        </w:rPr>
        <w:t>frame:</w:t>
      </w:r>
    </w:p>
    <w:p w14:paraId="411469D3" w14:textId="321784C3" w:rsidR="00AC78EA" w:rsidRDefault="00AC78EA" w:rsidP="00BA0712">
      <w:pPr>
        <w:pStyle w:val="P-Regular"/>
        <w:rPr>
          <w:lang w:val="en-US"/>
        </w:rPr>
      </w:pPr>
      <w:r>
        <w:rPr>
          <w:noProof/>
          <w:lang w:val="en-US"/>
        </w:rPr>
        <w:drawing>
          <wp:inline distT="0" distB="0" distL="0" distR="0" wp14:anchorId="5C28C509" wp14:editId="36C5F820">
            <wp:extent cx="2412694" cy="793508"/>
            <wp:effectExtent l="0" t="0" r="635"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430986" cy="799524"/>
                    </a:xfrm>
                    <a:prstGeom prst="rect">
                      <a:avLst/>
                    </a:prstGeom>
                  </pic:spPr>
                </pic:pic>
              </a:graphicData>
            </a:graphic>
          </wp:inline>
        </w:drawing>
      </w:r>
    </w:p>
    <w:p w14:paraId="2584D030" w14:textId="3BEFCE25" w:rsidR="00AC78EA" w:rsidRPr="005D68A6" w:rsidRDefault="00AC78EA" w:rsidP="00BA0712">
      <w:pPr>
        <w:pStyle w:val="IMG-Caption"/>
      </w:pPr>
      <w:r w:rsidRPr="00BA0712">
        <w:t>Figure 6.</w:t>
      </w:r>
      <w:r w:rsidR="001311C6" w:rsidRPr="00BA0712">
        <w:t>7</w:t>
      </w:r>
      <w:r w:rsidRPr="00BA0712">
        <w:t xml:space="preserve">: Optimal </w:t>
      </w:r>
      <w:r w:rsidRPr="005D68A6">
        <w:t>max_leaves</w:t>
      </w:r>
    </w:p>
    <w:p w14:paraId="63EECA2F" w14:textId="66283645" w:rsidR="001311C6" w:rsidRDefault="00A81AAC" w:rsidP="001311C6">
      <w:pPr>
        <w:pStyle w:val="P-Regular"/>
      </w:pPr>
      <w:r>
        <w:t>B</w:t>
      </w:r>
      <w:r w:rsidR="001311C6">
        <w:t xml:space="preserve">y using </w:t>
      </w:r>
      <w:r w:rsidR="008512A6">
        <w:t xml:space="preserve">the </w:t>
      </w:r>
      <w:r w:rsidR="008512A6" w:rsidRPr="00FD71B1">
        <w:rPr>
          <w:rStyle w:val="P-Code"/>
        </w:rPr>
        <w:t>lossguide</w:t>
      </w:r>
      <w:r w:rsidR="008512A6">
        <w:t xml:space="preserve"> grow policy</w:t>
      </w:r>
      <w:r w:rsidR="001311C6">
        <w:t>, we can achieve performance at least as good as anything else we</w:t>
      </w:r>
      <w:r w:rsidR="006C09DF">
        <w:t>'</w:t>
      </w:r>
      <w:r w:rsidR="001311C6">
        <w:t xml:space="preserve">ve tried so far. One key advantage of the </w:t>
      </w:r>
      <w:r w:rsidR="001311C6" w:rsidRPr="001311C6">
        <w:rPr>
          <w:rStyle w:val="P-Code"/>
        </w:rPr>
        <w:t>lossguide</w:t>
      </w:r>
      <w:r w:rsidR="001311C6">
        <w:t xml:space="preserve"> policy is that, for larger datasets, it can result in training times that are faster than the </w:t>
      </w:r>
      <w:r w:rsidR="001311C6" w:rsidRPr="001311C6">
        <w:rPr>
          <w:rStyle w:val="P-Code"/>
        </w:rPr>
        <w:t>depthwise</w:t>
      </w:r>
      <w:r w:rsidR="001311C6">
        <w:t xml:space="preserve"> policy</w:t>
      </w:r>
      <w:r>
        <w:t xml:space="preserve">, especially for smaller values of </w:t>
      </w:r>
      <w:r w:rsidRPr="00A81AAC">
        <w:rPr>
          <w:rStyle w:val="P-Code"/>
        </w:rPr>
        <w:t>max_leaves</w:t>
      </w:r>
      <w:r w:rsidR="001311C6">
        <w:t>. While the dataset here is small enough that this is not of practical importance, this speed may be desirable in other applications.</w:t>
      </w:r>
    </w:p>
    <w:p w14:paraId="00743377" w14:textId="33D7DA75" w:rsidR="00BF3BA6" w:rsidRDefault="009F2ADA" w:rsidP="00BF3BA6">
      <w:pPr>
        <w:pStyle w:val="H1-Topic"/>
      </w:pPr>
      <w:r>
        <w:t xml:space="preserve">Explaining </w:t>
      </w:r>
      <w:r w:rsidR="00711630">
        <w:t>M</w:t>
      </w:r>
      <w:r>
        <w:t xml:space="preserve">odel </w:t>
      </w:r>
      <w:r w:rsidR="00711630">
        <w:t>P</w:t>
      </w:r>
      <w:r>
        <w:t>redictions</w:t>
      </w:r>
      <w:r w:rsidR="00BF3BA6">
        <w:t xml:space="preserve"> with SHAP </w:t>
      </w:r>
      <w:r w:rsidR="00711630">
        <w:t>V</w:t>
      </w:r>
      <w:r w:rsidR="00BF3BA6">
        <w:t>alues</w:t>
      </w:r>
    </w:p>
    <w:p w14:paraId="70BD6F85" w14:textId="05A9CE69" w:rsidR="00BF3BA6" w:rsidRDefault="00BF3BA6" w:rsidP="00BF3BA6">
      <w:pPr>
        <w:pStyle w:val="P-Regular"/>
      </w:pPr>
      <w:r>
        <w:lastRenderedPageBreak/>
        <w:t xml:space="preserve">Along with cutting-edge modeling techniques </w:t>
      </w:r>
      <w:r w:rsidR="00711630">
        <w:t xml:space="preserve">such as </w:t>
      </w:r>
      <w:r>
        <w:t>XGBoost, the practice of explaining model predictions has undergone substantial development in recent years. So far</w:t>
      </w:r>
      <w:r w:rsidR="00711630">
        <w:t>,</w:t>
      </w:r>
      <w:r>
        <w:t xml:space="preserve"> we</w:t>
      </w:r>
      <w:r w:rsidR="006C09DF">
        <w:t>'</w:t>
      </w:r>
      <w:r>
        <w:t xml:space="preserve">ve learned that logistic regression coefficients, or feature importances from random forests, can provide insight into </w:t>
      </w:r>
      <w:r w:rsidR="00D65BEB">
        <w:t>the reasons for model predictions</w:t>
      </w:r>
      <w:r>
        <w:t>. A more powerful technique for explaining model predictions was described in a 2017 paper</w:t>
      </w:r>
      <w:r w:rsidR="00E80C85">
        <w:t>,</w:t>
      </w:r>
      <w:r w:rsidR="00B91229">
        <w:t xml:space="preserve"> </w:t>
      </w:r>
      <w:r w:rsidR="00B91229" w:rsidRPr="005D68A6">
        <w:rPr>
          <w:rStyle w:val="P-Italics"/>
        </w:rPr>
        <w:t>A Unified Approach to Interpreting Model Predictions</w:t>
      </w:r>
      <w:r w:rsidR="00E80C85">
        <w:t>,</w:t>
      </w:r>
      <w:r>
        <w:t xml:space="preserve"> </w:t>
      </w:r>
      <w:r w:rsidR="00B91229">
        <w:t>by Scott Lundberg and Su-In Lee (</w:t>
      </w:r>
      <w:hyperlink r:id="rId25" w:history="1">
        <w:r w:rsidR="00B91229" w:rsidRPr="00022B15">
          <w:rPr>
            <w:rStyle w:val="P-URL"/>
          </w:rPr>
          <w:t>https://arxiv.org/abs/1705.07874</w:t>
        </w:r>
      </w:hyperlink>
      <w:r w:rsidR="00B91229">
        <w:t xml:space="preserve">). This technique is known as </w:t>
      </w:r>
      <w:r w:rsidR="00B91229" w:rsidRPr="00022B15">
        <w:rPr>
          <w:rStyle w:val="P-Bold"/>
        </w:rPr>
        <w:t>SHAP</w:t>
      </w:r>
      <w:r w:rsidR="00B91229">
        <w:t xml:space="preserve"> (</w:t>
      </w:r>
      <w:r w:rsidR="00B91229" w:rsidRPr="00022B15">
        <w:rPr>
          <w:rStyle w:val="P-Bold"/>
        </w:rPr>
        <w:t>SHapley Additive exPlanations</w:t>
      </w:r>
      <w:r w:rsidR="00B91229">
        <w:t>) as it is based on earlier work by mathematician Lloyd Shapley. Shapely developed an area of game theory to understand how coalitions of players can contribute to the overall outcome of a game</w:t>
      </w:r>
      <w:r w:rsidR="00D60045">
        <w:t xml:space="preserve">. </w:t>
      </w:r>
      <w:r w:rsidR="00081701">
        <w:t>R</w:t>
      </w:r>
      <w:r w:rsidR="00B91229">
        <w:t xml:space="preserve">ecent machine learning research into model explanation </w:t>
      </w:r>
      <w:r w:rsidR="00D65BEB">
        <w:t>leveraged</w:t>
      </w:r>
      <w:r w:rsidR="00B91229">
        <w:t xml:space="preserve"> this concept to consider how </w:t>
      </w:r>
      <w:r w:rsidR="00D65BEB">
        <w:t xml:space="preserve">groups or </w:t>
      </w:r>
      <w:r w:rsidR="00B91229">
        <w:t>coalitions of features in a predictive model contribute to the output model prediction.</w:t>
      </w:r>
      <w:r w:rsidR="00D65BEB">
        <w:t xml:space="preserve"> By considering the contribution of different groups of features, the SHAP method </w:t>
      </w:r>
      <w:r w:rsidR="00E80C85">
        <w:t>can</w:t>
      </w:r>
      <w:r w:rsidR="00D65BEB">
        <w:t xml:space="preserve"> isolate the effect of individual features.</w:t>
      </w:r>
    </w:p>
    <w:p w14:paraId="69561CA6" w14:textId="05111124" w:rsidR="00D65BEB" w:rsidRDefault="002D6167" w:rsidP="00BF3BA6">
      <w:pPr>
        <w:pStyle w:val="P-Regular"/>
      </w:pPr>
      <w:r>
        <w:t>Some</w:t>
      </w:r>
      <w:r w:rsidR="00D65BEB">
        <w:t xml:space="preserve"> notable aspects of using SHAP values to explain model predictions</w:t>
      </w:r>
      <w:r>
        <w:t xml:space="preserve"> include</w:t>
      </w:r>
      <w:r w:rsidR="00D65BEB">
        <w:t>:</w:t>
      </w:r>
    </w:p>
    <w:p w14:paraId="2947431F" w14:textId="1942A10A" w:rsidR="00D65BEB" w:rsidRDefault="00D65BEB" w:rsidP="00D65BEB">
      <w:pPr>
        <w:pStyle w:val="L-Bullets"/>
      </w:pPr>
      <w:r>
        <w:t xml:space="preserve">SHAP values can be used to make </w:t>
      </w:r>
      <w:r w:rsidRPr="00022B15">
        <w:rPr>
          <w:rStyle w:val="P-Bold"/>
        </w:rPr>
        <w:t>individualized</w:t>
      </w:r>
      <w:r>
        <w:t xml:space="preserve"> explanations of model predictions; in other words</w:t>
      </w:r>
      <w:r w:rsidR="00E80C85">
        <w:t>,</w:t>
      </w:r>
      <w:r>
        <w:t xml:space="preserve"> the prediction of a single sample, in terms of the contribution of each feature, can be understood using SHAP. This is in contrast to the feature importan</w:t>
      </w:r>
      <w:r w:rsidR="007F2EE7">
        <w:t>ce</w:t>
      </w:r>
      <w:r>
        <w:t xml:space="preserve"> method of explaining random forests that we</w:t>
      </w:r>
      <w:r w:rsidR="006C09DF">
        <w:t>'</w:t>
      </w:r>
      <w:r>
        <w:t>ve already seen, which only considers the average importance of a feature across the model training set.</w:t>
      </w:r>
    </w:p>
    <w:p w14:paraId="38047C93" w14:textId="5E604060" w:rsidR="00D65BEB" w:rsidRDefault="00D65BEB" w:rsidP="00D65BEB">
      <w:pPr>
        <w:pStyle w:val="L-Bullets"/>
      </w:pPr>
      <w:r>
        <w:t>SHAP values are calculated relative to a background dataset. By default</w:t>
      </w:r>
      <w:r w:rsidR="00E80C85">
        <w:t>,</w:t>
      </w:r>
      <w:r>
        <w:t xml:space="preserve"> this is the training data, although other </w:t>
      </w:r>
      <w:r w:rsidR="00AB4CA3">
        <w:t>dataset</w:t>
      </w:r>
      <w:r>
        <w:t>s can be supplied.</w:t>
      </w:r>
    </w:p>
    <w:p w14:paraId="1BDD403A" w14:textId="2D927F7D" w:rsidR="00D65BEB" w:rsidRDefault="002D6167" w:rsidP="00D65BEB">
      <w:pPr>
        <w:pStyle w:val="L-Bullets"/>
      </w:pPr>
      <w:r>
        <w:t xml:space="preserve">SHAP values are additive, meaning that for the prediction of an individual sample, the SHAP values can be added up to recover the value of the prediction, </w:t>
      </w:r>
      <w:r w:rsidR="00E80C85">
        <w:t>for example,</w:t>
      </w:r>
      <w:r>
        <w:t xml:space="preserve"> a predicted probability.</w:t>
      </w:r>
    </w:p>
    <w:p w14:paraId="259DB930" w14:textId="6831A55D" w:rsidR="002D6167" w:rsidRDefault="002D6167" w:rsidP="002D6167">
      <w:pPr>
        <w:pStyle w:val="P-Regular"/>
      </w:pPr>
      <w:r>
        <w:t>There are different implementations of the SHAP method for various types of models and here we will focus on SHAP for trees (Lundberg et al.</w:t>
      </w:r>
      <w:r w:rsidR="00E80C85">
        <w:t>,</w:t>
      </w:r>
      <w:r>
        <w:t xml:space="preserve"> 2019, </w:t>
      </w:r>
      <w:hyperlink r:id="rId26" w:history="1">
        <w:r w:rsidRPr="00022B15">
          <w:rPr>
            <w:rStyle w:val="P-URL"/>
          </w:rPr>
          <w:t>https://arxiv.org/abs/1802.03888</w:t>
        </w:r>
      </w:hyperlink>
      <w:r>
        <w:t>) to get insights into XGBoost model</w:t>
      </w:r>
      <w:r w:rsidR="00684C57">
        <w:t xml:space="preserve"> predictions on our validation set of synthetic data</w:t>
      </w:r>
      <w:r>
        <w:t>. First</w:t>
      </w:r>
      <w:r w:rsidR="00E80C85">
        <w:t>,</w:t>
      </w:r>
      <w:r>
        <w:t xml:space="preserve"> let</w:t>
      </w:r>
      <w:r w:rsidR="006C09DF">
        <w:t>'</w:t>
      </w:r>
      <w:r>
        <w:t xml:space="preserve">s refit </w:t>
      </w:r>
      <w:r w:rsidRPr="002D6167">
        <w:rPr>
          <w:rStyle w:val="P-Code"/>
        </w:rPr>
        <w:t>xgb_model_3</w:t>
      </w:r>
      <w:r>
        <w:t xml:space="preserve"> from the previous section with the optimal number of </w:t>
      </w:r>
      <w:r w:rsidRPr="002D6167">
        <w:rPr>
          <w:rStyle w:val="P-Code"/>
        </w:rPr>
        <w:t>max_leaves</w:t>
      </w:r>
      <w:r>
        <w:t xml:space="preserve">, </w:t>
      </w:r>
      <w:r w:rsidRPr="00B27602">
        <w:rPr>
          <w:rStyle w:val="P-Code"/>
        </w:rPr>
        <w:t>20</w:t>
      </w:r>
      <w:r>
        <w:t>:</w:t>
      </w:r>
    </w:p>
    <w:p w14:paraId="08BCE717" w14:textId="77777777" w:rsidR="002D6167" w:rsidRDefault="002D6167" w:rsidP="002D6167">
      <w:pPr>
        <w:pStyle w:val="P-Source"/>
      </w:pPr>
      <w:commentRangeStart w:id="32"/>
      <w:r>
        <w:t>%%time</w:t>
      </w:r>
    </w:p>
    <w:p w14:paraId="51FA0165" w14:textId="591930A8" w:rsidR="002D6167" w:rsidRDefault="002D6167" w:rsidP="002D6167">
      <w:pPr>
        <w:pStyle w:val="P-Source"/>
      </w:pPr>
      <w:r>
        <w:t>xgb_model_3.set_params(**{</w:t>
      </w:r>
      <w:r w:rsidR="006C09DF">
        <w:t>'</w:t>
      </w:r>
      <w:r>
        <w:t>max_leaves</w:t>
      </w:r>
      <w:r w:rsidR="006C09DF">
        <w:t>'</w:t>
      </w:r>
      <w:r>
        <w:t>:20})</w:t>
      </w:r>
    </w:p>
    <w:p w14:paraId="399A140C" w14:textId="77777777" w:rsidR="00C006D0" w:rsidRDefault="002D6167" w:rsidP="002D6167">
      <w:pPr>
        <w:pStyle w:val="P-Source"/>
      </w:pPr>
      <w:r>
        <w:t>xgb_model_3.fit(X_train, y_train,</w:t>
      </w:r>
      <w:r w:rsidR="00C006D0">
        <w:t>\</w:t>
      </w:r>
    </w:p>
    <w:p w14:paraId="7E1E3849" w14:textId="77777777" w:rsidR="00C006D0" w:rsidRDefault="00C006D0" w:rsidP="002D6167">
      <w:pPr>
        <w:pStyle w:val="P-Source"/>
      </w:pPr>
      <w:r>
        <w:t>                </w:t>
      </w:r>
      <w:r w:rsidR="002D6167">
        <w:t>eval_set=eval_set,</w:t>
      </w:r>
      <w:r>
        <w:t>\</w:t>
      </w:r>
    </w:p>
    <w:p w14:paraId="4CDACFA3" w14:textId="59054BF7" w:rsidR="002D6167" w:rsidRDefault="00C006D0" w:rsidP="002D6167">
      <w:pPr>
        <w:pStyle w:val="P-Source"/>
      </w:pPr>
      <w:r>
        <w:t>                </w:t>
      </w:r>
      <w:r w:rsidR="002D6167">
        <w:t>eval_metric=</w:t>
      </w:r>
      <w:r w:rsidR="006C09DF">
        <w:t>'</w:t>
      </w:r>
      <w:r w:rsidR="002D6167">
        <w:t>auc</w:t>
      </w:r>
      <w:r w:rsidR="006C09DF">
        <w:t>'</w:t>
      </w:r>
      <w:r w:rsidR="002D6167">
        <w:t>,</w:t>
      </w:r>
    </w:p>
    <w:p w14:paraId="4CE7A034" w14:textId="67E3DEBE" w:rsidR="00C006D0" w:rsidRDefault="00C006D0" w:rsidP="002D6167">
      <w:pPr>
        <w:pStyle w:val="P-Source"/>
      </w:pPr>
      <w:r>
        <w:t>                </w:t>
      </w:r>
      <w:r w:rsidR="002D6167">
        <w:t>verbose=False,</w:t>
      </w:r>
      <w:r>
        <w:t>\</w:t>
      </w:r>
    </w:p>
    <w:p w14:paraId="0F528234" w14:textId="2BE50959" w:rsidR="002D6167" w:rsidRDefault="00C006D0" w:rsidP="002D6167">
      <w:pPr>
        <w:pStyle w:val="P-Source"/>
      </w:pPr>
      <w:r>
        <w:t>                </w:t>
      </w:r>
      <w:r w:rsidR="002D6167">
        <w:t>early_stopping_rounds=30)</w:t>
      </w:r>
      <w:commentRangeEnd w:id="32"/>
      <w:r w:rsidR="00B603EF">
        <w:rPr>
          <w:rStyle w:val="CommentReference"/>
          <w:rFonts w:cs="Arial"/>
        </w:rPr>
        <w:commentReference w:id="32"/>
      </w:r>
    </w:p>
    <w:p w14:paraId="5EA03119" w14:textId="53B3CE4A" w:rsidR="00B16169" w:rsidRDefault="00E54B67" w:rsidP="002D6167">
      <w:pPr>
        <w:pStyle w:val="P-Regular"/>
      </w:pPr>
      <w:r>
        <w:t>Now we</w:t>
      </w:r>
      <w:r w:rsidR="006C09DF">
        <w:t>'</w:t>
      </w:r>
      <w:r>
        <w:t>re ready to start calculating SHAP values</w:t>
      </w:r>
      <w:r w:rsidR="007B6431">
        <w:t xml:space="preserve"> </w:t>
      </w:r>
      <w:r>
        <w:t>for the validation dataset</w:t>
      </w:r>
      <w:r w:rsidR="00B16169">
        <w:t>.</w:t>
      </w:r>
      <w:r w:rsidR="00B11409">
        <w:t xml:space="preserve"> </w:t>
      </w:r>
      <w:r w:rsidR="00B16169">
        <w:t>There</w:t>
      </w:r>
      <w:r>
        <w:t xml:space="preserve"> are 40 features and 1,000 samples </w:t>
      </w:r>
      <w:r w:rsidR="00B16169">
        <w:t>here:</w:t>
      </w:r>
    </w:p>
    <w:p w14:paraId="07B4C9A6" w14:textId="054F6447" w:rsidR="00B16169" w:rsidRDefault="00B16169" w:rsidP="00B16169">
      <w:pPr>
        <w:pStyle w:val="P-Source"/>
      </w:pPr>
      <w:commentRangeStart w:id="33"/>
      <w:r w:rsidRPr="00B16169">
        <w:t>X_val.shape</w:t>
      </w:r>
      <w:commentRangeEnd w:id="33"/>
      <w:r w:rsidR="00B603EF">
        <w:rPr>
          <w:rStyle w:val="CommentReference"/>
          <w:rFonts w:cs="Arial"/>
        </w:rPr>
        <w:commentReference w:id="33"/>
      </w:r>
    </w:p>
    <w:p w14:paraId="51C6AE31" w14:textId="53A1E183" w:rsidR="00B16169" w:rsidRDefault="00E80C85" w:rsidP="00B16169">
      <w:pPr>
        <w:pStyle w:val="P-Regular"/>
      </w:pPr>
      <w:r>
        <w:t>This s</w:t>
      </w:r>
      <w:r w:rsidR="00B16169">
        <w:t>hould output</w:t>
      </w:r>
      <w:r>
        <w:t xml:space="preserve"> the following:</w:t>
      </w:r>
    </w:p>
    <w:p w14:paraId="667F0284" w14:textId="31907B57" w:rsidR="00B16169" w:rsidRDefault="00B16169" w:rsidP="00B16169">
      <w:pPr>
        <w:pStyle w:val="P-Source"/>
      </w:pPr>
      <w:r w:rsidRPr="00B16169">
        <w:t>(1000, 40)</w:t>
      </w:r>
    </w:p>
    <w:p w14:paraId="2C138E29" w14:textId="54B8E1C1" w:rsidR="00E54B67" w:rsidRDefault="00B11409" w:rsidP="002D6167">
      <w:pPr>
        <w:pStyle w:val="P-Regular"/>
      </w:pPr>
      <w:r>
        <w:t xml:space="preserve">To automatically label the plots we can make with the </w:t>
      </w:r>
      <w:r w:rsidRPr="00B11409">
        <w:rPr>
          <w:rStyle w:val="P-Code"/>
        </w:rPr>
        <w:t>shap</w:t>
      </w:r>
      <w:r>
        <w:t xml:space="preserve"> package</w:t>
      </w:r>
      <w:r w:rsidR="00E54B67">
        <w:t xml:space="preserve">, </w:t>
      </w:r>
      <w:r w:rsidR="00B16169">
        <w:t>we</w:t>
      </w:r>
      <w:r w:rsidR="006C09DF">
        <w:t>'</w:t>
      </w:r>
      <w:r w:rsidR="00B16169">
        <w:t xml:space="preserve">ll put the validation </w:t>
      </w:r>
      <w:r w:rsidR="00AF08FE">
        <w:t xml:space="preserve">set </w:t>
      </w:r>
      <w:r w:rsidR="00B16169">
        <w:t>features in a data</w:t>
      </w:r>
      <w:r w:rsidR="00893D1A">
        <w:t xml:space="preserve"> </w:t>
      </w:r>
      <w:r w:rsidR="00B16169">
        <w:t>frame with column names. W</w:t>
      </w:r>
      <w:r w:rsidR="00E54B67">
        <w:t>e</w:t>
      </w:r>
      <w:r w:rsidR="006C09DF">
        <w:t>'</w:t>
      </w:r>
      <w:r w:rsidR="00E54B67">
        <w:t>ll use a list comprehension to make generic feature names</w:t>
      </w:r>
      <w:r w:rsidR="0036452E">
        <w:t>,</w:t>
      </w:r>
      <w:r w:rsidR="00E54B67">
        <w:t xml:space="preserve"> </w:t>
      </w:r>
      <w:r w:rsidR="0036452E">
        <w:t>for example,</w:t>
      </w:r>
      <w:r w:rsidR="00E54B67">
        <w:t xml:space="preserve"> </w:t>
      </w:r>
      <w:r w:rsidR="006C09DF">
        <w:t>"</w:t>
      </w:r>
      <w:r w:rsidR="00E54B67">
        <w:t xml:space="preserve">Feature </w:t>
      </w:r>
      <w:r w:rsidR="004C4985">
        <w:t>0</w:t>
      </w:r>
      <w:r w:rsidR="00E54B67">
        <w:t xml:space="preserve">, Feature </w:t>
      </w:r>
      <w:r w:rsidR="004C4985">
        <w:t>1</w:t>
      </w:r>
      <w:r w:rsidR="00E54B67">
        <w:t>, …</w:t>
      </w:r>
      <w:r w:rsidR="006C09DF">
        <w:t>"</w:t>
      </w:r>
      <w:r w:rsidR="00E54B67">
        <w:t xml:space="preserve"> </w:t>
      </w:r>
      <w:r w:rsidR="00B16169">
        <w:t>and create the data</w:t>
      </w:r>
      <w:r w:rsidR="00893D1A">
        <w:t xml:space="preserve"> </w:t>
      </w:r>
      <w:r w:rsidR="00B16169">
        <w:t>frame as follows</w:t>
      </w:r>
      <w:r w:rsidR="00E54B67">
        <w:t>:</w:t>
      </w:r>
    </w:p>
    <w:p w14:paraId="233B8BFB" w14:textId="31911008" w:rsidR="00B16169" w:rsidRDefault="00B16169" w:rsidP="00B16169">
      <w:pPr>
        <w:pStyle w:val="P-Source"/>
      </w:pPr>
      <w:commentRangeStart w:id="34"/>
      <w:r>
        <w:t>feature_names = [</w:t>
      </w:r>
      <w:r w:rsidR="006C09DF">
        <w:t>'</w:t>
      </w:r>
      <w:r>
        <w:t>Feature {number}</w:t>
      </w:r>
      <w:r w:rsidR="006C09DF">
        <w:t>'</w:t>
      </w:r>
      <w:r>
        <w:t>.format(number=number)</w:t>
      </w:r>
    </w:p>
    <w:p w14:paraId="244D1E34" w14:textId="3D442D57" w:rsidR="00B16169" w:rsidRDefault="0075294A" w:rsidP="00B16169">
      <w:pPr>
        <w:pStyle w:val="P-Source"/>
      </w:pPr>
      <w:r>
        <w:t>                 </w:t>
      </w:r>
      <w:r w:rsidR="00B16169">
        <w:t>for number in range(X_val.shape[1])]</w:t>
      </w:r>
    </w:p>
    <w:p w14:paraId="51F754EA" w14:textId="4D13255F" w:rsidR="00E54B67" w:rsidRDefault="00B16169" w:rsidP="00B16169">
      <w:pPr>
        <w:pStyle w:val="P-Source"/>
      </w:pPr>
      <w:r>
        <w:t>X_val_df = pd.DataFrame(data=X_val, columns=feature_names)</w:t>
      </w:r>
    </w:p>
    <w:p w14:paraId="728D82B4" w14:textId="04A0DC4D" w:rsidR="00B16169" w:rsidRDefault="00B16169" w:rsidP="00B16169">
      <w:pPr>
        <w:pStyle w:val="P-Source"/>
      </w:pPr>
      <w:r w:rsidRPr="00B16169">
        <w:t>X_val_df.head()</w:t>
      </w:r>
      <w:commentRangeEnd w:id="34"/>
      <w:r w:rsidR="00B603EF">
        <w:rPr>
          <w:rStyle w:val="CommentReference"/>
          <w:rFonts w:cs="Arial"/>
        </w:rPr>
        <w:commentReference w:id="34"/>
      </w:r>
    </w:p>
    <w:p w14:paraId="2A302721" w14:textId="54C6FD6F" w:rsidR="00B16169" w:rsidRDefault="00B16169" w:rsidP="00B16169">
      <w:pPr>
        <w:pStyle w:val="P-Regular"/>
      </w:pPr>
      <w:r>
        <w:lastRenderedPageBreak/>
        <w:t xml:space="preserve">The </w:t>
      </w:r>
      <w:r w:rsidRPr="00B16169">
        <w:rPr>
          <w:rStyle w:val="P-Code"/>
        </w:rPr>
        <w:t>dataframe</w:t>
      </w:r>
      <w:r>
        <w:t xml:space="preserve"> head should look like this:</w:t>
      </w:r>
    </w:p>
    <w:p w14:paraId="70F56FF3" w14:textId="3D42C686" w:rsidR="00B16169" w:rsidRDefault="00B16169" w:rsidP="00BA0712">
      <w:pPr>
        <w:pStyle w:val="P-Regular"/>
      </w:pPr>
      <w:r>
        <w:rPr>
          <w:noProof/>
          <w:lang w:val="en-US"/>
        </w:rPr>
        <w:drawing>
          <wp:inline distT="0" distB="0" distL="0" distR="0" wp14:anchorId="537FB7E5" wp14:editId="6162FA37">
            <wp:extent cx="6078220" cy="1434706"/>
            <wp:effectExtent l="0" t="0" r="508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6078220" cy="1434706"/>
                    </a:xfrm>
                    <a:prstGeom prst="rect">
                      <a:avLst/>
                    </a:prstGeom>
                  </pic:spPr>
                </pic:pic>
              </a:graphicData>
            </a:graphic>
          </wp:inline>
        </w:drawing>
      </w:r>
    </w:p>
    <w:p w14:paraId="45C6E715" w14:textId="3BB42D2E" w:rsidR="00B16169" w:rsidRDefault="00B16169" w:rsidP="00B16169">
      <w:pPr>
        <w:pStyle w:val="IMG-Caption"/>
      </w:pPr>
      <w:r>
        <w:t>Figure 6.8: Data</w:t>
      </w:r>
      <w:r w:rsidR="00893D1A">
        <w:t xml:space="preserve"> </w:t>
      </w:r>
      <w:r>
        <w:t>frame of the validation features</w:t>
      </w:r>
    </w:p>
    <w:p w14:paraId="68DD7E75" w14:textId="7BDAD66B" w:rsidR="002D6167" w:rsidRDefault="00CB1F83" w:rsidP="002D6167">
      <w:pPr>
        <w:pStyle w:val="P-Regular"/>
      </w:pPr>
      <w:r>
        <w:t xml:space="preserve">With </w:t>
      </w:r>
      <w:r w:rsidR="00B16169">
        <w:t>the</w:t>
      </w:r>
      <w:r>
        <w:t xml:space="preserve"> trained model</w:t>
      </w:r>
      <w:r w:rsidR="0036452E">
        <w:t>,</w:t>
      </w:r>
      <w:r w:rsidR="00B16169">
        <w:t xml:space="preserve"> </w:t>
      </w:r>
      <w:r w:rsidR="00B16169" w:rsidRPr="00B16169">
        <w:rPr>
          <w:rStyle w:val="P-Code"/>
        </w:rPr>
        <w:t>xgb_model_3</w:t>
      </w:r>
      <w:r w:rsidR="0036452E">
        <w:t xml:space="preserve">, </w:t>
      </w:r>
      <w:r w:rsidR="00B16169">
        <w:t>and the data</w:t>
      </w:r>
      <w:r w:rsidR="00893D1A">
        <w:t xml:space="preserve"> f</w:t>
      </w:r>
      <w:r w:rsidR="00B16169">
        <w:t>rame of validation features</w:t>
      </w:r>
      <w:r>
        <w:t>, we</w:t>
      </w:r>
      <w:r w:rsidR="006C09DF">
        <w:t>'</w:t>
      </w:r>
      <w:r>
        <w:t xml:space="preserve">re ready to create an </w:t>
      </w:r>
      <w:r w:rsidRPr="00CB1F83">
        <w:rPr>
          <w:rStyle w:val="P-Code"/>
        </w:rPr>
        <w:t>explainer</w:t>
      </w:r>
      <w:r w:rsidR="009C04DA" w:rsidRPr="00B27602">
        <w:t xml:space="preserve"> interface</w:t>
      </w:r>
      <w:r>
        <w:t>. The SHAP package has various kinds of explainers and we</w:t>
      </w:r>
      <w:r w:rsidR="006C09DF">
        <w:t>'</w:t>
      </w:r>
      <w:r>
        <w:t>ll use the one specifically for tree models</w:t>
      </w:r>
      <w:r w:rsidR="00E54B67">
        <w:t>:</w:t>
      </w:r>
    </w:p>
    <w:p w14:paraId="056F9329" w14:textId="39ACFA7A" w:rsidR="00CB1F83" w:rsidRDefault="00CB1F83" w:rsidP="00CB1F83">
      <w:pPr>
        <w:pStyle w:val="P-Source"/>
      </w:pPr>
      <w:commentRangeStart w:id="35"/>
      <w:r w:rsidRPr="00CB1F83">
        <w:t>explainer = shap.explainers.Tree(xgb_model_3, data=X_val</w:t>
      </w:r>
      <w:r w:rsidR="00B16169">
        <w:t>_df</w:t>
      </w:r>
      <w:r w:rsidRPr="00CB1F83">
        <w:t>)</w:t>
      </w:r>
      <w:commentRangeEnd w:id="35"/>
      <w:r w:rsidR="00B603EF">
        <w:rPr>
          <w:rStyle w:val="CommentReference"/>
          <w:rFonts w:cs="Arial"/>
        </w:rPr>
        <w:commentReference w:id="35"/>
      </w:r>
    </w:p>
    <w:p w14:paraId="09FF7897" w14:textId="6454424C" w:rsidR="00CB1F83" w:rsidRDefault="00CB1F83" w:rsidP="00CB1F83">
      <w:pPr>
        <w:pStyle w:val="P-Regular"/>
      </w:pPr>
      <w:r>
        <w:t>This has created an explainer using the model validation data as the background dataset. Now we are ready to use the explainer to obtain SHAP values. The SHAP package makes this very simple</w:t>
      </w:r>
      <w:r w:rsidR="00684C57">
        <w:t>. All we need to do is pass in the dataset we want explanations for:</w:t>
      </w:r>
    </w:p>
    <w:p w14:paraId="32303E70" w14:textId="68151F3D" w:rsidR="00CB1F83" w:rsidRDefault="00CB1F83" w:rsidP="00CB1F83">
      <w:pPr>
        <w:pStyle w:val="P-Source"/>
      </w:pPr>
      <w:commentRangeStart w:id="36"/>
      <w:r w:rsidRPr="00CB1F83">
        <w:t>shap_values = explainer(X_val</w:t>
      </w:r>
      <w:r w:rsidR="00B16169">
        <w:t>_df</w:t>
      </w:r>
      <w:r w:rsidRPr="00CB1F83">
        <w:t>)</w:t>
      </w:r>
      <w:commentRangeEnd w:id="36"/>
      <w:r w:rsidR="00B603EF">
        <w:rPr>
          <w:rStyle w:val="CommentReference"/>
          <w:rFonts w:cs="Arial"/>
        </w:rPr>
        <w:commentReference w:id="36"/>
      </w:r>
    </w:p>
    <w:p w14:paraId="571B2854" w14:textId="3A71D209" w:rsidR="002D6167" w:rsidRDefault="00684C57" w:rsidP="002D6167">
      <w:pPr>
        <w:pStyle w:val="P-Regular"/>
      </w:pPr>
      <w:r>
        <w:t>That</w:t>
      </w:r>
      <w:r w:rsidR="006C09DF">
        <w:t>'</w:t>
      </w:r>
      <w:r>
        <w:t>s all there is to it! What is this variable</w:t>
      </w:r>
      <w:r w:rsidR="0036452E">
        <w:t>,</w:t>
      </w:r>
      <w:r>
        <w:t xml:space="preserve"> </w:t>
      </w:r>
      <w:r w:rsidRPr="00684C57">
        <w:rPr>
          <w:rStyle w:val="P-Code"/>
        </w:rPr>
        <w:t>shap_values</w:t>
      </w:r>
      <w:r w:rsidR="0036452E">
        <w:t xml:space="preserve">, </w:t>
      </w:r>
      <w:r>
        <w:t xml:space="preserve">that has been created? </w:t>
      </w:r>
      <w:r w:rsidR="00043C1D">
        <w:t xml:space="preserve">If you examine the contents of the </w:t>
      </w:r>
      <w:r w:rsidR="00043C1D" w:rsidRPr="00043C1D">
        <w:rPr>
          <w:rStyle w:val="P-Code"/>
        </w:rPr>
        <w:t>shap_values</w:t>
      </w:r>
      <w:r w:rsidR="00043C1D">
        <w:t xml:space="preserve"> variable directly, you will see</w:t>
      </w:r>
      <w:r w:rsidR="0036452E">
        <w:t xml:space="preserve"> that</w:t>
      </w:r>
      <w:r w:rsidR="00043C1D">
        <w:t xml:space="preserve"> it contains three attributes. The first is </w:t>
      </w:r>
      <w:r w:rsidR="00043C1D" w:rsidRPr="00043C1D">
        <w:rPr>
          <w:rStyle w:val="P-Code"/>
        </w:rPr>
        <w:t>values</w:t>
      </w:r>
      <w:r w:rsidR="0036452E">
        <w:t xml:space="preserve">, </w:t>
      </w:r>
      <w:r w:rsidR="00043C1D">
        <w:t>which contains the SHAP values. L</w:t>
      </w:r>
      <w:r>
        <w:t>et</w:t>
      </w:r>
      <w:r w:rsidR="006C09DF">
        <w:t>'</w:t>
      </w:r>
      <w:r>
        <w:t>s examine the shape:</w:t>
      </w:r>
    </w:p>
    <w:p w14:paraId="0F222691" w14:textId="3B479D50" w:rsidR="00684C57" w:rsidRDefault="00684C57" w:rsidP="00684C57">
      <w:pPr>
        <w:pStyle w:val="P-Source"/>
      </w:pPr>
      <w:commentRangeStart w:id="37"/>
      <w:r w:rsidRPr="00684C57">
        <w:t>shap_values.</w:t>
      </w:r>
      <w:r w:rsidR="00043C1D">
        <w:t>values.</w:t>
      </w:r>
      <w:r w:rsidRPr="00684C57">
        <w:t>shape</w:t>
      </w:r>
    </w:p>
    <w:p w14:paraId="3DFE99EA" w14:textId="088BA7A4" w:rsidR="00684C57" w:rsidRDefault="0036452E" w:rsidP="00684C57">
      <w:pPr>
        <w:pStyle w:val="P-Regular"/>
      </w:pPr>
      <w:r>
        <w:t xml:space="preserve">This </w:t>
      </w:r>
      <w:r w:rsidR="00684C57">
        <w:t>should return</w:t>
      </w:r>
      <w:r>
        <w:t xml:space="preserve"> the following:</w:t>
      </w:r>
    </w:p>
    <w:p w14:paraId="32B62D30" w14:textId="2DFEC41F" w:rsidR="00684C57" w:rsidRDefault="00684C57" w:rsidP="00B603EF">
      <w:pPr>
        <w:pStyle w:val="P-Source"/>
        <w:tabs>
          <w:tab w:val="left" w:pos="3262"/>
        </w:tabs>
      </w:pPr>
      <w:r w:rsidRPr="00684C57">
        <w:t>(1000, 40)</w:t>
      </w:r>
      <w:r w:rsidR="00B603EF">
        <w:tab/>
      </w:r>
      <w:commentRangeEnd w:id="37"/>
      <w:r w:rsidR="00B603EF">
        <w:rPr>
          <w:rStyle w:val="CommentReference"/>
          <w:rFonts w:cs="Arial"/>
        </w:rPr>
        <w:commentReference w:id="37"/>
      </w:r>
    </w:p>
    <w:p w14:paraId="12B6A1C3" w14:textId="70AAE610" w:rsidR="00043C1D" w:rsidRDefault="00684C57" w:rsidP="002D6167">
      <w:pPr>
        <w:pStyle w:val="P-Regular"/>
      </w:pPr>
      <w:r>
        <w:t>Because SHAPs provide individualized explanations, there is a row for each of the 1</w:t>
      </w:r>
      <w:r w:rsidR="007E17BF">
        <w:t>,</w:t>
      </w:r>
      <w:r>
        <w:t xml:space="preserve">000 samples in the validation set. There are 40 columns because we have 40 features and SHAP values tell us the contribution of each feature to </w:t>
      </w:r>
      <w:r w:rsidR="006712B6">
        <w:t>the prediction for each sample</w:t>
      </w:r>
      <w:r>
        <w:t>.</w:t>
      </w:r>
      <w:r w:rsidR="00043C1D">
        <w:t xml:space="preserve"> </w:t>
      </w:r>
      <w:r w:rsidR="00043C1D" w:rsidRPr="00043C1D">
        <w:rPr>
          <w:rStyle w:val="P-Code"/>
        </w:rPr>
        <w:t>shap_values</w:t>
      </w:r>
      <w:r w:rsidR="00043C1D">
        <w:t xml:space="preserve"> also contains a </w:t>
      </w:r>
      <w:r w:rsidR="00043C1D" w:rsidRPr="00043C1D">
        <w:rPr>
          <w:rStyle w:val="P-Code"/>
        </w:rPr>
        <w:t>base_values</w:t>
      </w:r>
      <w:r w:rsidR="00043C1D">
        <w:t xml:space="preserve"> attribute, which is the naïve prediction before any feature contributions are considered, also defined as the average prediction across the entire dataset. There is one of these for each sample (1,000). Finally, there is also a </w:t>
      </w:r>
      <w:r w:rsidR="00043C1D" w:rsidRPr="00043C1D">
        <w:rPr>
          <w:rStyle w:val="P-Code"/>
        </w:rPr>
        <w:t>data</w:t>
      </w:r>
      <w:r w:rsidR="00043C1D">
        <w:t xml:space="preserve"> attribute</w:t>
      </w:r>
      <w:r w:rsidR="0036452E">
        <w:t>,</w:t>
      </w:r>
      <w:r w:rsidR="00043C1D">
        <w:t xml:space="preserve"> which contains the feature values. All of this information can be combined in various ways to explain model predictions.</w:t>
      </w:r>
    </w:p>
    <w:p w14:paraId="09F20649" w14:textId="0D5C5F20" w:rsidR="00684C57" w:rsidRDefault="00043C1D" w:rsidP="002D6167">
      <w:pPr>
        <w:pStyle w:val="P-Regular"/>
      </w:pPr>
      <w:r>
        <w:t>Thankfully, n</w:t>
      </w:r>
      <w:r w:rsidR="00684C57">
        <w:t xml:space="preserve">ot only does the </w:t>
      </w:r>
      <w:r w:rsidR="00684C57" w:rsidRPr="00684C57">
        <w:rPr>
          <w:rStyle w:val="P-Code"/>
        </w:rPr>
        <w:t>shap</w:t>
      </w:r>
      <w:r w:rsidR="00684C57">
        <w:t xml:space="preserve"> package provide fast and convenient methods for calculating SHAP values,</w:t>
      </w:r>
      <w:r w:rsidR="0036452E">
        <w:t xml:space="preserve"> but</w:t>
      </w:r>
      <w:r w:rsidR="00684C57">
        <w:t xml:space="preserve"> it also provides a rich suite of visualization techniques. One of the most popular is a SHAP summary plot, which visualizes the contribution of each feature to each sample. Let</w:t>
      </w:r>
      <w:r w:rsidR="006C09DF">
        <w:t>'</w:t>
      </w:r>
      <w:r w:rsidR="00684C57">
        <w:t>s create this plot and then understand what is being shown.</w:t>
      </w:r>
      <w:r w:rsidR="009824BF">
        <w:t xml:space="preserve"> Please note that most</w:t>
      </w:r>
      <w:r w:rsidR="00885A23">
        <w:t xml:space="preserve"> interesting</w:t>
      </w:r>
      <w:r w:rsidR="009824BF">
        <w:t xml:space="preserve"> SHAP visualizations </w:t>
      </w:r>
      <w:r w:rsidR="00292D81">
        <w:t>use</w:t>
      </w:r>
      <w:r w:rsidR="009824BF">
        <w:t xml:space="preserve"> color, so if you</w:t>
      </w:r>
      <w:r w:rsidR="006C09DF">
        <w:t>'</w:t>
      </w:r>
      <w:r w:rsidR="009824BF">
        <w:t>re reading in black and white</w:t>
      </w:r>
      <w:r w:rsidR="0036452E">
        <w:t>,</w:t>
      </w:r>
      <w:r w:rsidR="009824BF">
        <w:t xml:space="preserve"> please refer to the </w:t>
      </w:r>
      <w:r w:rsidR="0036452E">
        <w:t xml:space="preserve">GitHub </w:t>
      </w:r>
      <w:r w:rsidR="009824BF">
        <w:t>repository for color figures</w:t>
      </w:r>
      <w:r w:rsidR="0036452E">
        <w:t>:</w:t>
      </w:r>
    </w:p>
    <w:p w14:paraId="71DBFB59" w14:textId="44B008B1" w:rsidR="00684C57" w:rsidRDefault="00684C57" w:rsidP="00684C57">
      <w:pPr>
        <w:pStyle w:val="P-Source"/>
      </w:pPr>
      <w:commentRangeStart w:id="38"/>
      <w:r>
        <w:t>mpl.rcParams[</w:t>
      </w:r>
      <w:r w:rsidR="006C09DF">
        <w:t>'</w:t>
      </w:r>
      <w:r>
        <w:t>figure.dpi</w:t>
      </w:r>
      <w:r w:rsidR="006C09DF">
        <w:t>'</w:t>
      </w:r>
      <w:r>
        <w:t>] = 75</w:t>
      </w:r>
    </w:p>
    <w:p w14:paraId="0DE6AA49" w14:textId="1FA15771" w:rsidR="00684C57" w:rsidRDefault="00684C57" w:rsidP="00684C57">
      <w:pPr>
        <w:pStyle w:val="P-Source"/>
      </w:pPr>
      <w:r>
        <w:t>shap.summary_plot(shap_values</w:t>
      </w:r>
      <w:r w:rsidR="00043C1D">
        <w:t>.values</w:t>
      </w:r>
      <w:r>
        <w:t>, X_val</w:t>
      </w:r>
      <w:r w:rsidR="00043C1D">
        <w:t>_df</w:t>
      </w:r>
      <w:r>
        <w:t>)</w:t>
      </w:r>
      <w:commentRangeEnd w:id="38"/>
      <w:r w:rsidR="00B603EF">
        <w:rPr>
          <w:rStyle w:val="CommentReference"/>
          <w:rFonts w:cs="Arial"/>
        </w:rPr>
        <w:commentReference w:id="38"/>
      </w:r>
    </w:p>
    <w:p w14:paraId="60A5AD1A" w14:textId="5A60FF8A" w:rsidR="00684C57" w:rsidRDefault="0036452E" w:rsidP="00684C57">
      <w:pPr>
        <w:pStyle w:val="P-Regular"/>
      </w:pPr>
      <w:r>
        <w:t>This s</w:t>
      </w:r>
      <w:r w:rsidR="00684C57">
        <w:t>hould produce the following:</w:t>
      </w:r>
    </w:p>
    <w:p w14:paraId="3D204A99" w14:textId="3ACC8D87" w:rsidR="00684C57" w:rsidRDefault="00684C57" w:rsidP="00D0252B">
      <w:pPr>
        <w:pStyle w:val="P-Regular"/>
      </w:pPr>
      <w:r>
        <w:rPr>
          <w:noProof/>
          <w:lang w:val="en-US"/>
        </w:rPr>
        <w:lastRenderedPageBreak/>
        <w:drawing>
          <wp:inline distT="0" distB="0" distL="0" distR="0" wp14:anchorId="2AC5B1EA" wp14:editId="114E5F77">
            <wp:extent cx="4640730" cy="498157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4656959" cy="4998995"/>
                    </a:xfrm>
                    <a:prstGeom prst="rect">
                      <a:avLst/>
                    </a:prstGeom>
                  </pic:spPr>
                </pic:pic>
              </a:graphicData>
            </a:graphic>
          </wp:inline>
        </w:drawing>
      </w:r>
    </w:p>
    <w:p w14:paraId="545E5992" w14:textId="563828A6" w:rsidR="00684C57" w:rsidRDefault="00684C57" w:rsidP="00684C57">
      <w:pPr>
        <w:pStyle w:val="IMG-Caption"/>
      </w:pPr>
      <w:r>
        <w:t>Figure 6.</w:t>
      </w:r>
      <w:r w:rsidR="003A27B9">
        <w:t>9</w:t>
      </w:r>
      <w:r>
        <w:t>: SHAP summary plot for the synthetic data validation set</w:t>
      </w:r>
    </w:p>
    <w:p w14:paraId="0C52CDEE" w14:textId="2BB9FAAF" w:rsidR="007E17BF" w:rsidRDefault="007E17BF" w:rsidP="007E17BF">
      <w:pPr>
        <w:pStyle w:val="P-Regular"/>
      </w:pPr>
      <w:r w:rsidRPr="00BA0712">
        <w:rPr>
          <w:rStyle w:val="P-Italics"/>
        </w:rPr>
        <w:t>Figure 6.</w:t>
      </w:r>
      <w:r w:rsidR="003A27B9" w:rsidRPr="00BA0712">
        <w:rPr>
          <w:rStyle w:val="P-Italics"/>
        </w:rPr>
        <w:t>9</w:t>
      </w:r>
      <w:r>
        <w:t xml:space="preserve"> contains a lot of information to help us explain the model</w:t>
      </w:r>
      <w:r w:rsidR="000E7378">
        <w:t xml:space="preserve">. The summary plot may contain up to </w:t>
      </w:r>
      <w:r>
        <w:t xml:space="preserve">40,000 plotted </w:t>
      </w:r>
      <w:r w:rsidR="000E7378">
        <w:t>points</w:t>
      </w:r>
      <w:r>
        <w:t>, one for each of the 40 features and each of the 1,000 validation samples</w:t>
      </w:r>
      <w:r w:rsidR="000E7378">
        <w:t xml:space="preserve"> (although only the first 20 features are shown by default). </w:t>
      </w:r>
      <w:r>
        <w:t>Let</w:t>
      </w:r>
      <w:r w:rsidR="006C09DF">
        <w:t>'</w:t>
      </w:r>
      <w:r>
        <w:t xml:space="preserve">s start by understanding the </w:t>
      </w:r>
      <w:r w:rsidRPr="005D68A6">
        <w:rPr>
          <w:rStyle w:val="P-Italics"/>
        </w:rPr>
        <w:t>x</w:t>
      </w:r>
      <w:r w:rsidR="0036452E">
        <w:t xml:space="preserve"> </w:t>
      </w:r>
      <w:r>
        <w:t>axis. The SHAP value indicates the additive contribution of each feature value to the prediction for a sample. SHAP values are shown here relative to the expected value</w:t>
      </w:r>
      <w:r w:rsidR="000E7378">
        <w:t xml:space="preserve">s, which are the </w:t>
      </w:r>
      <w:r w:rsidR="000E7378" w:rsidRPr="000E7378">
        <w:rPr>
          <w:rStyle w:val="P-Code"/>
        </w:rPr>
        <w:t>base_value</w:t>
      </w:r>
      <w:r w:rsidR="000E7378">
        <w:rPr>
          <w:rStyle w:val="P-Code"/>
        </w:rPr>
        <w:t>s</w:t>
      </w:r>
      <w:r w:rsidR="000E7378">
        <w:t xml:space="preserve"> described</w:t>
      </w:r>
      <w:r w:rsidR="0075051B">
        <w:t xml:space="preserve"> earlier</w:t>
      </w:r>
      <w:r>
        <w:t>. So if a given feature has a small impact on the prediction for a given sample, it will not tend to move the prediction very far from the expected value, and the SHAP value will be close to zero. However if a feature has a large effect, which</w:t>
      </w:r>
      <w:r w:rsidR="0036452E">
        <w:t>,</w:t>
      </w:r>
      <w:r>
        <w:t xml:space="preserve"> in the case of our binary classification problem</w:t>
      </w:r>
      <w:r w:rsidR="0036452E">
        <w:t>,</w:t>
      </w:r>
      <w:r>
        <w:t xml:space="preserve"> means that the predicted probability will be pushed closer to 0 or 1, the SHAP value will be further from 0. Negative SHAP values indicate a feature moving the prediction closer to 0, </w:t>
      </w:r>
      <w:r w:rsidR="0075051B">
        <w:t xml:space="preserve">and </w:t>
      </w:r>
      <w:r>
        <w:t xml:space="preserve">positive SHAP values </w:t>
      </w:r>
      <w:r w:rsidR="0075051B">
        <w:t xml:space="preserve">indicate </w:t>
      </w:r>
      <w:r>
        <w:t>closer to 1.</w:t>
      </w:r>
    </w:p>
    <w:p w14:paraId="365D2B35" w14:textId="18D2DDEC" w:rsidR="007E17BF" w:rsidRDefault="007E17BF" w:rsidP="007E17BF">
      <w:pPr>
        <w:pStyle w:val="P-Regular"/>
      </w:pPr>
      <w:r>
        <w:t xml:space="preserve">Note that the SHAP values shown in </w:t>
      </w:r>
      <w:r w:rsidRPr="00BA0712">
        <w:rPr>
          <w:rStyle w:val="P-Italics"/>
        </w:rPr>
        <w:t>Figure 6.</w:t>
      </w:r>
      <w:r w:rsidR="003A27B9" w:rsidRPr="00BA0712">
        <w:rPr>
          <w:rStyle w:val="P-Italics"/>
        </w:rPr>
        <w:t>9</w:t>
      </w:r>
      <w:r>
        <w:t xml:space="preserve"> cannot be directly interpreted as predicted probabilities. By default, SHAP values</w:t>
      </w:r>
      <w:r w:rsidR="000E7378">
        <w:t xml:space="preserve"> for the XGBoost binary classification model with the </w:t>
      </w:r>
      <w:r w:rsidR="000E7378" w:rsidRPr="000E7378">
        <w:rPr>
          <w:rStyle w:val="P-Code"/>
        </w:rPr>
        <w:t>binary:logistic</w:t>
      </w:r>
      <w:r w:rsidR="000E7378">
        <w:t xml:space="preserve"> objective function</w:t>
      </w:r>
      <w:r>
        <w:t xml:space="preserve"> are calculated and plotted using the log-odds representation of </w:t>
      </w:r>
      <w:r w:rsidR="00292D81">
        <w:t>probability</w:t>
      </w:r>
      <w:r>
        <w:t xml:space="preserve">, which was introduced in </w:t>
      </w:r>
      <w:r w:rsidR="00C84D35">
        <w:rPr>
          <w:rStyle w:val="P-Italics"/>
        </w:rPr>
        <w:t>Chapter 3</w:t>
      </w:r>
      <w:r w:rsidR="00C84D35">
        <w:t xml:space="preserve">, </w:t>
      </w:r>
      <w:r w:rsidR="00C84D35">
        <w:rPr>
          <w:rStyle w:val="P-Italics"/>
        </w:rPr>
        <w:t>Details of Logistic Regression and Feature Exploration</w:t>
      </w:r>
      <w:r w:rsidR="00C84D35" w:rsidRPr="00AC7B57" w:rsidDel="00C84D35">
        <w:rPr>
          <w:rStyle w:val="P-Italics"/>
        </w:rPr>
        <w:t xml:space="preserve"> </w:t>
      </w:r>
      <w:r>
        <w:t xml:space="preserve"> in the </w:t>
      </w:r>
      <w:r w:rsidRPr="008618D8">
        <w:rPr>
          <w:rStyle w:val="P-Italics"/>
        </w:rPr>
        <w:t xml:space="preserve">Why </w:t>
      </w:r>
      <w:r w:rsidR="0036452E" w:rsidRPr="008618D8">
        <w:rPr>
          <w:rStyle w:val="P-Italics"/>
        </w:rPr>
        <w:t>I</w:t>
      </w:r>
      <w:r w:rsidRPr="008618D8">
        <w:rPr>
          <w:rStyle w:val="P-Italics"/>
        </w:rPr>
        <w:t>s Logistic Regression Considered a Linear Model?</w:t>
      </w:r>
      <w:r w:rsidR="0075051B" w:rsidRPr="0075051B">
        <w:t xml:space="preserve"> </w:t>
      </w:r>
      <w:r w:rsidR="0075051B">
        <w:t>section</w:t>
      </w:r>
      <w:r>
        <w:t>. This means that they can be added and subtracted, or in other words</w:t>
      </w:r>
      <w:r w:rsidR="0036452E">
        <w:t>,</w:t>
      </w:r>
      <w:r>
        <w:t xml:space="preserve"> we can </w:t>
      </w:r>
      <w:r w:rsidR="0036452E">
        <w:t xml:space="preserve">perform </w:t>
      </w:r>
      <w:r>
        <w:t>linear transformations on them.</w:t>
      </w:r>
    </w:p>
    <w:p w14:paraId="3FF11039" w14:textId="467B651A" w:rsidR="007E17BF" w:rsidRDefault="007E17BF" w:rsidP="007E17BF">
      <w:pPr>
        <w:pStyle w:val="P-Regular"/>
      </w:pPr>
      <w:r>
        <w:t xml:space="preserve">What about the color of the dots in </w:t>
      </w:r>
      <w:r w:rsidRPr="00BA0712">
        <w:rPr>
          <w:rStyle w:val="P-Italics"/>
        </w:rPr>
        <w:t>Figure 6.</w:t>
      </w:r>
      <w:r w:rsidR="003A27B9" w:rsidRPr="00BA0712">
        <w:rPr>
          <w:rStyle w:val="P-Italics"/>
        </w:rPr>
        <w:t>9</w:t>
      </w:r>
      <w:r>
        <w:t>? These represent the values of the features</w:t>
      </w:r>
      <w:r w:rsidR="009B5DF4">
        <w:t xml:space="preserve"> for each sample, with red meaning a higher value and blue lower. </w:t>
      </w:r>
      <w:r w:rsidR="00292D81">
        <w:t>So, for example, we can see in the fourth row of the plot that the lowest SHAP values come from high feature values (red dots) for Feature 29</w:t>
      </w:r>
      <w:r w:rsidR="009B5DF4">
        <w:t>.</w:t>
      </w:r>
    </w:p>
    <w:p w14:paraId="370D3510" w14:textId="2FF10F4A" w:rsidR="000E7378" w:rsidRDefault="009B5DF4" w:rsidP="007E17BF">
      <w:pPr>
        <w:pStyle w:val="P-Regular"/>
      </w:pPr>
      <w:r>
        <w:lastRenderedPageBreak/>
        <w:t>The vertical arrangement of the dots, in other words</w:t>
      </w:r>
      <w:r w:rsidR="0036452E">
        <w:t>,</w:t>
      </w:r>
      <w:r>
        <w:t xml:space="preserve"> the width of the band of dots for each feature, indicates how many dots there are at that location on the </w:t>
      </w:r>
      <w:r w:rsidRPr="005D68A6">
        <w:rPr>
          <w:rStyle w:val="P-Italics"/>
        </w:rPr>
        <w:t>x</w:t>
      </w:r>
      <w:r w:rsidR="0036452E">
        <w:t xml:space="preserve"> </w:t>
      </w:r>
      <w:r>
        <w:t>axis. If there are many samples, the band of dots will be wider.</w:t>
      </w:r>
    </w:p>
    <w:p w14:paraId="7FD8E55B" w14:textId="463C8C63" w:rsidR="009B5DF4" w:rsidRDefault="009B5DF4" w:rsidP="007E17BF">
      <w:pPr>
        <w:pStyle w:val="P-Regular"/>
      </w:pPr>
      <w:r>
        <w:t>The vertical arrangement of features in the diagram is based on feature importance. The most important features, in other words</w:t>
      </w:r>
      <w:r w:rsidR="0036452E">
        <w:t>,</w:t>
      </w:r>
      <w:r>
        <w:t xml:space="preserve"> those with the largest average effect </w:t>
      </w:r>
      <w:r w:rsidR="00292D81">
        <w:t xml:space="preserve">(mean absolute SHAP value) </w:t>
      </w:r>
      <w:r>
        <w:t>on model predictions, are placed at the top of the list.</w:t>
      </w:r>
    </w:p>
    <w:p w14:paraId="37CB755E" w14:textId="38118BE9" w:rsidR="000E7378" w:rsidRDefault="000E7378" w:rsidP="007E17BF">
      <w:pPr>
        <w:pStyle w:val="P-Regular"/>
      </w:pPr>
      <w:r>
        <w:t xml:space="preserve">While the summary plot in </w:t>
      </w:r>
      <w:r w:rsidRPr="00BA0712">
        <w:rPr>
          <w:rStyle w:val="P-Italics"/>
        </w:rPr>
        <w:t>Figure 6.</w:t>
      </w:r>
      <w:r w:rsidR="003A27B9" w:rsidRPr="00BA0712">
        <w:rPr>
          <w:rStyle w:val="P-Italics"/>
        </w:rPr>
        <w:t>9</w:t>
      </w:r>
      <w:r>
        <w:t xml:space="preserve"> is a great way to look at all of the most important features and their SHAP values at once, it may not reveal some interesting relationships. For example, the most important feature, Feature 3, appears to have a large clump of purple dots</w:t>
      </w:r>
      <w:r w:rsidR="003A27B9">
        <w:t xml:space="preserve"> (middle of the range of feature values)</w:t>
      </w:r>
      <w:r>
        <w:t xml:space="preserve"> that have positive SHAP values</w:t>
      </w:r>
      <w:r w:rsidR="003A27B9">
        <w:t>, while the negative SHAP values for this feature may result from high or low feature values. What is going on here? Often, when the effects of features seem unclear from a SHAP summary plot, the tree-based model we are using is capturing interaction effects between features. To gain additional insight into individual features and their interactions with others, we can use a SHAP scatter plot. Firstly, let</w:t>
      </w:r>
      <w:r w:rsidR="006C09DF">
        <w:t>'</w:t>
      </w:r>
      <w:r w:rsidR="003A27B9">
        <w:t xml:space="preserve">s make a simple scatter plot of the SHAP values of Feature 3. Note </w:t>
      </w:r>
      <w:r w:rsidR="0036452E">
        <w:t xml:space="preserve">that </w:t>
      </w:r>
      <w:r w:rsidR="003A27B9">
        <w:t xml:space="preserve">we can index the </w:t>
      </w:r>
      <w:r w:rsidR="003A27B9" w:rsidRPr="003A27B9">
        <w:rPr>
          <w:rStyle w:val="P-Code"/>
        </w:rPr>
        <w:t>shap_values</w:t>
      </w:r>
      <w:r w:rsidR="003A27B9">
        <w:t xml:space="preserve"> object </w:t>
      </w:r>
      <w:r w:rsidR="006801B3">
        <w:t xml:space="preserve">in a </w:t>
      </w:r>
      <w:r w:rsidR="003A27B9">
        <w:t>similar</w:t>
      </w:r>
      <w:r w:rsidR="006801B3">
        <w:t xml:space="preserve"> way</w:t>
      </w:r>
      <w:r w:rsidR="003A27B9">
        <w:t xml:space="preserve"> to a data</w:t>
      </w:r>
      <w:r w:rsidR="00893D1A">
        <w:t xml:space="preserve"> </w:t>
      </w:r>
      <w:r w:rsidR="003A27B9">
        <w:t>frame:</w:t>
      </w:r>
    </w:p>
    <w:p w14:paraId="0B1259A1" w14:textId="532A3FA1" w:rsidR="003A27B9" w:rsidRDefault="003A27B9" w:rsidP="003A27B9">
      <w:pPr>
        <w:pStyle w:val="P-Source"/>
      </w:pPr>
      <w:commentRangeStart w:id="39"/>
      <w:r w:rsidRPr="003A27B9">
        <w:t>shap.plots.scatter(shap_values[:,</w:t>
      </w:r>
      <w:r w:rsidR="006C09DF">
        <w:t>'</w:t>
      </w:r>
      <w:r w:rsidRPr="003A27B9">
        <w:t>Feature 3</w:t>
      </w:r>
      <w:r w:rsidR="006C09DF">
        <w:t>'</w:t>
      </w:r>
      <w:r w:rsidRPr="003A27B9">
        <w:t>])</w:t>
      </w:r>
      <w:commentRangeEnd w:id="39"/>
      <w:r w:rsidR="00887298">
        <w:rPr>
          <w:rStyle w:val="CommentReference"/>
          <w:rFonts w:cs="Arial"/>
        </w:rPr>
        <w:commentReference w:id="39"/>
      </w:r>
    </w:p>
    <w:p w14:paraId="1AF79F1F" w14:textId="0973F524" w:rsidR="003A27B9" w:rsidRDefault="003A27B9" w:rsidP="003A27B9">
      <w:pPr>
        <w:pStyle w:val="P-Regular"/>
      </w:pPr>
      <w:r>
        <w:t>This should produce the following plot:</w:t>
      </w:r>
    </w:p>
    <w:p w14:paraId="40901AD4" w14:textId="61906F1A" w:rsidR="003A27B9" w:rsidRDefault="003A27B9" w:rsidP="003A27B9">
      <w:pPr>
        <w:pStyle w:val="P-Regular"/>
      </w:pPr>
      <w:r>
        <w:rPr>
          <w:noProof/>
          <w:lang w:val="en-US"/>
        </w:rPr>
        <w:drawing>
          <wp:inline distT="0" distB="0" distL="0" distR="0" wp14:anchorId="0D632AA9" wp14:editId="2BF1427D">
            <wp:extent cx="5270500" cy="408940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70500" cy="4089400"/>
                    </a:xfrm>
                    <a:prstGeom prst="rect">
                      <a:avLst/>
                    </a:prstGeom>
                  </pic:spPr>
                </pic:pic>
              </a:graphicData>
            </a:graphic>
          </wp:inline>
        </w:drawing>
      </w:r>
    </w:p>
    <w:p w14:paraId="7D033366" w14:textId="6C1F8E10" w:rsidR="003A27B9" w:rsidRDefault="003A27B9" w:rsidP="003A27B9">
      <w:pPr>
        <w:pStyle w:val="IMG-Caption"/>
      </w:pPr>
      <w:r>
        <w:t>Figure 6.10: Scatter plot of SHAP values for Feature 3</w:t>
      </w:r>
    </w:p>
    <w:p w14:paraId="1199F0C7" w14:textId="76675B80" w:rsidR="003A27B9" w:rsidRDefault="003A27B9" w:rsidP="003A27B9">
      <w:pPr>
        <w:pStyle w:val="P-Regular"/>
      </w:pPr>
      <w:r>
        <w:t xml:space="preserve">From </w:t>
      </w:r>
      <w:r w:rsidRPr="00BA0712">
        <w:rPr>
          <w:rStyle w:val="P-Italics"/>
        </w:rPr>
        <w:t>Figure 6.10</w:t>
      </w:r>
      <w:r w:rsidR="00AB4CA3">
        <w:t xml:space="preserve">, </w:t>
      </w:r>
      <w:r>
        <w:t xml:space="preserve">we can tell pretty much the same information that we could from the summary plot of </w:t>
      </w:r>
      <w:r w:rsidRPr="00BA0712">
        <w:rPr>
          <w:rStyle w:val="P-Italics"/>
        </w:rPr>
        <w:t>Figure 6.9</w:t>
      </w:r>
      <w:r>
        <w:t xml:space="preserve">: </w:t>
      </w:r>
      <w:r w:rsidR="007F3483">
        <w:t>feature values in the middle of the range have high SHAP values, while those at the extremes are lower. However</w:t>
      </w:r>
      <w:r w:rsidR="00AB4CA3">
        <w:t>,</w:t>
      </w:r>
      <w:r w:rsidR="007F3483">
        <w:t xml:space="preserve"> the </w:t>
      </w:r>
      <w:r w:rsidR="007F3483" w:rsidRPr="007F3483">
        <w:rPr>
          <w:rStyle w:val="P-Code"/>
        </w:rPr>
        <w:t>scatter</w:t>
      </w:r>
      <w:r w:rsidR="007F3483">
        <w:t xml:space="preserve"> method also allows us to color the points of the scatter plot by another feature value, so we can see </w:t>
      </w:r>
      <w:r w:rsidR="00324C03">
        <w:t xml:space="preserve">whether </w:t>
      </w:r>
      <w:r w:rsidR="007F3483">
        <w:t>there are interactions between the features. We</w:t>
      </w:r>
      <w:r w:rsidR="006C09DF">
        <w:t>'</w:t>
      </w:r>
      <w:r w:rsidR="007F3483">
        <w:t>ll color points by the second most</w:t>
      </w:r>
      <w:r w:rsidR="00AB4CA3">
        <w:t xml:space="preserve"> </w:t>
      </w:r>
      <w:r w:rsidR="007F3483">
        <w:t>important feature, Feature 5:</w:t>
      </w:r>
    </w:p>
    <w:p w14:paraId="02D716D0" w14:textId="2A38ACC1" w:rsidR="007F3483" w:rsidRDefault="007F3483" w:rsidP="007F3483">
      <w:pPr>
        <w:pStyle w:val="P-Source"/>
      </w:pPr>
      <w:commentRangeStart w:id="40"/>
      <w:r>
        <w:lastRenderedPageBreak/>
        <w:t>shap.plots.scatter(shap_values[:,</w:t>
      </w:r>
      <w:r w:rsidR="006C09DF">
        <w:t>'</w:t>
      </w:r>
      <w:r>
        <w:t>Feature 3</w:t>
      </w:r>
      <w:r w:rsidR="006C09DF">
        <w:t>'</w:t>
      </w:r>
      <w:r>
        <w:t>],</w:t>
      </w:r>
    </w:p>
    <w:p w14:paraId="04EF2499" w14:textId="3A3FE558" w:rsidR="007F3483" w:rsidRDefault="00A82525" w:rsidP="007F3483">
      <w:pPr>
        <w:pStyle w:val="P-Source"/>
      </w:pPr>
      <w:r>
        <w:t>                   </w:t>
      </w:r>
      <w:r w:rsidR="007F3483">
        <w:t>color=shap_values[:,</w:t>
      </w:r>
      <w:r w:rsidR="006C09DF">
        <w:t>'</w:t>
      </w:r>
      <w:r w:rsidR="007F3483">
        <w:t>Feature 5</w:t>
      </w:r>
      <w:r w:rsidR="006C09DF">
        <w:t>'</w:t>
      </w:r>
      <w:r w:rsidR="007F3483">
        <w:t>])</w:t>
      </w:r>
      <w:commentRangeEnd w:id="40"/>
      <w:r w:rsidR="00887298">
        <w:rPr>
          <w:rStyle w:val="CommentReference"/>
          <w:rFonts w:cs="Arial"/>
        </w:rPr>
        <w:commentReference w:id="40"/>
      </w:r>
    </w:p>
    <w:p w14:paraId="2D407915" w14:textId="6539D9B9" w:rsidR="007F3483" w:rsidRDefault="007F3483" w:rsidP="007F3483">
      <w:pPr>
        <w:pStyle w:val="P-Regular"/>
      </w:pPr>
      <w:r>
        <w:t>The resulting plot should look like this:</w:t>
      </w:r>
    </w:p>
    <w:p w14:paraId="776278E7" w14:textId="5696ECB5" w:rsidR="007F3483" w:rsidRDefault="007F3483" w:rsidP="007F3483">
      <w:pPr>
        <w:pStyle w:val="P-Regular"/>
      </w:pPr>
      <w:r>
        <w:rPr>
          <w:noProof/>
          <w:lang w:val="en-US"/>
        </w:rPr>
        <w:drawing>
          <wp:inline distT="0" distB="0" distL="0" distR="0" wp14:anchorId="11344D46" wp14:editId="4EE147FC">
            <wp:extent cx="6077870" cy="3985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6077870" cy="3985895"/>
                    </a:xfrm>
                    <a:prstGeom prst="rect">
                      <a:avLst/>
                    </a:prstGeom>
                  </pic:spPr>
                </pic:pic>
              </a:graphicData>
            </a:graphic>
          </wp:inline>
        </w:drawing>
      </w:r>
    </w:p>
    <w:p w14:paraId="7703B836" w14:textId="762E3B14" w:rsidR="007F3483" w:rsidRDefault="007F3483" w:rsidP="002C1316">
      <w:pPr>
        <w:pStyle w:val="IMG-Caption"/>
      </w:pPr>
      <w:r>
        <w:t>Figure 6.11: Scatter plot of SHAP values for Feature 3, colored by feature values of Feature 5. Arrows A and B indicated interesting interaction effects between these features</w:t>
      </w:r>
    </w:p>
    <w:p w14:paraId="016408B7" w14:textId="3D5C691B" w:rsidR="007F3483" w:rsidRDefault="007F3483" w:rsidP="007F3483">
      <w:pPr>
        <w:pStyle w:val="P-Regular"/>
      </w:pPr>
      <w:r w:rsidRPr="00063F3D">
        <w:rPr>
          <w:rStyle w:val="P-Italics"/>
        </w:rPr>
        <w:t>Figure 6.11</w:t>
      </w:r>
      <w:r>
        <w:t xml:space="preserve"> </w:t>
      </w:r>
      <w:r w:rsidR="00F87BAD">
        <w:t>shows an interesting</w:t>
      </w:r>
      <w:r>
        <w:t xml:space="preserve"> interaction </w:t>
      </w:r>
      <w:r w:rsidR="00F87BAD">
        <w:t>between Feature 3 and Feature 5</w:t>
      </w:r>
      <w:r>
        <w:t>. When samples are in the middle of the range of feature values for Feature 3, in other words</w:t>
      </w:r>
      <w:r w:rsidR="00324C03">
        <w:t>,</w:t>
      </w:r>
      <w:r>
        <w:t xml:space="preserve"> at the top of the hump shape in </w:t>
      </w:r>
      <w:r w:rsidR="00324C03" w:rsidRPr="00063F3D">
        <w:rPr>
          <w:rStyle w:val="P-Italics"/>
        </w:rPr>
        <w:t>Figure 6.11</w:t>
      </w:r>
      <w:r>
        <w:t xml:space="preserve">, the color of dots appears to get more red </w:t>
      </w:r>
      <w:r w:rsidR="00F87BAD">
        <w:t xml:space="preserve">going </w:t>
      </w:r>
      <w:r>
        <w:t>from the bottom to the top of the cluster of dots here</w:t>
      </w:r>
      <w:r w:rsidR="00F87BAD">
        <w:t xml:space="preserve"> (arrow A)</w:t>
      </w:r>
      <w:r>
        <w:t xml:space="preserve">. This means that for feature values in the middle of the Feature 3 range, as the value of Feature 5 increases, so does the SHAP value for Feature 3. We can also see that as feature values of Feature 3 increase along the </w:t>
      </w:r>
      <w:r w:rsidRPr="005D68A6">
        <w:rPr>
          <w:rStyle w:val="P-Italics"/>
        </w:rPr>
        <w:t>x</w:t>
      </w:r>
      <w:r w:rsidR="00324C03">
        <w:t xml:space="preserve"> </w:t>
      </w:r>
      <w:r>
        <w:t>axis from the middle to</w:t>
      </w:r>
      <w:r w:rsidR="00166360">
        <w:t>ward</w:t>
      </w:r>
      <w:r>
        <w:t xml:space="preserve"> the top of the range, this relationship reverses to where higher feature values for Feature 5 begin to correspond to lower SHAP values for Feature 3</w:t>
      </w:r>
      <w:r w:rsidR="00F87BAD">
        <w:t xml:space="preserve"> (arrow B).</w:t>
      </w:r>
      <w:r w:rsidR="0085154A">
        <w:t xml:space="preserve"> So the interaction with Feature 5 appears to have a substantial impact on the SHAP values for Feature 3.</w:t>
      </w:r>
    </w:p>
    <w:p w14:paraId="6B6C06E8" w14:textId="07D3D651" w:rsidR="00E7163D" w:rsidRDefault="00F87BAD" w:rsidP="007F3483">
      <w:pPr>
        <w:pStyle w:val="P-Regular"/>
      </w:pPr>
      <w:r>
        <w:t xml:space="preserve">The complex relationships depicted in </w:t>
      </w:r>
      <w:r w:rsidRPr="00063F3D">
        <w:rPr>
          <w:rStyle w:val="P-Italics"/>
        </w:rPr>
        <w:t>Figure 6.11</w:t>
      </w:r>
      <w:r>
        <w:t xml:space="preserve"> show how increasing a feature value may lead to either increasing or decreasing SHAP values when interaction effects are present. </w:t>
      </w:r>
      <w:r w:rsidR="00E7163D">
        <w:t xml:space="preserve">The specific reasons for the patterns in </w:t>
      </w:r>
      <w:r w:rsidR="00E7163D" w:rsidRPr="00063F3D">
        <w:rPr>
          <w:rStyle w:val="P-Italics"/>
        </w:rPr>
        <w:t>Figure 6.11</w:t>
      </w:r>
      <w:r>
        <w:t xml:space="preserve"> relate to </w:t>
      </w:r>
      <w:r w:rsidR="003B0BF6">
        <w:t xml:space="preserve">the </w:t>
      </w:r>
      <w:r>
        <w:t xml:space="preserve">creation of the synthetic dataset we are modeling, where we specified multiple clusters in the feature space. </w:t>
      </w:r>
      <w:r w:rsidR="00E7163D">
        <w:t>As discussed</w:t>
      </w:r>
      <w:r>
        <w:t xml:space="preserve"> in </w:t>
      </w:r>
      <w:r w:rsidRPr="00063F3D">
        <w:rPr>
          <w:rStyle w:val="P-Italics"/>
        </w:rPr>
        <w:t>Chapter 5</w:t>
      </w:r>
      <w:r w:rsidR="007B6C71" w:rsidRPr="007B6C71">
        <w:t xml:space="preserve">, </w:t>
      </w:r>
      <w:r w:rsidR="007B6C71">
        <w:rPr>
          <w:rStyle w:val="P-Italics"/>
        </w:rPr>
        <w:t>Decision Trees</w:t>
      </w:r>
      <w:r w:rsidR="007413D7">
        <w:rPr>
          <w:rStyle w:val="P-Italics"/>
        </w:rPr>
        <w:t xml:space="preserve"> and Random Forests</w:t>
      </w:r>
      <w:r w:rsidR="00E7163D">
        <w:t xml:space="preserve">, in the </w:t>
      </w:r>
      <w:r w:rsidRPr="00063F3D">
        <w:rPr>
          <w:rStyle w:val="P-Italics"/>
        </w:rPr>
        <w:t>Using Decision Trees: Advantages and Predicted Probabilities</w:t>
      </w:r>
      <w:r w:rsidR="00324C03" w:rsidRPr="00324C03">
        <w:t xml:space="preserve"> </w:t>
      </w:r>
      <w:r w:rsidR="00324C03">
        <w:t>section</w:t>
      </w:r>
      <w:r>
        <w:t xml:space="preserve">, tree-based models </w:t>
      </w:r>
      <w:r w:rsidR="00324C03">
        <w:t xml:space="preserve">such as </w:t>
      </w:r>
      <w:r>
        <w:t>XGBoost are able to effectively model clusters of points in multi-dimensional feature space</w:t>
      </w:r>
      <w:r w:rsidR="00324C03">
        <w:t xml:space="preserve"> that </w:t>
      </w:r>
      <w:r>
        <w:t xml:space="preserve">belong to a certain class. SHAP explanations can help us </w:t>
      </w:r>
      <w:r w:rsidR="00324C03">
        <w:t xml:space="preserve">to </w:t>
      </w:r>
      <w:r>
        <w:t>understand how the model is making these representations.</w:t>
      </w:r>
    </w:p>
    <w:p w14:paraId="760DD28C" w14:textId="2E4C4199" w:rsidR="00F87BAD" w:rsidRDefault="00E7163D" w:rsidP="007F3483">
      <w:pPr>
        <w:pStyle w:val="P-Regular"/>
      </w:pPr>
      <w:r>
        <w:t>H</w:t>
      </w:r>
      <w:r w:rsidR="00F87BAD">
        <w:t>ere</w:t>
      </w:r>
      <w:r w:rsidR="003B0BF6">
        <w:t>,</w:t>
      </w:r>
      <w:r w:rsidR="00F87BAD">
        <w:t xml:space="preserve"> we</w:t>
      </w:r>
      <w:r w:rsidR="006C09DF">
        <w:t>'</w:t>
      </w:r>
      <w:r w:rsidR="00F87BAD">
        <w:t xml:space="preserve">ve used synthetic data, and the features have no real-world interpretation, </w:t>
      </w:r>
      <w:r>
        <w:t xml:space="preserve">so </w:t>
      </w:r>
      <w:r w:rsidR="00F87BAD">
        <w:t>we can</w:t>
      </w:r>
      <w:r w:rsidR="006C09DF">
        <w:t>'</w:t>
      </w:r>
      <w:r w:rsidR="00F87BAD">
        <w:t>t assign any meaning to interactions</w:t>
      </w:r>
      <w:r w:rsidR="009513E0">
        <w:t xml:space="preserve"> we observe</w:t>
      </w:r>
      <w:r w:rsidR="00F87BAD">
        <w:t>. However</w:t>
      </w:r>
      <w:r w:rsidR="00324C03">
        <w:t>,</w:t>
      </w:r>
      <w:r w:rsidR="00F87BAD">
        <w:t xml:space="preserve"> with real-world data, detailed exploration with SHAP values and interactions can provide insight into how a model is representing complex relationships</w:t>
      </w:r>
      <w:r w:rsidR="0085154A">
        <w:t xml:space="preserve"> between attributes of customers or users, for example.</w:t>
      </w:r>
      <w:r>
        <w:t xml:space="preserve"> SHAP values are also useful since they </w:t>
      </w:r>
      <w:r w:rsidR="00166360">
        <w:t xml:space="preserve">can </w:t>
      </w:r>
      <w:r>
        <w:t xml:space="preserve">provide </w:t>
      </w:r>
      <w:r w:rsidR="00664990">
        <w:lastRenderedPageBreak/>
        <w:t>explanations</w:t>
      </w:r>
      <w:r>
        <w:t xml:space="preserve"> </w:t>
      </w:r>
      <w:r w:rsidR="00166360">
        <w:t>relative to</w:t>
      </w:r>
      <w:r>
        <w:t xml:space="preserve"> any background </w:t>
      </w:r>
      <w:r w:rsidR="00AB4CA3">
        <w:t>dataset</w:t>
      </w:r>
      <w:r>
        <w:t xml:space="preserve">. </w:t>
      </w:r>
      <w:r w:rsidR="009513E0">
        <w:t>While logistic regression coefficients and feature importance</w:t>
      </w:r>
      <w:r w:rsidR="00300313">
        <w:t>s</w:t>
      </w:r>
      <w:r w:rsidR="009513E0">
        <w:t xml:space="preserve"> of random forests are determined entirely by the model training data, SHAP values can be calculated for any background dataset; so far in this chapter</w:t>
      </w:r>
      <w:r w:rsidR="00AB4CA3">
        <w:t>,</w:t>
      </w:r>
      <w:r w:rsidR="009513E0">
        <w:t xml:space="preserve"> we</w:t>
      </w:r>
      <w:r w:rsidR="006C09DF">
        <w:t>'</w:t>
      </w:r>
      <w:r w:rsidR="009513E0">
        <w:t xml:space="preserve">ve been using the validation data. This provides an opportunity, when predicted models are deployed in a production environment, to understand how new predictions are being made. If the SHAP values for new predictions are very different from those of model training and test data, </w:t>
      </w:r>
      <w:r w:rsidR="00324C03">
        <w:t xml:space="preserve">this </w:t>
      </w:r>
      <w:r w:rsidR="009513E0">
        <w:t xml:space="preserve">may indicate </w:t>
      </w:r>
      <w:r w:rsidR="00324C03">
        <w:t xml:space="preserve">that </w:t>
      </w:r>
      <w:r w:rsidR="009513E0">
        <w:t>the nature of incoming data has changed, and it may be time to consider developing a new model. We</w:t>
      </w:r>
      <w:r w:rsidR="006C09DF">
        <w:t>'</w:t>
      </w:r>
      <w:r w:rsidR="009513E0">
        <w:t>ll consider these practical aspects of using models in the real world in the final chapter.</w:t>
      </w:r>
    </w:p>
    <w:p w14:paraId="29427DCA" w14:textId="05C27B5A" w:rsidR="001467C4" w:rsidRDefault="001467C4" w:rsidP="00D0252B">
      <w:pPr>
        <w:pStyle w:val="H2-General"/>
      </w:pPr>
      <w:r>
        <w:t xml:space="preserve">Exercise </w:t>
      </w:r>
      <w:r w:rsidR="00AB4CA3">
        <w:t>6.</w:t>
      </w:r>
      <w:r w:rsidR="00083FC7">
        <w:t>02</w:t>
      </w:r>
      <w:r>
        <w:t xml:space="preserve">: Plotting SHAP </w:t>
      </w:r>
      <w:r w:rsidR="00324C03">
        <w:t>I</w:t>
      </w:r>
      <w:r>
        <w:t xml:space="preserve">nteractions, </w:t>
      </w:r>
      <w:r w:rsidR="00324C03">
        <w:t>F</w:t>
      </w:r>
      <w:r>
        <w:t xml:space="preserve">eature </w:t>
      </w:r>
      <w:r w:rsidR="00324C03">
        <w:t>I</w:t>
      </w:r>
      <w:r>
        <w:t xml:space="preserve">mportance, and </w:t>
      </w:r>
      <w:r w:rsidR="00324C03">
        <w:t>R</w:t>
      </w:r>
      <w:r>
        <w:t xml:space="preserve">econstructing </w:t>
      </w:r>
      <w:r w:rsidR="00324C03">
        <w:t>P</w:t>
      </w:r>
      <w:r>
        <w:t xml:space="preserve">redicted </w:t>
      </w:r>
      <w:r w:rsidR="00324C03">
        <w:t>P</w:t>
      </w:r>
      <w:r>
        <w:t xml:space="preserve">robabilities from SHAP </w:t>
      </w:r>
      <w:r w:rsidR="00324C03">
        <w:t>V</w:t>
      </w:r>
      <w:r>
        <w:t>alues</w:t>
      </w:r>
    </w:p>
    <w:p w14:paraId="40EB65E2" w14:textId="64D18AEF" w:rsidR="00F81646" w:rsidRDefault="002C1316" w:rsidP="001467C4">
      <w:pPr>
        <w:pStyle w:val="P-Regular"/>
      </w:pPr>
      <w:r>
        <w:t>In this exercise</w:t>
      </w:r>
      <w:r w:rsidR="00324C03">
        <w:t>,</w:t>
      </w:r>
      <w:r>
        <w:t xml:space="preserve"> you</w:t>
      </w:r>
      <w:r w:rsidR="006C09DF">
        <w:t>'</w:t>
      </w:r>
      <w:r>
        <w:t xml:space="preserve">ll </w:t>
      </w:r>
      <w:r w:rsidR="00324C03">
        <w:t xml:space="preserve">become </w:t>
      </w:r>
      <w:r>
        <w:t>more familiar with using SHAP values to provide visibility into the workings of a model. First</w:t>
      </w:r>
      <w:r w:rsidR="00324C03">
        <w:t>,</w:t>
      </w:r>
      <w:r>
        <w:t xml:space="preserve"> we</w:t>
      </w:r>
      <w:r w:rsidR="006C09DF">
        <w:t>'</w:t>
      </w:r>
      <w:r>
        <w:t xml:space="preserve">ll take an alternate look at the interaction between Features 3 and 5, </w:t>
      </w:r>
      <w:r w:rsidR="00324C03">
        <w:t xml:space="preserve">and </w:t>
      </w:r>
      <w:r>
        <w:t xml:space="preserve">then use SHAP values to </w:t>
      </w:r>
      <w:r w:rsidR="0046087C">
        <w:t>calculate</w:t>
      </w:r>
      <w:r>
        <w:t xml:space="preserve"> feature importance</w:t>
      </w:r>
      <w:r w:rsidR="0046087C">
        <w:t xml:space="preserve">s </w:t>
      </w:r>
      <w:r>
        <w:t>similar to</w:t>
      </w:r>
      <w:r w:rsidR="003204AD">
        <w:t xml:space="preserve"> what we did with a random forest model in</w:t>
      </w:r>
      <w:r>
        <w:t xml:space="preserve"> </w:t>
      </w:r>
      <w:r w:rsidRPr="00766BE7">
        <w:rPr>
          <w:rStyle w:val="P-Italics"/>
        </w:rPr>
        <w:t>Chapter 5</w:t>
      </w:r>
      <w:r w:rsidR="004260B9">
        <w:rPr>
          <w:rStyle w:val="P-Italics"/>
        </w:rPr>
        <w:t>,</w:t>
      </w:r>
      <w:r w:rsidR="004260B9" w:rsidRPr="004260B9">
        <w:t xml:space="preserve"> </w:t>
      </w:r>
      <w:r w:rsidR="004260B9" w:rsidRPr="004260B9">
        <w:rPr>
          <w:rStyle w:val="P-Italics"/>
        </w:rPr>
        <w:t>Decision Trees and Random Forests</w:t>
      </w:r>
      <w:r>
        <w:t>. Finally</w:t>
      </w:r>
      <w:r w:rsidR="00AB4CA3">
        <w:t>,</w:t>
      </w:r>
      <w:r>
        <w:t xml:space="preserve"> we</w:t>
      </w:r>
      <w:r w:rsidR="006C09DF">
        <w:t>'</w:t>
      </w:r>
      <w:r>
        <w:t>ll see how model outputs can be obtained from SHAP values, taking advantage of their additive property</w:t>
      </w:r>
      <w:r w:rsidR="00324C03">
        <w:t>:</w:t>
      </w:r>
    </w:p>
    <w:p w14:paraId="564CE089" w14:textId="77777777" w:rsidR="005530C6" w:rsidRDefault="005530C6" w:rsidP="005530C6">
      <w:pPr>
        <w:pStyle w:val="P-CalloutHeading"/>
      </w:pPr>
      <w:r>
        <w:t>Note</w:t>
      </w:r>
    </w:p>
    <w:p w14:paraId="5E4EBED6" w14:textId="5026B5FB" w:rsidR="005530C6" w:rsidRDefault="005530C6" w:rsidP="005530C6">
      <w:pPr>
        <w:pStyle w:val="P-Callout"/>
      </w:pPr>
      <w:r>
        <w:t xml:space="preserve">The notebook for this exercise can be found at </w:t>
      </w:r>
      <w:commentRangeStart w:id="41"/>
      <w:r w:rsidRPr="003543D4">
        <w:rPr>
          <w:rStyle w:val="P-URL"/>
        </w:rPr>
        <w:t>https://github.com/PacktPublishing/Data-Science-Projects-with-Python-Second-Ed/blob/main/Chapter06/Exerci</w:t>
      </w:r>
      <w:commentRangeEnd w:id="41"/>
      <w:r w:rsidR="00E2073F">
        <w:rPr>
          <w:rStyle w:val="CommentReference"/>
        </w:rPr>
        <w:commentReference w:id="41"/>
      </w:r>
      <w:r w:rsidRPr="003543D4">
        <w:rPr>
          <w:rStyle w:val="P-URL"/>
        </w:rPr>
        <w:t>se0</w:t>
      </w:r>
      <w:r>
        <w:rPr>
          <w:rStyle w:val="P-URL"/>
        </w:rPr>
        <w:t>2</w:t>
      </w:r>
      <w:r w:rsidRPr="003543D4">
        <w:rPr>
          <w:rStyle w:val="P-URL"/>
        </w:rPr>
        <w:t>/Exercise0</w:t>
      </w:r>
      <w:r>
        <w:rPr>
          <w:rStyle w:val="P-URL"/>
        </w:rPr>
        <w:t>2</w:t>
      </w:r>
      <w:r w:rsidRPr="003543D4">
        <w:rPr>
          <w:rStyle w:val="P-URL"/>
        </w:rPr>
        <w:t>.ipynb</w:t>
      </w:r>
      <w:r w:rsidR="00324C03">
        <w:t>.</w:t>
      </w:r>
    </w:p>
    <w:p w14:paraId="45E8A9C2" w14:textId="31216FBD" w:rsidR="002C1316" w:rsidRDefault="002C1316" w:rsidP="002C1316">
      <w:pPr>
        <w:pStyle w:val="L-Numbers"/>
        <w:numPr>
          <w:ilvl w:val="0"/>
          <w:numId w:val="20"/>
        </w:numPr>
      </w:pPr>
      <w:r>
        <w:t xml:space="preserve">Given the preliminary steps accomplished in this section already, we can take another look at the interaction between Features 3 and 5, the two most important features of the synthetic </w:t>
      </w:r>
      <w:r w:rsidR="00AB4CA3">
        <w:t>dataset</w:t>
      </w:r>
      <w:r>
        <w:t xml:space="preserve">. Use the following code to make an alternate version of </w:t>
      </w:r>
      <w:r w:rsidRPr="002C4394">
        <w:rPr>
          <w:rStyle w:val="P-Italics"/>
        </w:rPr>
        <w:t>Figure 6.11</w:t>
      </w:r>
      <w:r>
        <w:t>, except this time</w:t>
      </w:r>
      <w:r w:rsidR="00324C03">
        <w:t>,</w:t>
      </w:r>
      <w:r>
        <w:t xml:space="preserve"> look at the SHAP values of Feature 5</w:t>
      </w:r>
      <w:r w:rsidR="00292D81">
        <w:t>, colored by those of Feature 3</w:t>
      </w:r>
      <w:r>
        <w:t>:</w:t>
      </w:r>
    </w:p>
    <w:p w14:paraId="613A6617" w14:textId="215FCBB3" w:rsidR="002C1316" w:rsidRDefault="002C1316" w:rsidP="00EE27D6">
      <w:pPr>
        <w:pStyle w:val="L-Source"/>
      </w:pPr>
      <w:commentRangeStart w:id="42"/>
      <w:r>
        <w:t>shap.plots.scatter(shap_values[:,</w:t>
      </w:r>
      <w:r w:rsidR="006C09DF">
        <w:t>'</w:t>
      </w:r>
      <w:r>
        <w:t>Feature 5</w:t>
      </w:r>
      <w:r w:rsidR="006C09DF">
        <w:t>'</w:t>
      </w:r>
      <w:r>
        <w:t>],</w:t>
      </w:r>
    </w:p>
    <w:p w14:paraId="2886F982" w14:textId="1671BFB8" w:rsidR="002C1316" w:rsidRDefault="003A0B14" w:rsidP="00EE27D6">
      <w:pPr>
        <w:pStyle w:val="L-Source"/>
      </w:pPr>
      <w:r>
        <w:t>                   </w:t>
      </w:r>
      <w:r w:rsidR="002C1316">
        <w:t>color=shap_values[:,</w:t>
      </w:r>
      <w:r w:rsidR="006C09DF">
        <w:t>'</w:t>
      </w:r>
      <w:r w:rsidR="002C1316">
        <w:t>Feature 3</w:t>
      </w:r>
      <w:r w:rsidR="006C09DF">
        <w:t>'</w:t>
      </w:r>
      <w:r w:rsidR="002C1316">
        <w:t>])</w:t>
      </w:r>
      <w:commentRangeEnd w:id="42"/>
      <w:r w:rsidR="00887298">
        <w:rPr>
          <w:rStyle w:val="CommentReference"/>
          <w:rFonts w:cs="Arial"/>
        </w:rPr>
        <w:commentReference w:id="42"/>
      </w:r>
    </w:p>
    <w:p w14:paraId="3DF1D03F" w14:textId="633E308D" w:rsidR="002C1316" w:rsidRDefault="002C1316" w:rsidP="002C1316">
      <w:pPr>
        <w:pStyle w:val="L-Regular"/>
      </w:pPr>
      <w:r>
        <w:t>The resulting plot should look like this:</w:t>
      </w:r>
    </w:p>
    <w:p w14:paraId="63D96ECE" w14:textId="7C89FAF6" w:rsidR="002C1316" w:rsidRPr="00FD3211" w:rsidRDefault="002C1316" w:rsidP="00FD3211">
      <w:pPr>
        <w:pStyle w:val="L-Regular"/>
      </w:pPr>
      <w:r w:rsidRPr="00FD3211">
        <w:rPr>
          <w:noProof/>
          <w:lang w:val="en-US"/>
        </w:rPr>
        <w:drawing>
          <wp:inline distT="0" distB="0" distL="0" distR="0" wp14:anchorId="7122A3E1" wp14:editId="0E99A831">
            <wp:extent cx="4848225" cy="3169682"/>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859050" cy="3176759"/>
                    </a:xfrm>
                    <a:prstGeom prst="rect">
                      <a:avLst/>
                    </a:prstGeom>
                  </pic:spPr>
                </pic:pic>
              </a:graphicData>
            </a:graphic>
          </wp:inline>
        </w:drawing>
      </w:r>
    </w:p>
    <w:p w14:paraId="546D9738" w14:textId="36D7FF45" w:rsidR="002C1316" w:rsidRDefault="002C1316" w:rsidP="002C1316">
      <w:pPr>
        <w:pStyle w:val="IMG-Caption"/>
      </w:pPr>
      <w:r>
        <w:lastRenderedPageBreak/>
        <w:t>Figure 6.12:</w:t>
      </w:r>
      <w:r w:rsidR="009824BF">
        <w:t xml:space="preserve"> Scatter plot of SHAP values for Feature 5, colored by feature values of Feature 3</w:t>
      </w:r>
    </w:p>
    <w:p w14:paraId="18C928D8" w14:textId="3978C0FE" w:rsidR="009824BF" w:rsidRDefault="009824BF" w:rsidP="00E135B4">
      <w:pPr>
        <w:pStyle w:val="L-Regular"/>
      </w:pPr>
      <w:r>
        <w:t xml:space="preserve">As opposed to </w:t>
      </w:r>
      <w:r w:rsidRPr="002C4D61">
        <w:rPr>
          <w:rStyle w:val="P-Italics"/>
        </w:rPr>
        <w:t>Figure 6.11</w:t>
      </w:r>
      <w:r>
        <w:t xml:space="preserve">, here we are seeing the SHAP </w:t>
      </w:r>
      <w:r w:rsidRPr="00E135B4">
        <w:t xml:space="preserve">values of </w:t>
      </w:r>
      <w:r w:rsidRPr="00766BE7">
        <w:t>Feature 5</w:t>
      </w:r>
      <w:r w:rsidRPr="00E135B4">
        <w:t xml:space="preserve">. In general, from the scatter plot, we can see that SHAP values tend to increase as feature values increase for </w:t>
      </w:r>
      <w:r w:rsidRPr="00766BE7">
        <w:t>Feature 5</w:t>
      </w:r>
      <w:r w:rsidRPr="00E135B4">
        <w:t xml:space="preserve">. However there are certainly counterexamples to that general trend, as well as an interesting interaction with </w:t>
      </w:r>
      <w:r w:rsidRPr="00766BE7">
        <w:t>Feature 3</w:t>
      </w:r>
      <w:r w:rsidRPr="00E135B4">
        <w:t xml:space="preserve">: for a given value of </w:t>
      </w:r>
      <w:r w:rsidRPr="00766BE7">
        <w:t>Feature 5</w:t>
      </w:r>
      <w:r w:rsidRPr="00E135B4">
        <w:t xml:space="preserve">, which can be thought of as a vertical slice from the image, the color of the dots can either become </w:t>
      </w:r>
      <w:r w:rsidR="00292D81">
        <w:t>more red</w:t>
      </w:r>
      <w:r w:rsidR="00324C03" w:rsidRPr="00E135B4">
        <w:t>,</w:t>
      </w:r>
      <w:r w:rsidRPr="00E135B4">
        <w:t xml:space="preserve"> going from the bottom to the top, for negative feature values, or less red for positive feature values. This means that for a given value of </w:t>
      </w:r>
      <w:r w:rsidRPr="00766BE7">
        <w:t>Feature 5</w:t>
      </w:r>
      <w:r w:rsidRPr="00E135B4">
        <w:t xml:space="preserve">, its SHAP value </w:t>
      </w:r>
      <w:r w:rsidR="00BF3A60" w:rsidRPr="00E135B4">
        <w:t xml:space="preserve">depends on </w:t>
      </w:r>
      <w:r w:rsidRPr="00E135B4">
        <w:t xml:space="preserve">the value of </w:t>
      </w:r>
      <w:r w:rsidRPr="00766BE7">
        <w:t>Feature 3</w:t>
      </w:r>
      <w:r w:rsidRPr="00E135B4">
        <w:t xml:space="preserve">. This is </w:t>
      </w:r>
      <w:r w:rsidR="00324C03" w:rsidRPr="00E135B4">
        <w:t xml:space="preserve">a </w:t>
      </w:r>
      <w:r w:rsidRPr="00E135B4">
        <w:t xml:space="preserve">further illustration of the interesting interaction between </w:t>
      </w:r>
      <w:r w:rsidRPr="00766BE7">
        <w:t>Feature</w:t>
      </w:r>
      <w:r w:rsidR="00292D81">
        <w:t>s</w:t>
      </w:r>
      <w:r w:rsidRPr="00766BE7">
        <w:t xml:space="preserve"> 3</w:t>
      </w:r>
      <w:r w:rsidRPr="00E135B4">
        <w:t xml:space="preserve"> and </w:t>
      </w:r>
      <w:r w:rsidRPr="00766BE7">
        <w:t>5</w:t>
      </w:r>
      <w:r w:rsidRPr="00E135B4">
        <w:t>.</w:t>
      </w:r>
      <w:r>
        <w:t xml:space="preserve"> In a real project, which plot you would choose to show depends on what kind of story you want to tell with the data, relating to what real-world quanti</w:t>
      </w:r>
      <w:r w:rsidR="00324C03">
        <w:t>t</w:t>
      </w:r>
      <w:r>
        <w:t>ies Features 3 and 5 might represent.</w:t>
      </w:r>
    </w:p>
    <w:p w14:paraId="548E6BE5" w14:textId="7F06721E" w:rsidR="009824BF" w:rsidRDefault="009824BF" w:rsidP="009824BF">
      <w:pPr>
        <w:pStyle w:val="L-Numbers"/>
      </w:pPr>
      <w:r>
        <w:t>Create a feature importance bar plot using the following code:</w:t>
      </w:r>
    </w:p>
    <w:p w14:paraId="2735FE90" w14:textId="53FA7A79" w:rsidR="009824BF" w:rsidRDefault="009824BF" w:rsidP="00EE27D6">
      <w:pPr>
        <w:pStyle w:val="L-Source"/>
      </w:pPr>
      <w:commentRangeStart w:id="43"/>
      <w:r>
        <w:t>mpl.rcParams[</w:t>
      </w:r>
      <w:r w:rsidR="006C09DF">
        <w:t>'</w:t>
      </w:r>
      <w:r>
        <w:t>figure.dpi</w:t>
      </w:r>
      <w:r w:rsidR="006C09DF">
        <w:t>'</w:t>
      </w:r>
      <w:r>
        <w:t>] = 75</w:t>
      </w:r>
    </w:p>
    <w:p w14:paraId="3554E6C7" w14:textId="6F1A0BE9" w:rsidR="009824BF" w:rsidRDefault="009824BF" w:rsidP="00EE27D6">
      <w:pPr>
        <w:pStyle w:val="L-Source"/>
      </w:pPr>
      <w:r>
        <w:t>shap.summary_plot(shap_values.values, X_val, plot_type=</w:t>
      </w:r>
      <w:r w:rsidR="006C09DF">
        <w:t>'</w:t>
      </w:r>
      <w:r>
        <w:t>bar</w:t>
      </w:r>
      <w:r w:rsidR="006C09DF">
        <w:t>'</w:t>
      </w:r>
      <w:r>
        <w:t>)</w:t>
      </w:r>
      <w:commentRangeEnd w:id="43"/>
      <w:r w:rsidR="00887298">
        <w:rPr>
          <w:rStyle w:val="CommentReference"/>
          <w:rFonts w:cs="Arial"/>
        </w:rPr>
        <w:commentReference w:id="43"/>
      </w:r>
    </w:p>
    <w:p w14:paraId="113CB221" w14:textId="5AE17D02" w:rsidR="009824BF" w:rsidRDefault="009824BF" w:rsidP="005D68A6">
      <w:r>
        <w:rPr>
          <w:noProof/>
          <w:lang w:val="en-US"/>
        </w:rPr>
        <w:lastRenderedPageBreak/>
        <w:drawing>
          <wp:inline distT="0" distB="0" distL="0" distR="0" wp14:anchorId="15EDEF72" wp14:editId="5DE5FB2B">
            <wp:extent cx="6078220" cy="6358890"/>
            <wp:effectExtent l="0" t="0" r="0" b="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078220" cy="6358890"/>
                    </a:xfrm>
                    <a:prstGeom prst="rect">
                      <a:avLst/>
                    </a:prstGeom>
                  </pic:spPr>
                </pic:pic>
              </a:graphicData>
            </a:graphic>
          </wp:inline>
        </w:drawing>
      </w:r>
    </w:p>
    <w:p w14:paraId="17858E25" w14:textId="16A3303B" w:rsidR="009824BF" w:rsidRDefault="009824BF" w:rsidP="009824BF">
      <w:pPr>
        <w:pStyle w:val="IMG-Caption"/>
      </w:pPr>
      <w:r>
        <w:t>Figure 6.13: Feature importance bar plot using SHAP values</w:t>
      </w:r>
    </w:p>
    <w:p w14:paraId="51C8077F" w14:textId="0927EC37" w:rsidR="009513E0" w:rsidRDefault="009824BF" w:rsidP="009824BF">
      <w:pPr>
        <w:pStyle w:val="L-Regular"/>
      </w:pPr>
      <w:r>
        <w:t xml:space="preserve">The feature importance bar plot </w:t>
      </w:r>
      <w:r w:rsidR="0046087C">
        <w:t>gives a visual presentation</w:t>
      </w:r>
      <w:r w:rsidR="00E7163D">
        <w:t xml:space="preserve"> of information similar</w:t>
      </w:r>
      <w:r w:rsidR="0046087C">
        <w:t xml:space="preserve"> to that </w:t>
      </w:r>
      <w:r w:rsidR="00E7163D">
        <w:t xml:space="preserve">obtained in </w:t>
      </w:r>
      <w:r w:rsidR="00E7163D" w:rsidRPr="00766BE7">
        <w:rPr>
          <w:rStyle w:val="P-Italics"/>
        </w:rPr>
        <w:t>Exercise</w:t>
      </w:r>
      <w:r w:rsidR="003F5F3D">
        <w:rPr>
          <w:rStyle w:val="P-Italics"/>
        </w:rPr>
        <w:t xml:space="preserve"> 5.03, Fitting a Random Forest, </w:t>
      </w:r>
      <w:r w:rsidR="003B0BF6">
        <w:t>in</w:t>
      </w:r>
      <w:r w:rsidR="00E7163D" w:rsidRPr="00B27602">
        <w:t xml:space="preserve"> </w:t>
      </w:r>
      <w:r w:rsidR="00E7163D" w:rsidRPr="00766BE7">
        <w:rPr>
          <w:rStyle w:val="P-Italics"/>
        </w:rPr>
        <w:t>Chapter 5</w:t>
      </w:r>
      <w:r w:rsidR="00E135B4" w:rsidRPr="00766BE7">
        <w:rPr>
          <w:rStyle w:val="P-Italics"/>
        </w:rPr>
        <w:t>, Decision Trees and Random Forests</w:t>
      </w:r>
      <w:r w:rsidR="00E135B4">
        <w:t>,</w:t>
      </w:r>
      <w:r w:rsidR="00E7163D">
        <w:t xml:space="preserve"> with a random forest: this is a single number for each feature, representing how important it is overall for a </w:t>
      </w:r>
      <w:r w:rsidR="00AB4CA3">
        <w:t>dataset</w:t>
      </w:r>
      <w:r w:rsidR="00E7163D">
        <w:t>.</w:t>
      </w:r>
    </w:p>
    <w:p w14:paraId="224C86A4" w14:textId="24C9BCAF" w:rsidR="00D458C3" w:rsidRDefault="00D458C3" w:rsidP="009824BF">
      <w:pPr>
        <w:pStyle w:val="L-Regular"/>
      </w:pPr>
      <w:r>
        <w:t xml:space="preserve">Do these results make sense? Recall </w:t>
      </w:r>
      <w:r w:rsidR="00324C03">
        <w:t xml:space="preserve">that </w:t>
      </w:r>
      <w:r>
        <w:t xml:space="preserve">we created </w:t>
      </w:r>
      <w:r w:rsidR="00324C03">
        <w:t xml:space="preserve">this </w:t>
      </w:r>
      <w:r>
        <w:t xml:space="preserve">synthetic data with </w:t>
      </w:r>
      <w:r w:rsidR="00324C03">
        <w:t>three</w:t>
      </w:r>
      <w:r>
        <w:t xml:space="preserve"> informative features and </w:t>
      </w:r>
      <w:r w:rsidR="00324C03">
        <w:t>two</w:t>
      </w:r>
      <w:r>
        <w:t xml:space="preserve"> redundant ones. </w:t>
      </w:r>
      <w:r w:rsidR="00B92D93">
        <w:t xml:space="preserve">In </w:t>
      </w:r>
      <w:r w:rsidR="00B92D93" w:rsidRPr="002147AA">
        <w:rPr>
          <w:rStyle w:val="P-Italics"/>
        </w:rPr>
        <w:t>Figure 6.13</w:t>
      </w:r>
      <w:r w:rsidR="00324C03">
        <w:t xml:space="preserve">, </w:t>
      </w:r>
      <w:r w:rsidR="00B92D93">
        <w:t>it</w:t>
      </w:r>
      <w:r>
        <w:t xml:space="preserve"> appears that there are </w:t>
      </w:r>
      <w:r w:rsidR="00324C03">
        <w:t>four</w:t>
      </w:r>
      <w:r>
        <w:t xml:space="preserve"> features that are substantially more important than all the others, so perhaps one of the redundant features was created in such a way that XGBoost selected it for splitting nodes fairly often, but the other redundant feature was not used as much.</w:t>
      </w:r>
    </w:p>
    <w:p w14:paraId="3F40CEA0" w14:textId="5B9DB04D" w:rsidR="00E7163D" w:rsidRDefault="00B92D93" w:rsidP="009513E0">
      <w:pPr>
        <w:pStyle w:val="L-Regular"/>
      </w:pPr>
      <w:r>
        <w:t xml:space="preserve">Compared to the feature importances we found in </w:t>
      </w:r>
      <w:r w:rsidR="003C0E5B" w:rsidRPr="00063F3D">
        <w:rPr>
          <w:rStyle w:val="P-Italics"/>
        </w:rPr>
        <w:t>Chapter 5</w:t>
      </w:r>
      <w:r w:rsidR="003C0E5B" w:rsidRPr="007B6C71">
        <w:t xml:space="preserve">, </w:t>
      </w:r>
      <w:r w:rsidR="003C0E5B">
        <w:rPr>
          <w:rStyle w:val="P-Italics"/>
        </w:rPr>
        <w:t>Decision Trees and Random Forests</w:t>
      </w:r>
      <w:r>
        <w:t xml:space="preserve">, the ones here are a bit different. </w:t>
      </w:r>
      <w:r w:rsidR="00E7163D">
        <w:t xml:space="preserve">The feature importances we can obtain from scikit-learn for a </w:t>
      </w:r>
      <w:r w:rsidR="00E7163D">
        <w:lastRenderedPageBreak/>
        <w:t xml:space="preserve">random forest model are calculated using the decrease in node impurity due to the feature as well as the fraction of training samples split by the feature. </w:t>
      </w:r>
      <w:r w:rsidR="00102FA6">
        <w:t xml:space="preserve">By </w:t>
      </w:r>
      <w:r w:rsidR="007F0FB2">
        <w:t>contrast,</w:t>
      </w:r>
      <w:r w:rsidR="00102FA6">
        <w:t xml:space="preserve"> feature importances using SHAP values are calculated as follows:</w:t>
      </w:r>
      <w:r w:rsidR="009513E0">
        <w:t xml:space="preserve"> first</w:t>
      </w:r>
      <w:r w:rsidR="00324C03">
        <w:t>,</w:t>
      </w:r>
      <w:r w:rsidR="009513E0">
        <w:t xml:space="preserve"> the absolute value of all the SHAP values (</w:t>
      </w:r>
      <w:r w:rsidR="009513E0" w:rsidRPr="009513E0">
        <w:rPr>
          <w:rStyle w:val="P-Code"/>
        </w:rPr>
        <w:t>shap_values.values</w:t>
      </w:r>
      <w:r w:rsidR="009513E0">
        <w:t xml:space="preserve">) is taken, then an average </w:t>
      </w:r>
      <w:r w:rsidR="00324C03">
        <w:t xml:space="preserve">of </w:t>
      </w:r>
      <w:r w:rsidR="009513E0">
        <w:t xml:space="preserve">all </w:t>
      </w:r>
      <w:r w:rsidR="00324C03">
        <w:t xml:space="preserve">the </w:t>
      </w:r>
      <w:r w:rsidR="009513E0">
        <w:t xml:space="preserve">samples is taken for each feature, as implied by the </w:t>
      </w:r>
      <w:r w:rsidR="009513E0" w:rsidRPr="005D68A6">
        <w:rPr>
          <w:rStyle w:val="P-Italics"/>
        </w:rPr>
        <w:t>x</w:t>
      </w:r>
      <w:r w:rsidR="00324C03">
        <w:t xml:space="preserve"> </w:t>
      </w:r>
      <w:r w:rsidR="009513E0">
        <w:t xml:space="preserve">axis label. The interested reader can confirm this by calculating these metrics </w:t>
      </w:r>
      <w:r w:rsidR="00324C03">
        <w:t xml:space="preserve">directly </w:t>
      </w:r>
      <w:r w:rsidR="009513E0">
        <w:t xml:space="preserve">from </w:t>
      </w:r>
      <w:r w:rsidR="009513E0" w:rsidRPr="009513E0">
        <w:rPr>
          <w:rStyle w:val="P-Code"/>
        </w:rPr>
        <w:t>shap_values</w:t>
      </w:r>
      <w:r w:rsidR="009513E0">
        <w:t>.</w:t>
      </w:r>
    </w:p>
    <w:p w14:paraId="25E8843A" w14:textId="617597BA" w:rsidR="009513E0" w:rsidRDefault="009513E0" w:rsidP="009513E0">
      <w:pPr>
        <w:pStyle w:val="L-Regular"/>
      </w:pPr>
      <w:r>
        <w:t>Now that we</w:t>
      </w:r>
      <w:r w:rsidR="006C09DF">
        <w:t>'</w:t>
      </w:r>
      <w:r>
        <w:t>ve familiarized ourselves with a range of uses of SHAP values, let</w:t>
      </w:r>
      <w:r w:rsidR="006C09DF">
        <w:t>'</w:t>
      </w:r>
      <w:r>
        <w:t xml:space="preserve">s see how their additive property allows </w:t>
      </w:r>
      <w:r w:rsidR="00324C03">
        <w:t xml:space="preserve">the </w:t>
      </w:r>
      <w:r>
        <w:t>reconstruction of predicted probabilities.</w:t>
      </w:r>
    </w:p>
    <w:p w14:paraId="63DDF02F" w14:textId="4B816E43" w:rsidR="004C340A" w:rsidRDefault="004C340A" w:rsidP="009513E0">
      <w:pPr>
        <w:pStyle w:val="L-Numbers"/>
      </w:pPr>
      <w:r>
        <w:t>SHAP values are calculated relative to the expected value, or base value, of a model. This can be interpreted as the average prediction over all samples in the background dataset</w:t>
      </w:r>
      <w:r w:rsidR="00324C03">
        <w:t>. H</w:t>
      </w:r>
      <w:r>
        <w:t>owever</w:t>
      </w:r>
      <w:r w:rsidR="00324C03">
        <w:t>,</w:t>
      </w:r>
      <w:r>
        <w:t xml:space="preserve"> the prediction will be in units of log-odds as opposed to probability</w:t>
      </w:r>
      <w:r w:rsidR="003B0BF6">
        <w:t>,</w:t>
      </w:r>
      <w:r>
        <w:t xml:space="preserve"> as mentioned</w:t>
      </w:r>
      <w:r w:rsidR="003B0BF6">
        <w:t xml:space="preserve"> earlier</w:t>
      </w:r>
      <w:r>
        <w:t>, to support additivity. The expected value of a model can be accessed from the explainer object as follows:</w:t>
      </w:r>
    </w:p>
    <w:p w14:paraId="2003D216" w14:textId="34C9D602" w:rsidR="004C340A" w:rsidRDefault="004C340A" w:rsidP="00EE27D6">
      <w:pPr>
        <w:pStyle w:val="L-Source"/>
      </w:pPr>
      <w:commentRangeStart w:id="44"/>
      <w:r w:rsidRPr="004C340A">
        <w:t>explainer.expected_value</w:t>
      </w:r>
    </w:p>
    <w:p w14:paraId="3E23CBC4" w14:textId="2C28A16B" w:rsidR="004C340A" w:rsidRDefault="004C340A" w:rsidP="004C340A">
      <w:pPr>
        <w:pStyle w:val="L-Regular"/>
      </w:pPr>
      <w:r>
        <w:t>The output should look like this:</w:t>
      </w:r>
    </w:p>
    <w:p w14:paraId="2DC543B0" w14:textId="7186B636" w:rsidR="004C340A" w:rsidRDefault="004C340A" w:rsidP="00EE27D6">
      <w:pPr>
        <w:pStyle w:val="L-Source"/>
      </w:pPr>
      <w:r w:rsidRPr="004C340A">
        <w:t>-0.30949621941894295</w:t>
      </w:r>
      <w:commentRangeEnd w:id="44"/>
      <w:r w:rsidR="00C24485">
        <w:rPr>
          <w:rStyle w:val="CommentReference"/>
          <w:rFonts w:cs="Arial"/>
        </w:rPr>
        <w:commentReference w:id="44"/>
      </w:r>
    </w:p>
    <w:p w14:paraId="580920B1" w14:textId="01668E79" w:rsidR="004C340A" w:rsidRDefault="004C340A" w:rsidP="004C340A">
      <w:pPr>
        <w:pStyle w:val="L-Regular"/>
      </w:pPr>
      <w:r>
        <w:t>This information isn</w:t>
      </w:r>
      <w:r w:rsidR="006C09DF">
        <w:t>'</w:t>
      </w:r>
      <w:r>
        <w:t>t particularly useful on its own</w:t>
      </w:r>
      <w:r w:rsidR="00324C03">
        <w:t>. H</w:t>
      </w:r>
      <w:r>
        <w:t>owever</w:t>
      </w:r>
      <w:r w:rsidR="00324C03">
        <w:t>,</w:t>
      </w:r>
      <w:r>
        <w:t xml:space="preserve"> it gives us the baseline from which we can reconstruct predicted probabilities.</w:t>
      </w:r>
    </w:p>
    <w:p w14:paraId="53B4FA82" w14:textId="662EDD67" w:rsidR="009513E0" w:rsidRDefault="009513E0" w:rsidP="009513E0">
      <w:pPr>
        <w:pStyle w:val="L-Numbers"/>
      </w:pPr>
      <w:r>
        <w:t>Recall that the shape of the SHAP values matrix is the number of samples by the number of features</w:t>
      </w:r>
      <w:r w:rsidR="00324C03">
        <w:t>.</w:t>
      </w:r>
      <w:r>
        <w:t xml:space="preserve"> </w:t>
      </w:r>
      <w:r w:rsidR="00324C03">
        <w:t>I</w:t>
      </w:r>
      <w:r>
        <w:t>n our exercise with the validation data</w:t>
      </w:r>
      <w:r w:rsidR="00324C03">
        <w:t>,</w:t>
      </w:r>
      <w:r>
        <w:t xml:space="preserve"> here that would be 1,000 by 40.</w:t>
      </w:r>
      <w:r w:rsidR="004C340A">
        <w:t xml:space="preserve"> </w:t>
      </w:r>
      <w:r w:rsidR="00324C03">
        <w:t>T</w:t>
      </w:r>
      <w:r w:rsidR="004C340A">
        <w:t>o add up all the SHAP values for each sample, we therefore want to take a sum over the column axis (</w:t>
      </w:r>
      <w:r w:rsidR="004C340A" w:rsidRPr="004C340A">
        <w:rPr>
          <w:rStyle w:val="P-Code"/>
        </w:rPr>
        <w:t>axis=1</w:t>
      </w:r>
      <w:r w:rsidR="004C340A">
        <w:t xml:space="preserve">). This adds all the feature contributions, effectively providing the offset from the expected value. If we add the expected value to this, we then have the </w:t>
      </w:r>
      <w:r w:rsidR="00324C03">
        <w:t xml:space="preserve">following </w:t>
      </w:r>
      <w:r w:rsidR="004C340A">
        <w:t>predictions:</w:t>
      </w:r>
    </w:p>
    <w:p w14:paraId="77609A90" w14:textId="77777777" w:rsidR="004C340A" w:rsidRDefault="004C340A" w:rsidP="00EE27D6">
      <w:pPr>
        <w:pStyle w:val="L-Source"/>
      </w:pPr>
      <w:commentRangeStart w:id="45"/>
      <w:r>
        <w:t>shap_sum = shap_values.values.sum(axis=1) + explainer.expected_value</w:t>
      </w:r>
    </w:p>
    <w:p w14:paraId="62A7C73B" w14:textId="0847E954" w:rsidR="004C340A" w:rsidRDefault="004C340A" w:rsidP="00EE27D6">
      <w:pPr>
        <w:pStyle w:val="L-Source"/>
      </w:pPr>
      <w:r>
        <w:t>shap_sum.shape</w:t>
      </w:r>
    </w:p>
    <w:p w14:paraId="1A656890" w14:textId="315BD9FB" w:rsidR="004C340A" w:rsidRDefault="004C340A" w:rsidP="004C340A">
      <w:pPr>
        <w:pStyle w:val="L-Regular"/>
      </w:pPr>
      <w:r>
        <w:t>This should return</w:t>
      </w:r>
      <w:r w:rsidR="00324C03">
        <w:t xml:space="preserve"> the following:</w:t>
      </w:r>
    </w:p>
    <w:p w14:paraId="49CEF2D0" w14:textId="3F6920DF" w:rsidR="004C340A" w:rsidRDefault="004C340A" w:rsidP="00EE27D6">
      <w:pPr>
        <w:pStyle w:val="L-Source"/>
      </w:pPr>
      <w:r w:rsidRPr="004C340A">
        <w:t>(1000,)</w:t>
      </w:r>
      <w:commentRangeEnd w:id="45"/>
      <w:r w:rsidR="00761CF9">
        <w:rPr>
          <w:rStyle w:val="CommentReference"/>
          <w:rFonts w:cs="Arial"/>
        </w:rPr>
        <w:commentReference w:id="45"/>
      </w:r>
    </w:p>
    <w:p w14:paraId="3F1EEC92" w14:textId="518F3D5F" w:rsidR="004C340A" w:rsidRDefault="004C340A" w:rsidP="004C340A">
      <w:pPr>
        <w:pStyle w:val="L-Regular"/>
      </w:pPr>
      <w:r>
        <w:t xml:space="preserve">Indicating we now have a single number for each sample. However, </w:t>
      </w:r>
      <w:r w:rsidR="00292D81">
        <w:t>these</w:t>
      </w:r>
      <w:r>
        <w:t xml:space="preserve"> prediction</w:t>
      </w:r>
      <w:r w:rsidR="00292D81">
        <w:t>s are</w:t>
      </w:r>
      <w:r>
        <w:t xml:space="preserve"> in log-odds space. </w:t>
      </w:r>
      <w:r w:rsidR="00324C03">
        <w:t>T</w:t>
      </w:r>
      <w:r>
        <w:t xml:space="preserve">o transform </w:t>
      </w:r>
      <w:r w:rsidR="00292D81">
        <w:t xml:space="preserve">them </w:t>
      </w:r>
      <w:r>
        <w:t xml:space="preserve">to probability space, we need to apply the logistic function introduced in </w:t>
      </w:r>
      <w:r w:rsidRPr="00AC7B57">
        <w:rPr>
          <w:rStyle w:val="P-Italics"/>
        </w:rPr>
        <w:t>Chapter 3</w:t>
      </w:r>
      <w:r w:rsidR="00161AED">
        <w:rPr>
          <w:rStyle w:val="P-Italics"/>
        </w:rPr>
        <w:t>, Details of Logistic Regression and Feature Exploration</w:t>
      </w:r>
      <w:r>
        <w:t>.</w:t>
      </w:r>
    </w:p>
    <w:p w14:paraId="1A5D4AA1" w14:textId="50241314" w:rsidR="004C340A" w:rsidRDefault="004C340A" w:rsidP="004C340A">
      <w:pPr>
        <w:pStyle w:val="L-Numbers"/>
      </w:pPr>
      <w:r>
        <w:t>Apply the logistic transformation to log-odds predictions like this:</w:t>
      </w:r>
    </w:p>
    <w:p w14:paraId="12FCD204" w14:textId="1B0112EF" w:rsidR="004C340A" w:rsidRDefault="004C340A" w:rsidP="002147AA">
      <w:pPr>
        <w:pStyle w:val="L-Source"/>
      </w:pPr>
      <w:commentRangeStart w:id="46"/>
      <w:r w:rsidRPr="004C340A">
        <w:t>shap_sum_prob = 1 / (1 + np.exp(-1 * shap_sum))</w:t>
      </w:r>
      <w:commentRangeEnd w:id="46"/>
      <w:r w:rsidR="00725E78">
        <w:rPr>
          <w:rStyle w:val="CommentReference"/>
          <w:rFonts w:cs="Arial"/>
        </w:rPr>
        <w:commentReference w:id="46"/>
      </w:r>
    </w:p>
    <w:p w14:paraId="134018A5" w14:textId="2C7636D0" w:rsidR="004C340A" w:rsidRDefault="004C340A" w:rsidP="004C340A">
      <w:pPr>
        <w:pStyle w:val="L-Regular"/>
      </w:pPr>
      <w:r>
        <w:t>Now we</w:t>
      </w:r>
      <w:r w:rsidR="006C09DF">
        <w:t>'</w:t>
      </w:r>
      <w:r>
        <w:t>d like to compare the predicted probabilities obtained from SHAP values with</w:t>
      </w:r>
      <w:r w:rsidR="00B338A8">
        <w:t xml:space="preserve"> d</w:t>
      </w:r>
      <w:r>
        <w:t>irect model output for confirmation.</w:t>
      </w:r>
    </w:p>
    <w:p w14:paraId="31091E7E" w14:textId="391E447F" w:rsidR="004C340A" w:rsidRDefault="004C340A" w:rsidP="004C340A">
      <w:pPr>
        <w:pStyle w:val="L-Numbers"/>
      </w:pPr>
      <w:r>
        <w:t>Obtain predicted probabilities for the model validation set and check the shape with this code:</w:t>
      </w:r>
    </w:p>
    <w:p w14:paraId="4DF3DC27" w14:textId="77777777" w:rsidR="004C340A" w:rsidRDefault="004C340A" w:rsidP="00EE27D6">
      <w:pPr>
        <w:pStyle w:val="L-Source"/>
      </w:pPr>
      <w:commentRangeStart w:id="47"/>
      <w:r>
        <w:t>y_pred_proba = xgb_model_3.predict_proba(X_val)[:,1]</w:t>
      </w:r>
    </w:p>
    <w:p w14:paraId="59369AEB" w14:textId="1A3E57DB" w:rsidR="004C340A" w:rsidRDefault="004C340A" w:rsidP="00EE27D6">
      <w:pPr>
        <w:pStyle w:val="L-Source"/>
      </w:pPr>
      <w:r>
        <w:t>y_pred_proba.shape</w:t>
      </w:r>
      <w:commentRangeEnd w:id="47"/>
      <w:r w:rsidR="00725E78">
        <w:rPr>
          <w:rStyle w:val="CommentReference"/>
          <w:rFonts w:cs="Arial"/>
        </w:rPr>
        <w:commentReference w:id="47"/>
      </w:r>
    </w:p>
    <w:p w14:paraId="64BD35D6" w14:textId="2D0F8177" w:rsidR="004C340A" w:rsidRDefault="00511A9F" w:rsidP="004C340A">
      <w:pPr>
        <w:pStyle w:val="L-Regular"/>
      </w:pPr>
      <w:r>
        <w:t>The output should be</w:t>
      </w:r>
      <w:r w:rsidR="00324C03">
        <w:t xml:space="preserve"> as follows:</w:t>
      </w:r>
    </w:p>
    <w:p w14:paraId="66E41F7E" w14:textId="1ED8E209" w:rsidR="00511A9F" w:rsidRDefault="00511A9F" w:rsidP="00EE27D6">
      <w:pPr>
        <w:pStyle w:val="L-Source"/>
      </w:pPr>
      <w:r w:rsidRPr="00511A9F">
        <w:lastRenderedPageBreak/>
        <w:t>(1000,)</w:t>
      </w:r>
    </w:p>
    <w:p w14:paraId="01643CA1" w14:textId="5F279423" w:rsidR="00511A9F" w:rsidRDefault="00AE264F" w:rsidP="00511A9F">
      <w:pPr>
        <w:pStyle w:val="L-Regular"/>
      </w:pPr>
      <w:r>
        <w:t xml:space="preserve">This </w:t>
      </w:r>
      <w:r w:rsidR="00511A9F">
        <w:t>is the same shape as our SHAP-derived predictions, as expected.</w:t>
      </w:r>
    </w:p>
    <w:p w14:paraId="56F6EEA7" w14:textId="0C6AECF7" w:rsidR="00511A9F" w:rsidRDefault="00511A9F" w:rsidP="00511A9F">
      <w:pPr>
        <w:pStyle w:val="L-Numbers"/>
      </w:pPr>
      <w:r>
        <w:t>Put the model output and sums of SHAP values together in a data</w:t>
      </w:r>
      <w:r w:rsidR="00893D1A">
        <w:t xml:space="preserve"> </w:t>
      </w:r>
      <w:r>
        <w:t xml:space="preserve">frame for side-by-side comparison, and spot check a random selection of </w:t>
      </w:r>
      <w:r w:rsidR="00AE264F">
        <w:t>five</w:t>
      </w:r>
      <w:r>
        <w:t xml:space="preserve"> rows:</w:t>
      </w:r>
    </w:p>
    <w:p w14:paraId="63A1A987" w14:textId="77777777" w:rsidR="00511A9F" w:rsidRDefault="00511A9F" w:rsidP="00EE27D6">
      <w:pPr>
        <w:pStyle w:val="L-Source"/>
      </w:pPr>
      <w:commentRangeStart w:id="48"/>
      <w:r>
        <w:t>df_check = pd.DataFrame(</w:t>
      </w:r>
    </w:p>
    <w:p w14:paraId="4BF19275" w14:textId="5794078A" w:rsidR="00511A9F" w:rsidRDefault="00F5430E" w:rsidP="00EE27D6">
      <w:pPr>
        <w:pStyle w:val="L-Source"/>
      </w:pPr>
      <w:r>
        <w:t>    </w:t>
      </w:r>
      <w:r w:rsidR="00511A9F">
        <w:t>{</w:t>
      </w:r>
      <w:r w:rsidR="006C09DF">
        <w:t>'</w:t>
      </w:r>
      <w:r w:rsidR="00511A9F">
        <w:t>SHAP sum</w:t>
      </w:r>
      <w:r w:rsidR="006C09DF">
        <w:t>'</w:t>
      </w:r>
      <w:r w:rsidR="00511A9F">
        <w:t>:shap_sum_prob,</w:t>
      </w:r>
    </w:p>
    <w:p w14:paraId="0D8C7A5C" w14:textId="3BE54809" w:rsidR="00511A9F" w:rsidRDefault="001A3272" w:rsidP="00EE27D6">
      <w:pPr>
        <w:pStyle w:val="L-Source"/>
      </w:pPr>
      <w:r>
        <w:t>     </w:t>
      </w:r>
      <w:r w:rsidR="006C09DF">
        <w:t>'</w:t>
      </w:r>
      <w:r w:rsidR="00511A9F">
        <w:t>Predicted probability</w:t>
      </w:r>
      <w:r w:rsidR="006C09DF">
        <w:t>'</w:t>
      </w:r>
      <w:r w:rsidR="00511A9F">
        <w:t>:y_pred_proba})</w:t>
      </w:r>
    </w:p>
    <w:p w14:paraId="50D10C88" w14:textId="4029EF86" w:rsidR="00511A9F" w:rsidRDefault="00511A9F" w:rsidP="00EE27D6">
      <w:pPr>
        <w:pStyle w:val="L-Source"/>
      </w:pPr>
      <w:r>
        <w:t>df_check.sample(5, random_state=1)</w:t>
      </w:r>
      <w:commentRangeEnd w:id="48"/>
      <w:r w:rsidR="00725E78">
        <w:rPr>
          <w:rStyle w:val="CommentReference"/>
          <w:rFonts w:cs="Arial"/>
        </w:rPr>
        <w:commentReference w:id="48"/>
      </w:r>
    </w:p>
    <w:p w14:paraId="23D6AF3D" w14:textId="4C17DC40" w:rsidR="00511A9F" w:rsidRDefault="00511A9F" w:rsidP="00511A9F">
      <w:pPr>
        <w:pStyle w:val="L-Regular"/>
      </w:pPr>
      <w:r>
        <w:t>The output should confirm that the two methods have identical results:</w:t>
      </w:r>
    </w:p>
    <w:p w14:paraId="4A696A33" w14:textId="3179491F" w:rsidR="00511A9F" w:rsidRPr="002147AA" w:rsidRDefault="00511A9F" w:rsidP="002147AA">
      <w:pPr>
        <w:pStyle w:val="L-Regular"/>
      </w:pPr>
      <w:r w:rsidRPr="002147AA">
        <w:rPr>
          <w:noProof/>
          <w:lang w:val="en-US"/>
        </w:rPr>
        <w:drawing>
          <wp:inline distT="0" distB="0" distL="0" distR="0" wp14:anchorId="3BCDC3ED" wp14:editId="6ABEB6D7">
            <wp:extent cx="2414427" cy="182880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420568" cy="1833452"/>
                    </a:xfrm>
                    <a:prstGeom prst="rect">
                      <a:avLst/>
                    </a:prstGeom>
                  </pic:spPr>
                </pic:pic>
              </a:graphicData>
            </a:graphic>
          </wp:inline>
        </w:drawing>
      </w:r>
    </w:p>
    <w:p w14:paraId="14F6FD23" w14:textId="7D1188EF" w:rsidR="00511A9F" w:rsidRDefault="00511A9F" w:rsidP="00511A9F">
      <w:pPr>
        <w:pStyle w:val="IMG-Caption"/>
      </w:pPr>
      <w:r>
        <w:t>Figure 6.14: Comparison of SHAP-derived predicted probabilities and those obtained directly from XGBoost</w:t>
      </w:r>
    </w:p>
    <w:p w14:paraId="7762B833" w14:textId="3DFC53F0" w:rsidR="00511A9F" w:rsidRDefault="00511A9F" w:rsidP="00511A9F">
      <w:pPr>
        <w:pStyle w:val="L-Regular"/>
      </w:pPr>
      <w:r>
        <w:t>The spot</w:t>
      </w:r>
      <w:r w:rsidR="00AE264F">
        <w:t xml:space="preserve"> </w:t>
      </w:r>
      <w:r>
        <w:t>check indicates</w:t>
      </w:r>
      <w:r w:rsidR="00AE264F">
        <w:t xml:space="preserve"> that</w:t>
      </w:r>
      <w:r>
        <w:t xml:space="preserve"> these </w:t>
      </w:r>
      <w:r w:rsidR="00AE264F">
        <w:t xml:space="preserve">five </w:t>
      </w:r>
      <w:r>
        <w:t xml:space="preserve">samples have identical values. While the values may not be precisely equal due to rounding errors </w:t>
      </w:r>
      <w:r w:rsidR="004B33AA">
        <w:t>of</w:t>
      </w:r>
      <w:r>
        <w:t xml:space="preserve"> machine arithmetic, you could use </w:t>
      </w:r>
      <w:r w:rsidR="00AE264F">
        <w:t xml:space="preserve">NumPy's </w:t>
      </w:r>
      <w:r w:rsidRPr="00511A9F">
        <w:rPr>
          <w:rStyle w:val="P-Code"/>
        </w:rPr>
        <w:t>allclose</w:t>
      </w:r>
      <w:r>
        <w:t xml:space="preserve"> function to ensure they</w:t>
      </w:r>
      <w:r w:rsidR="006C09DF">
        <w:t>'</w:t>
      </w:r>
      <w:r>
        <w:t>re the same within a user-configurable amount of rounding error.</w:t>
      </w:r>
    </w:p>
    <w:p w14:paraId="4E176EC3" w14:textId="47498157" w:rsidR="00511A9F" w:rsidRDefault="00511A9F" w:rsidP="00511A9F">
      <w:pPr>
        <w:pStyle w:val="L-Numbers"/>
      </w:pPr>
      <w:r>
        <w:t xml:space="preserve">Ensure </w:t>
      </w:r>
      <w:r w:rsidR="00AE264F">
        <w:t xml:space="preserve">that </w:t>
      </w:r>
      <w:r>
        <w:t>the SHAP-derived probabilities and model output probabilities are all very close to each other like this:</w:t>
      </w:r>
    </w:p>
    <w:p w14:paraId="31AB63B8" w14:textId="77777777" w:rsidR="00BD184A" w:rsidRDefault="00511A9F" w:rsidP="00EE27D6">
      <w:pPr>
        <w:pStyle w:val="L-Source"/>
      </w:pPr>
      <w:commentRangeStart w:id="49"/>
      <w:r w:rsidRPr="00511A9F">
        <w:t>np.allclose(df_check[</w:t>
      </w:r>
      <w:r w:rsidR="006C09DF">
        <w:t>'</w:t>
      </w:r>
      <w:r w:rsidRPr="00511A9F">
        <w:t>SHAP sum</w:t>
      </w:r>
      <w:r w:rsidR="006C09DF">
        <w:t>'</w:t>
      </w:r>
      <w:r w:rsidRPr="00511A9F">
        <w:t>],</w:t>
      </w:r>
      <w:r w:rsidR="00BD184A">
        <w:t>\</w:t>
      </w:r>
    </w:p>
    <w:p w14:paraId="1D184B5E" w14:textId="12FA4C8F" w:rsidR="00511A9F" w:rsidRDefault="00BD184A" w:rsidP="00EE27D6">
      <w:pPr>
        <w:pStyle w:val="L-Source"/>
      </w:pPr>
      <w:r>
        <w:t>            </w:t>
      </w:r>
      <w:r w:rsidR="00511A9F" w:rsidRPr="00511A9F">
        <w:t>df_check[</w:t>
      </w:r>
      <w:r w:rsidR="006C09DF">
        <w:t>'</w:t>
      </w:r>
      <w:r w:rsidR="00511A9F" w:rsidRPr="00511A9F">
        <w:t>Predicted probability</w:t>
      </w:r>
      <w:r w:rsidR="006C09DF">
        <w:t>'</w:t>
      </w:r>
      <w:r w:rsidR="00511A9F" w:rsidRPr="00511A9F">
        <w:t>])</w:t>
      </w:r>
      <w:commentRangeEnd w:id="49"/>
      <w:r w:rsidR="00725E78">
        <w:rPr>
          <w:rStyle w:val="CommentReference"/>
          <w:rFonts w:cs="Arial"/>
        </w:rPr>
        <w:commentReference w:id="49"/>
      </w:r>
    </w:p>
    <w:p w14:paraId="232D19A3" w14:textId="75D222A9" w:rsidR="00511A9F" w:rsidRDefault="00511A9F" w:rsidP="00511A9F">
      <w:pPr>
        <w:pStyle w:val="L-Regular"/>
      </w:pPr>
      <w:r>
        <w:t>The output should be</w:t>
      </w:r>
      <w:r w:rsidR="00AE264F">
        <w:t xml:space="preserve"> as follows:</w:t>
      </w:r>
    </w:p>
    <w:p w14:paraId="049E728F" w14:textId="39EA3E45" w:rsidR="00511A9F" w:rsidRDefault="00511A9F" w:rsidP="00EE27D6">
      <w:pPr>
        <w:pStyle w:val="L-Source"/>
      </w:pPr>
      <w:r>
        <w:t>True</w:t>
      </w:r>
    </w:p>
    <w:p w14:paraId="6A63BBA0" w14:textId="142D0538" w:rsidR="00511A9F" w:rsidRDefault="00AE264F" w:rsidP="00511A9F">
      <w:pPr>
        <w:pStyle w:val="L-Regular"/>
      </w:pPr>
      <w:r>
        <w:t xml:space="preserve">This indicates that </w:t>
      </w:r>
      <w:r w:rsidR="00511A9F">
        <w:t xml:space="preserve">all elements of both columns are equal within rounding error. </w:t>
      </w:r>
      <w:r w:rsidR="00511A9F" w:rsidRPr="00511A9F">
        <w:rPr>
          <w:rStyle w:val="P-Code"/>
        </w:rPr>
        <w:t>allclose</w:t>
      </w:r>
      <w:r w:rsidR="00511A9F">
        <w:t xml:space="preserve"> is useful for when rounding errors are present and exact equality (testable with </w:t>
      </w:r>
      <w:r w:rsidR="00511A9F" w:rsidRPr="00511A9F">
        <w:rPr>
          <w:rStyle w:val="P-Code"/>
        </w:rPr>
        <w:t>np.array_equal</w:t>
      </w:r>
      <w:r w:rsidR="00511A9F">
        <w:t>) would not hold.</w:t>
      </w:r>
    </w:p>
    <w:p w14:paraId="69C70720" w14:textId="60E24220" w:rsidR="00905414" w:rsidRDefault="00905414" w:rsidP="00905414">
      <w:pPr>
        <w:pStyle w:val="P-Regular"/>
      </w:pPr>
      <w:r>
        <w:t>By now</w:t>
      </w:r>
      <w:r w:rsidR="008512A6">
        <w:t>,</w:t>
      </w:r>
      <w:r>
        <w:t xml:space="preserve"> you should be getting an impression of the power of SHAP values to help understand machine learning models. The sample-specific, individualized nature of SHAP values opens up the possibility of very detailed analyses</w:t>
      </w:r>
      <w:r w:rsidR="008512A6">
        <w:t>,</w:t>
      </w:r>
      <w:r>
        <w:t xml:space="preserve"> which could help answer a wide variety of potential questions from business stakeholders such as </w:t>
      </w:r>
      <w:r w:rsidR="006C09DF">
        <w:t>"</w:t>
      </w:r>
      <w:r w:rsidR="008512A6">
        <w:t>H</w:t>
      </w:r>
      <w:r>
        <w:t>ow would the model make predictions for people like this?</w:t>
      </w:r>
      <w:r w:rsidR="006C09DF">
        <w:t>"</w:t>
      </w:r>
      <w:r>
        <w:t xml:space="preserve"> or </w:t>
      </w:r>
      <w:r w:rsidR="006C09DF">
        <w:t>"</w:t>
      </w:r>
      <w:r w:rsidR="008512A6">
        <w:t>W</w:t>
      </w:r>
      <w:r>
        <w:t>hy did the model make this prediction for this specific person</w:t>
      </w:r>
      <w:r w:rsidR="006C09DF">
        <w:t>"</w:t>
      </w:r>
      <w:r>
        <w:t>?</w:t>
      </w:r>
      <w:r w:rsidR="000E18D0">
        <w:t xml:space="preserve"> Now that we</w:t>
      </w:r>
      <w:r w:rsidR="006C09DF">
        <w:t>'</w:t>
      </w:r>
      <w:r w:rsidR="000E18D0">
        <w:t>re familiar with XGBoost and SHAP values, two state-of-the-art machine learning techniques, we return to the case study data to apply them.</w:t>
      </w:r>
    </w:p>
    <w:p w14:paraId="67B6B0F7" w14:textId="2FDFFDA7" w:rsidR="00905414" w:rsidRDefault="000E18D0" w:rsidP="000E18D0">
      <w:pPr>
        <w:pStyle w:val="H1-Topic"/>
      </w:pPr>
      <w:r>
        <w:t xml:space="preserve">Missing </w:t>
      </w:r>
      <w:r w:rsidR="002147AA">
        <w:t>D</w:t>
      </w:r>
      <w:r>
        <w:t>ata</w:t>
      </w:r>
    </w:p>
    <w:p w14:paraId="7787610A" w14:textId="3FE6E4B8" w:rsidR="00F24399" w:rsidRDefault="000E18D0" w:rsidP="000E18D0">
      <w:pPr>
        <w:pStyle w:val="P-Regular"/>
      </w:pPr>
      <w:r>
        <w:lastRenderedPageBreak/>
        <w:t xml:space="preserve">As a final note on the use of both XGBoost and SHAP, one valuable trait of both packages is their ability to handle missing values. Recall that in </w:t>
      </w:r>
      <w:r w:rsidRPr="001B7F86">
        <w:rPr>
          <w:rStyle w:val="P-Italics"/>
        </w:rPr>
        <w:t>Chapter 1</w:t>
      </w:r>
      <w:r w:rsidR="001B7F86">
        <w:t xml:space="preserve">, </w:t>
      </w:r>
      <w:r w:rsidR="001B7F86" w:rsidRPr="001B7F86">
        <w:rPr>
          <w:rStyle w:val="P-Italics"/>
        </w:rPr>
        <w:t>Data Exploration and Cleaning</w:t>
      </w:r>
      <w:r w:rsidR="008512A6">
        <w:t>,</w:t>
      </w:r>
      <w:r>
        <w:t xml:space="preserve"> we found </w:t>
      </w:r>
      <w:r w:rsidR="008512A6">
        <w:t xml:space="preserve">that </w:t>
      </w:r>
      <w:r>
        <w:t xml:space="preserve">some samples in the case study data had missing values for the </w:t>
      </w:r>
      <w:r w:rsidRPr="000E18D0">
        <w:rPr>
          <w:rStyle w:val="P-Code"/>
        </w:rPr>
        <w:t>PAY_1</w:t>
      </w:r>
      <w:r w:rsidR="008512A6" w:rsidRPr="008512A6">
        <w:t xml:space="preserve"> </w:t>
      </w:r>
      <w:r w:rsidR="008512A6">
        <w:t>feature</w:t>
      </w:r>
      <w:r>
        <w:t>. So far, our approach has been to simply remove these samples from the dataset when building models. This is because</w:t>
      </w:r>
      <w:r w:rsidR="008512A6">
        <w:t>,</w:t>
      </w:r>
      <w:r>
        <w:t xml:space="preserve"> without specifically addressing the missing values in some way, the machine learning models implemented by scikit-learn cannot work with the data. Ignoring them is one approach, although this may not be satisfactory as it involves throwing data</w:t>
      </w:r>
      <w:r w:rsidR="008512A6" w:rsidRPr="008512A6">
        <w:t xml:space="preserve"> </w:t>
      </w:r>
      <w:r w:rsidR="008512A6">
        <w:t>away</w:t>
      </w:r>
      <w:r>
        <w:t>. If it</w:t>
      </w:r>
      <w:r w:rsidR="006C09DF">
        <w:t>'</w:t>
      </w:r>
      <w:r>
        <w:t>s a very small fraction of the data, this may be fine</w:t>
      </w:r>
      <w:r w:rsidR="008512A6">
        <w:t>;</w:t>
      </w:r>
      <w:r>
        <w:t xml:space="preserve"> however</w:t>
      </w:r>
      <w:r w:rsidR="008512A6">
        <w:t>,</w:t>
      </w:r>
      <w:r>
        <w:t xml:space="preserve"> in general</w:t>
      </w:r>
      <w:r w:rsidR="008512A6">
        <w:t>,</w:t>
      </w:r>
      <w:r>
        <w:t xml:space="preserve"> it</w:t>
      </w:r>
      <w:r w:rsidR="006C09DF">
        <w:t>'</w:t>
      </w:r>
      <w:r>
        <w:t>s good to be able to know how to deal with missing values</w:t>
      </w:r>
      <w:r w:rsidR="00A8328B">
        <w:t>.</w:t>
      </w:r>
    </w:p>
    <w:p w14:paraId="0D4B4532" w14:textId="1FCEC152" w:rsidR="000E18D0" w:rsidRDefault="00A8328B" w:rsidP="000E18D0">
      <w:pPr>
        <w:pStyle w:val="P-Regular"/>
      </w:pPr>
      <w:r>
        <w:t xml:space="preserve">There are several approaches for </w:t>
      </w:r>
      <w:r w:rsidRPr="00A8328B">
        <w:rPr>
          <w:rStyle w:val="P-Keyword"/>
        </w:rPr>
        <w:t>imputing</w:t>
      </w:r>
      <w:r>
        <w:t xml:space="preserve"> missing values of features, such as filling them in with the mean or mode of the non-missing values of that feature, or a randomly selected value from the non-missing values. </w:t>
      </w:r>
      <w:r w:rsidR="008512A6">
        <w:t xml:space="preserve">You </w:t>
      </w:r>
      <w:r>
        <w:t>can also build a model outputting the feature in question as the response variable, with all the other features acting as features for this new model, and then predict the missing feature values. These approaches were explored in the first edition of this book (</w:t>
      </w:r>
      <w:hyperlink r:id="rId34" w:history="1">
        <w:r w:rsidRPr="00EE27D6">
          <w:rPr>
            <w:rStyle w:val="P-URL"/>
          </w:rPr>
          <w:t>https://github.com/TrainingByPackt/Data-Science-Projects-with-Python/blob/master/Lesson06/Lesson06.ipynb</w:t>
        </w:r>
      </w:hyperlink>
      <w:r>
        <w:t xml:space="preserve">). However, since XGBoost typically performs </w:t>
      </w:r>
      <w:r w:rsidR="001D1EBE">
        <w:t xml:space="preserve">at least as well as </w:t>
      </w:r>
      <w:r>
        <w:t xml:space="preserve">other machine learning models for binary classification tasks </w:t>
      </w:r>
      <w:r w:rsidR="001D1EBE">
        <w:t xml:space="preserve">with </w:t>
      </w:r>
      <w:r>
        <w:t xml:space="preserve">tabular data </w:t>
      </w:r>
      <w:r w:rsidR="001D1EBE">
        <w:t xml:space="preserve">like </w:t>
      </w:r>
      <w:r>
        <w:t>we</w:t>
      </w:r>
      <w:r w:rsidR="006C09DF">
        <w:t>'</w:t>
      </w:r>
      <w:r>
        <w:t>re using here, and handles missing values, we</w:t>
      </w:r>
      <w:r w:rsidR="006C09DF">
        <w:t>'</w:t>
      </w:r>
      <w:r>
        <w:t>ll forego more in-depth exploration of imputing missing values and let XGBoost do the work for us.</w:t>
      </w:r>
    </w:p>
    <w:p w14:paraId="21868856" w14:textId="6CF92413" w:rsidR="00A8328B" w:rsidRDefault="00A8328B" w:rsidP="000E18D0">
      <w:pPr>
        <w:pStyle w:val="P-Regular"/>
      </w:pPr>
      <w:r>
        <w:t xml:space="preserve">How does XGBoost handle missing data? At every opportunity to split a node, XGBoost considers only the non-missing feature values. If a feature with missing values is chosen to make a split, the samples with missing values for that feature are </w:t>
      </w:r>
      <w:r w:rsidR="00F24399">
        <w:t xml:space="preserve">then </w:t>
      </w:r>
      <w:r>
        <w:t xml:space="preserve">sent down the optimal path </w:t>
      </w:r>
      <w:r w:rsidR="00F41BD9">
        <w:t xml:space="preserve">to one of the child nodes, </w:t>
      </w:r>
      <w:r>
        <w:t>in terms of minimizing the loss function.</w:t>
      </w:r>
    </w:p>
    <w:p w14:paraId="23F2454D" w14:textId="77777777" w:rsidR="001D1EBE" w:rsidRDefault="001D1EBE" w:rsidP="001D1EBE">
      <w:pPr>
        <w:pStyle w:val="H2-General"/>
      </w:pPr>
      <w:r>
        <w:t>Saving Python Variables to a File</w:t>
      </w:r>
    </w:p>
    <w:p w14:paraId="20595E69" w14:textId="77777777" w:rsidR="001D1EBE" w:rsidRDefault="001D1EBE" w:rsidP="001D1EBE">
      <w:pPr>
        <w:pStyle w:val="P-Regular"/>
      </w:pPr>
      <w:r>
        <w:t>In the activity for this chapter, to write to and read from files we’ll use a new python statement (</w:t>
      </w:r>
      <w:r w:rsidRPr="00512507">
        <w:rPr>
          <w:rStyle w:val="P-Code"/>
        </w:rPr>
        <w:t>with</w:t>
      </w:r>
      <w:r>
        <w:t xml:space="preserve">) and the </w:t>
      </w:r>
      <w:r w:rsidRPr="00512507">
        <w:rPr>
          <w:rStyle w:val="P-Code"/>
        </w:rPr>
        <w:t>pickle</w:t>
      </w:r>
      <w:r>
        <w:t xml:space="preserve"> package. </w:t>
      </w:r>
      <w:r w:rsidRPr="00D360B3">
        <w:rPr>
          <w:rStyle w:val="P-Code"/>
        </w:rPr>
        <w:t>with</w:t>
      </w:r>
      <w:r>
        <w:t xml:space="preserve"> statements make it easier to work with files since they both open and close the file, instead of the user needing to do this separately. You can use code snippets like this to save variables to a file:</w:t>
      </w:r>
    </w:p>
    <w:p w14:paraId="1F87A7E8" w14:textId="77777777" w:rsidR="001D1EBE" w:rsidRPr="005A4C73" w:rsidRDefault="001D1EBE" w:rsidP="001D1EBE">
      <w:pPr>
        <w:pStyle w:val="P-Source"/>
        <w:rPr>
          <w:lang w:val="en-US"/>
        </w:rPr>
      </w:pPr>
      <w:r w:rsidRPr="00D360B3">
        <w:rPr>
          <w:lang w:val="en-US"/>
        </w:rPr>
        <w:t>with open('filename.pkl', 'wb') as f:</w:t>
      </w:r>
    </w:p>
    <w:p w14:paraId="324126E1" w14:textId="77777777" w:rsidR="001D1EBE" w:rsidRPr="00D360B3" w:rsidRDefault="001D1EBE" w:rsidP="001D1EBE">
      <w:pPr>
        <w:pStyle w:val="P-Source"/>
        <w:rPr>
          <w:lang w:val="en-US"/>
        </w:rPr>
      </w:pPr>
      <w:r w:rsidRPr="00D360B3">
        <w:rPr>
          <w:lang w:val="en-US"/>
        </w:rPr>
        <w:t xml:space="preserve">    pickle.dump([var_1, var_2], f)</w:t>
      </w:r>
    </w:p>
    <w:p w14:paraId="087D570A" w14:textId="77777777" w:rsidR="001D1EBE" w:rsidRDefault="001D1EBE" w:rsidP="001D1EBE">
      <w:pPr>
        <w:pStyle w:val="P-Regular"/>
      </w:pPr>
      <w:r>
        <w:t xml:space="preserve">where </w:t>
      </w:r>
      <w:r w:rsidRPr="00D360B3">
        <w:rPr>
          <w:rStyle w:val="P-Code"/>
        </w:rPr>
        <w:t>filename.pkl</w:t>
      </w:r>
      <w:r>
        <w:t xml:space="preserve"> is your chosen file path, </w:t>
      </w:r>
      <w:r w:rsidRPr="00D360B3">
        <w:rPr>
          <w:rStyle w:val="P-Code"/>
        </w:rPr>
        <w:t>'wb'</w:t>
      </w:r>
      <w:r>
        <w:t xml:space="preserve"> indicates the file is open for writing in a binary format, and </w:t>
      </w:r>
      <w:r w:rsidRPr="00D360B3">
        <w:rPr>
          <w:rStyle w:val="P-Code"/>
        </w:rPr>
        <w:t>pickle.dump</w:t>
      </w:r>
      <w:r>
        <w:t xml:space="preserve"> saves a list of variables </w:t>
      </w:r>
      <w:r w:rsidRPr="00D360B3">
        <w:rPr>
          <w:rStyle w:val="P-Code"/>
        </w:rPr>
        <w:t>var_1</w:t>
      </w:r>
      <w:r>
        <w:t xml:space="preserve"> and </w:t>
      </w:r>
      <w:r w:rsidRPr="00D360B3">
        <w:rPr>
          <w:rStyle w:val="P-Code"/>
        </w:rPr>
        <w:t>var_2</w:t>
      </w:r>
      <w:r>
        <w:t xml:space="preserve"> to the file. To open this file and load these variables, possibly into a separate Jupyter Notebook, the code is similar but now the file needs to be opened for reading in a binary format (</w:t>
      </w:r>
      <w:r w:rsidRPr="00D360B3">
        <w:rPr>
          <w:rStyle w:val="P-Code"/>
        </w:rPr>
        <w:t>'rb'</w:t>
      </w:r>
      <w:r>
        <w:t>):</w:t>
      </w:r>
    </w:p>
    <w:p w14:paraId="4B80D12E" w14:textId="77777777" w:rsidR="001D1EBE" w:rsidRPr="0040392E" w:rsidRDefault="001D1EBE" w:rsidP="001D1EBE">
      <w:pPr>
        <w:pStyle w:val="P-Source"/>
        <w:rPr>
          <w:lang w:val="en-US"/>
        </w:rPr>
      </w:pPr>
      <w:r w:rsidRPr="00D360B3">
        <w:rPr>
          <w:lang w:val="en-US"/>
        </w:rPr>
        <w:t>with</w:t>
      </w:r>
      <w:r w:rsidRPr="0040392E">
        <w:rPr>
          <w:lang w:val="en-US"/>
        </w:rPr>
        <w:t xml:space="preserve"> open(</w:t>
      </w:r>
      <w:r w:rsidRPr="009B4395">
        <w:rPr>
          <w:lang w:val="en-US"/>
        </w:rPr>
        <w:t>'filename.pkl'</w:t>
      </w:r>
      <w:r w:rsidRPr="0040392E">
        <w:rPr>
          <w:lang w:val="en-US"/>
        </w:rPr>
        <w:t xml:space="preserve">, 'rb') </w:t>
      </w:r>
      <w:r w:rsidRPr="00D360B3">
        <w:rPr>
          <w:lang w:val="en-US"/>
        </w:rPr>
        <w:t>as</w:t>
      </w:r>
      <w:r w:rsidRPr="0040392E">
        <w:rPr>
          <w:lang w:val="en-US"/>
        </w:rPr>
        <w:t xml:space="preserve"> f:</w:t>
      </w:r>
    </w:p>
    <w:p w14:paraId="27E5B48B" w14:textId="77777777" w:rsidR="001D1EBE" w:rsidRPr="00D360B3" w:rsidRDefault="001D1EBE" w:rsidP="001D1EBE">
      <w:pPr>
        <w:pStyle w:val="P-Source"/>
        <w:rPr>
          <w:lang w:val="en-US"/>
        </w:rPr>
      </w:pPr>
      <w:r w:rsidRPr="0040392E">
        <w:rPr>
          <w:lang w:val="en-US"/>
        </w:rPr>
        <w:t xml:space="preserve">    </w:t>
      </w:r>
      <w:r w:rsidRPr="009B4395">
        <w:rPr>
          <w:lang w:val="en-US"/>
        </w:rPr>
        <w:t xml:space="preserve">var_1, var_2 </w:t>
      </w:r>
      <w:r w:rsidRPr="0040392E">
        <w:rPr>
          <w:lang w:val="en-US"/>
        </w:rPr>
        <w:t>= pickle.load(f</w:t>
      </w:r>
      <w:r w:rsidRPr="004E22B5">
        <w:rPr>
          <w:lang w:val="en-US"/>
        </w:rPr>
        <w:t>)</w:t>
      </w:r>
    </w:p>
    <w:p w14:paraId="2CE9E490" w14:textId="77777777" w:rsidR="001D1EBE" w:rsidRDefault="001D1EBE" w:rsidP="000E18D0">
      <w:pPr>
        <w:pStyle w:val="P-Regular"/>
      </w:pPr>
    </w:p>
    <w:p w14:paraId="7167577A" w14:textId="3B4CE48F" w:rsidR="005530C6" w:rsidRPr="009F527E" w:rsidRDefault="005530C6" w:rsidP="009F527E">
      <w:pPr>
        <w:pStyle w:val="H2-General"/>
      </w:pPr>
      <w:r w:rsidRPr="009F527E">
        <w:t xml:space="preserve">Activity </w:t>
      </w:r>
      <w:r w:rsidR="00961EBF" w:rsidRPr="009F527E">
        <w:t>6.</w:t>
      </w:r>
      <w:r w:rsidR="008362EB" w:rsidRPr="009F527E">
        <w:t>01</w:t>
      </w:r>
      <w:r w:rsidRPr="009F527E">
        <w:t xml:space="preserve">: Modeling the </w:t>
      </w:r>
      <w:r w:rsidR="009F527E" w:rsidRPr="009F527E">
        <w:t>C</w:t>
      </w:r>
      <w:r w:rsidRPr="009F527E">
        <w:t xml:space="preserve">ase </w:t>
      </w:r>
      <w:r w:rsidR="009F527E" w:rsidRPr="009F527E">
        <w:t>S</w:t>
      </w:r>
      <w:r w:rsidRPr="009F527E">
        <w:t xml:space="preserve">tudy </w:t>
      </w:r>
      <w:r w:rsidR="009F527E" w:rsidRPr="009F527E">
        <w:t>D</w:t>
      </w:r>
      <w:r w:rsidRPr="009F527E">
        <w:t xml:space="preserve">ata with XGBoost and </w:t>
      </w:r>
      <w:r w:rsidR="009F527E" w:rsidRPr="009F527E">
        <w:t>E</w:t>
      </w:r>
      <w:r w:rsidRPr="009F527E">
        <w:t xml:space="preserve">xplaining the </w:t>
      </w:r>
      <w:r w:rsidR="00BA69FB">
        <w:t>M</w:t>
      </w:r>
      <w:r w:rsidRPr="009F527E">
        <w:t>odel with SHAP</w:t>
      </w:r>
    </w:p>
    <w:p w14:paraId="54EF4FE2" w14:textId="1E003A47" w:rsidR="000C6868" w:rsidRDefault="005530C6" w:rsidP="000C6868">
      <w:pPr>
        <w:pStyle w:val="P-Regular"/>
      </w:pPr>
      <w:r>
        <w:t xml:space="preserve">In this activity, we'll take what we've learned in this chapter with a synthetic dataset and apply it to the case study data. We'll see how an XGBoost model performs on a validation set and explain the model predictions using SHAP values. </w:t>
      </w:r>
      <w:r w:rsidR="000C6868">
        <w:t xml:space="preserve">We have prepared the dataset for this activity by replacing the samples that had missing values for the </w:t>
      </w:r>
      <w:r w:rsidR="000C6868" w:rsidRPr="00EC4C69">
        <w:rPr>
          <w:rStyle w:val="P-Code"/>
        </w:rPr>
        <w:t>PAY_1</w:t>
      </w:r>
      <w:r w:rsidR="000C6868">
        <w:t xml:space="preserve"> feature, that we had previously ignored, while maintaining the same train/test split for the samples with no missing values. You can see how the data was prepared in the Appendix to the notebook for this activity.</w:t>
      </w:r>
    </w:p>
    <w:p w14:paraId="2493C614" w14:textId="6EBD84C6" w:rsidR="005530C6" w:rsidRDefault="000C6868" w:rsidP="000C6868">
      <w:pPr>
        <w:pStyle w:val="P-CalloutHeading"/>
      </w:pPr>
      <w:r>
        <w:lastRenderedPageBreak/>
        <w:t>Note</w:t>
      </w:r>
    </w:p>
    <w:p w14:paraId="779B8BC0" w14:textId="697A7AA8" w:rsidR="000C6868" w:rsidRDefault="000C6868" w:rsidP="000C6868">
      <w:pPr>
        <w:pStyle w:val="P-Callout"/>
      </w:pPr>
      <w:r>
        <w:t xml:space="preserve">The notebook containing the solution as well as the appendix can be found here: </w:t>
      </w:r>
      <w:r w:rsidR="00AF50AA" w:rsidRPr="00AF50AA">
        <w:rPr>
          <w:rStyle w:val="P-URL"/>
        </w:rPr>
        <w:t>https://github.com/PacktPublishing/Da</w:t>
      </w:r>
      <w:commentRangeStart w:id="50"/>
      <w:r w:rsidR="00AF50AA" w:rsidRPr="00AF50AA">
        <w:rPr>
          <w:rStyle w:val="P-URL"/>
        </w:rPr>
        <w:t>ta-Science-Projects-with-Python-Second-Ed/blob/main/Chapter06/Activity01/Activity01</w:t>
      </w:r>
      <w:commentRangeEnd w:id="50"/>
      <w:r w:rsidR="00E2073F">
        <w:rPr>
          <w:rStyle w:val="CommentReference"/>
        </w:rPr>
        <w:commentReference w:id="50"/>
      </w:r>
      <w:r w:rsidR="00AF50AA" w:rsidRPr="00AF50AA">
        <w:rPr>
          <w:rStyle w:val="P-URL"/>
        </w:rPr>
        <w:t>.ipynb</w:t>
      </w:r>
    </w:p>
    <w:p w14:paraId="06986BD7" w14:textId="6569AE8F" w:rsidR="000C6868" w:rsidRDefault="000C6868" w:rsidP="000C6868">
      <w:pPr>
        <w:pStyle w:val="L-Numbers"/>
        <w:numPr>
          <w:ilvl w:val="0"/>
          <w:numId w:val="45"/>
        </w:numPr>
      </w:pPr>
      <w:r>
        <w:t xml:space="preserve">Load the case study data that has been prepared for this exercise. The file path is </w:t>
      </w:r>
      <w:r w:rsidRPr="00C470A0">
        <w:rPr>
          <w:rStyle w:val="P-Code"/>
        </w:rPr>
        <w:t>../../Data/Activity_6_01_data.pkl</w:t>
      </w:r>
      <w:r>
        <w:t xml:space="preserve"> and the variables are: </w:t>
      </w:r>
      <w:r w:rsidRPr="00CE2CD0">
        <w:rPr>
          <w:rStyle w:val="P-Code"/>
        </w:rPr>
        <w:t>features</w:t>
      </w:r>
      <w:r w:rsidRPr="00C470A0">
        <w:rPr>
          <w:rStyle w:val="P-Code"/>
        </w:rPr>
        <w:t>_</w:t>
      </w:r>
      <w:r w:rsidRPr="00CE2CD0">
        <w:rPr>
          <w:rStyle w:val="P-Code"/>
        </w:rPr>
        <w:t>response</w:t>
      </w:r>
      <w:r w:rsidRPr="00C470A0">
        <w:rPr>
          <w:rStyle w:val="P-Code"/>
        </w:rPr>
        <w:t>, X_train_all, y_train_all, X_</w:t>
      </w:r>
      <w:r w:rsidRPr="00CE2CD0">
        <w:rPr>
          <w:rStyle w:val="P-Code"/>
        </w:rPr>
        <w:t>test</w:t>
      </w:r>
      <w:r w:rsidRPr="00C470A0">
        <w:rPr>
          <w:rStyle w:val="P-Code"/>
        </w:rPr>
        <w:t>_all, y_</w:t>
      </w:r>
      <w:r w:rsidRPr="00CE2CD0">
        <w:rPr>
          <w:rStyle w:val="P-Code"/>
        </w:rPr>
        <w:t>test</w:t>
      </w:r>
      <w:r w:rsidRPr="00C470A0">
        <w:rPr>
          <w:rStyle w:val="P-Code"/>
        </w:rPr>
        <w:t>_all</w:t>
      </w:r>
      <w:r>
        <w:t>.</w:t>
      </w:r>
    </w:p>
    <w:p w14:paraId="3D2D1C81" w14:textId="2E0EBDE9" w:rsidR="005530C6" w:rsidRDefault="005530C6" w:rsidP="005530C6">
      <w:pPr>
        <w:pStyle w:val="L-Numbers"/>
      </w:pPr>
      <w:r>
        <w:t>Define a validation set to train XGBoost with early stopping.</w:t>
      </w:r>
    </w:p>
    <w:p w14:paraId="06AB4A5F" w14:textId="70CD1E37" w:rsidR="005530C6" w:rsidRDefault="005530C6" w:rsidP="005530C6">
      <w:pPr>
        <w:pStyle w:val="L-Numbers"/>
      </w:pPr>
      <w:r>
        <w:t xml:space="preserve">Instantiate an XGBoost model. Use the </w:t>
      </w:r>
      <w:r w:rsidRPr="007C181D">
        <w:rPr>
          <w:rStyle w:val="P-Code"/>
        </w:rPr>
        <w:t>lossguide</w:t>
      </w:r>
      <w:r>
        <w:t xml:space="preserve"> grow policy to enable </w:t>
      </w:r>
      <w:r w:rsidR="008512A6">
        <w:t xml:space="preserve">the </w:t>
      </w:r>
      <w:r>
        <w:t xml:space="preserve">examination of validation set performance for several values of </w:t>
      </w:r>
      <w:r w:rsidRPr="007C181D">
        <w:rPr>
          <w:rStyle w:val="P-Code"/>
        </w:rPr>
        <w:t>max_leaves</w:t>
      </w:r>
      <w:r>
        <w:t>.</w:t>
      </w:r>
    </w:p>
    <w:p w14:paraId="7450D941" w14:textId="77777777" w:rsidR="005530C6" w:rsidRDefault="005530C6" w:rsidP="005530C6">
      <w:pPr>
        <w:pStyle w:val="L-Numbers"/>
      </w:pPr>
      <w:r>
        <w:t xml:space="preserve">Create a list of values of </w:t>
      </w:r>
      <w:r w:rsidRPr="007A7F51">
        <w:rPr>
          <w:rStyle w:val="P-Code"/>
        </w:rPr>
        <w:t>max_leaves</w:t>
      </w:r>
      <w:r>
        <w:t xml:space="preserve"> from 5 to 200, counting by 5's.</w:t>
      </w:r>
    </w:p>
    <w:p w14:paraId="5CAB7C09" w14:textId="77777777" w:rsidR="005530C6" w:rsidRDefault="005530C6" w:rsidP="005530C6">
      <w:pPr>
        <w:pStyle w:val="L-Numbers"/>
      </w:pPr>
      <w:r>
        <w:t>Create the evaluation set for early stopping.</w:t>
      </w:r>
    </w:p>
    <w:p w14:paraId="39C254FD" w14:textId="3FE78667" w:rsidR="005530C6" w:rsidRPr="005D68A6" w:rsidRDefault="00565B79" w:rsidP="00632172">
      <w:pPr>
        <w:pStyle w:val="L-Numbers"/>
      </w:pPr>
      <w:r>
        <w:t>L</w:t>
      </w:r>
      <w:r w:rsidR="005530C6" w:rsidRPr="007A7F51">
        <w:t>oop through hyperparameter values and create a list of validation ROC AUCs</w:t>
      </w:r>
      <w:r w:rsidR="00632172">
        <w:t xml:space="preserve">, using the same technique as in </w:t>
      </w:r>
      <w:r w:rsidR="00632172" w:rsidRPr="007A4C8E">
        <w:rPr>
          <w:rStyle w:val="P-Italics"/>
        </w:rPr>
        <w:t>Exercise 6.01: Randomized Grid Search for Tuning XGBoost Hyperparameters</w:t>
      </w:r>
      <w:r w:rsidR="00632172" w:rsidRPr="007A4C8E">
        <w:rPr>
          <w:bCs/>
        </w:rPr>
        <w:t>.</w:t>
      </w:r>
    </w:p>
    <w:p w14:paraId="6F434114" w14:textId="25A3DB4C" w:rsidR="005530C6" w:rsidRDefault="005530C6" w:rsidP="005530C6">
      <w:pPr>
        <w:pStyle w:val="L-Numbers"/>
      </w:pPr>
      <w:r>
        <w:t>Create a data</w:t>
      </w:r>
      <w:r w:rsidR="00893D1A">
        <w:t xml:space="preserve"> </w:t>
      </w:r>
      <w:r>
        <w:t xml:space="preserve">frame of the hyperparameter search results and plot </w:t>
      </w:r>
      <w:r w:rsidR="008512A6">
        <w:t xml:space="preserve">the </w:t>
      </w:r>
      <w:r>
        <w:t xml:space="preserve">validation AUC against </w:t>
      </w:r>
      <w:r w:rsidRPr="007A7F51">
        <w:rPr>
          <w:rStyle w:val="P-Code"/>
        </w:rPr>
        <w:t>max_leaves</w:t>
      </w:r>
      <w:r>
        <w:t>.</w:t>
      </w:r>
    </w:p>
    <w:p w14:paraId="02248DF0" w14:textId="77777777" w:rsidR="005530C6" w:rsidRDefault="005530C6" w:rsidP="005530C6">
      <w:pPr>
        <w:pStyle w:val="L-Numbers"/>
      </w:pPr>
      <w:r>
        <w:t xml:space="preserve">Observe the number of </w:t>
      </w:r>
      <w:r w:rsidRPr="00831F04">
        <w:rPr>
          <w:rStyle w:val="P-Code"/>
        </w:rPr>
        <w:t>max_leaves</w:t>
      </w:r>
      <w:r>
        <w:t xml:space="preserve"> corresponding to the highest ROC AUC on the validation set.</w:t>
      </w:r>
    </w:p>
    <w:p w14:paraId="1046A02E" w14:textId="2B45BC5D" w:rsidR="005530C6" w:rsidRDefault="005530C6" w:rsidP="000C6868">
      <w:pPr>
        <w:pStyle w:val="L-Numbers"/>
        <w:numPr>
          <w:ilvl w:val="0"/>
          <w:numId w:val="3"/>
        </w:numPr>
      </w:pPr>
      <w:r>
        <w:t>Refit the XGBoost model with the optimal hyperparameter.</w:t>
      </w:r>
      <w:r w:rsidR="000C6868">
        <w:t xml:space="preserve"> </w:t>
      </w:r>
      <w:r>
        <w:t>So that we can examine SHAP values for the validation set, make a data</w:t>
      </w:r>
      <w:r w:rsidR="00893D1A">
        <w:t xml:space="preserve"> </w:t>
      </w:r>
      <w:r>
        <w:t>frame of th</w:t>
      </w:r>
      <w:r w:rsidR="008512A6">
        <w:t>is</w:t>
      </w:r>
      <w:r>
        <w:t xml:space="preserve"> data.</w:t>
      </w:r>
    </w:p>
    <w:p w14:paraId="007BC381" w14:textId="77777777" w:rsidR="005530C6" w:rsidRDefault="005530C6" w:rsidP="005530C6">
      <w:pPr>
        <w:pStyle w:val="L-Numbers"/>
      </w:pPr>
      <w:r>
        <w:t>Create a SHAP explainer for our new model using the validation data as the background dataset, obtain the SHAP values, and make a summary plot.</w:t>
      </w:r>
    </w:p>
    <w:p w14:paraId="2707E795" w14:textId="77777777" w:rsidR="005530C6" w:rsidRDefault="005530C6" w:rsidP="005530C6">
      <w:pPr>
        <w:pStyle w:val="L-Numbers"/>
      </w:pPr>
      <w:r>
        <w:t xml:space="preserve">Make a scatter plot of </w:t>
      </w:r>
      <w:r w:rsidRPr="00AF099E">
        <w:rPr>
          <w:rStyle w:val="P-Code"/>
        </w:rPr>
        <w:t>LIMIT_BAL</w:t>
      </w:r>
      <w:r>
        <w:t xml:space="preserve"> SHAP values, colored by the feature with the strongest interaction.</w:t>
      </w:r>
    </w:p>
    <w:p w14:paraId="754C100D" w14:textId="45EA0FCD" w:rsidR="005530C6" w:rsidRDefault="005530C6" w:rsidP="005530C6">
      <w:pPr>
        <w:pStyle w:val="L-Numbers"/>
      </w:pPr>
      <w:r>
        <w:t>Save the trained model along with the training and test data to a file.</w:t>
      </w:r>
    </w:p>
    <w:p w14:paraId="59AD88D6" w14:textId="72A82A37" w:rsidR="005530C6" w:rsidRDefault="005530C6" w:rsidP="00EE27D6">
      <w:pPr>
        <w:pStyle w:val="P-CalloutHeading"/>
      </w:pPr>
      <w:r>
        <w:t>Note</w:t>
      </w:r>
    </w:p>
    <w:p w14:paraId="38687CA9" w14:textId="15C9DD51" w:rsidR="005530C6" w:rsidRDefault="005530C6" w:rsidP="00EE27D6">
      <w:pPr>
        <w:pStyle w:val="P-Callout"/>
      </w:pPr>
      <w:r>
        <w:t>The solution to this activity can be found on page xx.</w:t>
      </w:r>
    </w:p>
    <w:p w14:paraId="0DF3C57F" w14:textId="43DBBAA9" w:rsidR="00C17370" w:rsidRDefault="00C17370" w:rsidP="00C17370">
      <w:pPr>
        <w:pStyle w:val="H1-Topic"/>
      </w:pPr>
      <w:r>
        <w:t>Summary</w:t>
      </w:r>
    </w:p>
    <w:p w14:paraId="088FA68F" w14:textId="04FA8FA4" w:rsidR="006573B9" w:rsidRDefault="006573B9" w:rsidP="006573B9">
      <w:pPr>
        <w:pStyle w:val="P-Regular"/>
      </w:pPr>
      <w:r>
        <w:t>In this chapter</w:t>
      </w:r>
      <w:r w:rsidR="008512A6">
        <w:t>,</w:t>
      </w:r>
      <w:r>
        <w:t xml:space="preserve"> we</w:t>
      </w:r>
      <w:r w:rsidR="006C09DF">
        <w:t>'</w:t>
      </w:r>
      <w:r>
        <w:t xml:space="preserve">ve learned some of the most cutting-edge techniques for building machine learning models with tabular data. While other types of data, such as image or text data, warrant exploration with different types of models such as neural networks, many standard business applications leverage tabular data. XGBoost and SHAP are some of the most advanced and </w:t>
      </w:r>
      <w:r w:rsidR="00A26CAA">
        <w:t>popular</w:t>
      </w:r>
      <w:r>
        <w:t xml:space="preserve"> tools you can use to build and understand models with this kind of data. Having gained familiarity and practical experience using these tools with synthetic data</w:t>
      </w:r>
      <w:r w:rsidR="00A82C6A">
        <w:t>, in the following activity</w:t>
      </w:r>
      <w:r w:rsidR="008512A6">
        <w:t>,</w:t>
      </w:r>
      <w:r w:rsidR="00A82C6A">
        <w:t xml:space="preserve"> we return to the dataset for the case study and see how we can use XGBoost to model it, including the samples with missing feature values</w:t>
      </w:r>
      <w:r w:rsidR="006015DF">
        <w:t>, and use SHAP values to understand the model.</w:t>
      </w:r>
    </w:p>
    <w:p w14:paraId="1B6527B3" w14:textId="12B0BC72" w:rsidR="00826998" w:rsidRDefault="00826998" w:rsidP="006573B9">
      <w:pPr>
        <w:pStyle w:val="P-Regular"/>
      </w:pPr>
    </w:p>
    <w:p w14:paraId="213A20A8" w14:textId="4E038C32" w:rsidR="00826998" w:rsidRDefault="00826998" w:rsidP="006573B9">
      <w:pPr>
        <w:pStyle w:val="P-Regular"/>
      </w:pPr>
    </w:p>
    <w:p w14:paraId="792638B8" w14:textId="4A5AF3E3" w:rsidR="00826998" w:rsidRDefault="00826998" w:rsidP="006573B9">
      <w:pPr>
        <w:pStyle w:val="P-Regular"/>
      </w:pPr>
    </w:p>
    <w:p w14:paraId="2921CBF9" w14:textId="77777777" w:rsidR="00826998" w:rsidRPr="007E56D1" w:rsidRDefault="00826998" w:rsidP="00826998">
      <w:pPr>
        <w:pStyle w:val="H2-General"/>
      </w:pPr>
      <w:r w:rsidRPr="007E56D1">
        <w:lastRenderedPageBreak/>
        <w:t>Activity 6.01: Modeling the Case Study Data with XGBoost and Explaining the Model with SHAP </w:t>
      </w:r>
    </w:p>
    <w:p w14:paraId="109AD3A5" w14:textId="77777777" w:rsidR="00826998" w:rsidRDefault="00826998" w:rsidP="00826998">
      <w:pPr>
        <w:pStyle w:val="P-Regular"/>
      </w:pPr>
    </w:p>
    <w:p w14:paraId="1EB61FA9" w14:textId="77777777" w:rsidR="00826998" w:rsidRDefault="00826998" w:rsidP="00826998">
      <w:pPr>
        <w:pStyle w:val="P-Regular"/>
      </w:pPr>
      <w:r>
        <w:t xml:space="preserve">In this activity, we'll take what we've learned in this chapter with a synthetic dataset and apply it to the case study data. We'll see how an XGBoost model performs on a validation set and explain the model predictions using SHAP values. We have prepared the dataset for this activity by replacing the samples that had missing values for the </w:t>
      </w:r>
      <w:r w:rsidRPr="00EC4C69">
        <w:rPr>
          <w:rStyle w:val="P-Code"/>
        </w:rPr>
        <w:t>PAY_1</w:t>
      </w:r>
      <w:r>
        <w:t xml:space="preserve"> feature, that we had previously ignored, while maintaining the same train/test split for the samples with no missing values. You can see how the data was prepared in the Appendix to the notebook for this activity.</w:t>
      </w:r>
    </w:p>
    <w:p w14:paraId="4BE94B25" w14:textId="77777777" w:rsidR="00826998" w:rsidRDefault="00826998" w:rsidP="00826998">
      <w:pPr>
        <w:pStyle w:val="L-Numbers"/>
        <w:numPr>
          <w:ilvl w:val="0"/>
          <w:numId w:val="3"/>
        </w:numPr>
      </w:pPr>
      <w:r w:rsidRPr="00F67986">
        <w:t xml:space="preserve">Load the case study data that has been prepared for this exercise. The file path is </w:t>
      </w:r>
      <w:r w:rsidRPr="00C470A0">
        <w:rPr>
          <w:rStyle w:val="P-Code"/>
        </w:rPr>
        <w:t>../../</w:t>
      </w:r>
      <w:r w:rsidRPr="00CE2CD0">
        <w:rPr>
          <w:rStyle w:val="P-Code"/>
        </w:rPr>
        <w:t>Data/</w:t>
      </w:r>
      <w:r w:rsidRPr="00C470A0">
        <w:rPr>
          <w:rStyle w:val="P-Code"/>
        </w:rPr>
        <w:t>Activity_6_01_data.pkl</w:t>
      </w:r>
      <w:r w:rsidRPr="00CE2CD0">
        <w:t xml:space="preserve"> and </w:t>
      </w:r>
      <w:r w:rsidRPr="00F67986">
        <w:t xml:space="preserve">the variables are: </w:t>
      </w:r>
      <w:r w:rsidRPr="00CE2CD0">
        <w:rPr>
          <w:rStyle w:val="P-Code"/>
        </w:rPr>
        <w:t>features</w:t>
      </w:r>
      <w:r w:rsidRPr="00C470A0">
        <w:rPr>
          <w:rStyle w:val="P-Code"/>
        </w:rPr>
        <w:t>_</w:t>
      </w:r>
      <w:r w:rsidRPr="00CE2CD0">
        <w:rPr>
          <w:rStyle w:val="P-Code"/>
        </w:rPr>
        <w:t>response</w:t>
      </w:r>
      <w:r w:rsidRPr="00C470A0">
        <w:rPr>
          <w:rStyle w:val="P-Code"/>
        </w:rPr>
        <w:t>, X_train_all, y_train_all, X_test_all, y_test_all</w:t>
      </w:r>
      <w:r>
        <w:t>:</w:t>
      </w:r>
    </w:p>
    <w:p w14:paraId="4FF49F7C" w14:textId="77777777" w:rsidR="00826998" w:rsidRDefault="00826998" w:rsidP="00826998">
      <w:pPr>
        <w:pStyle w:val="L-Source"/>
      </w:pPr>
      <w:commentRangeStart w:id="51"/>
      <w:r>
        <w:t>with open('../../Data/Activity_6_01_data.pkl', 'rb') as f:</w:t>
      </w:r>
    </w:p>
    <w:p w14:paraId="7697381A" w14:textId="77777777" w:rsidR="00826998" w:rsidRDefault="00826998" w:rsidP="00826998">
      <w:pPr>
        <w:pStyle w:val="L-Source"/>
      </w:pPr>
      <w:r>
        <w:t xml:space="preserve">    features_response, X_train_all, y_train_all, X_test_all,\</w:t>
      </w:r>
    </w:p>
    <w:p w14:paraId="22503868" w14:textId="77777777" w:rsidR="00826998" w:rsidRDefault="00826998" w:rsidP="00826998">
      <w:pPr>
        <w:pStyle w:val="L-Source"/>
      </w:pPr>
      <w:r>
        <w:t xml:space="preserve">    y_test_all = pickle.load(f)</w:t>
      </w:r>
      <w:commentRangeEnd w:id="51"/>
      <w:r w:rsidR="00725E78">
        <w:rPr>
          <w:rStyle w:val="CommentReference"/>
          <w:rFonts w:cs="Arial"/>
        </w:rPr>
        <w:commentReference w:id="51"/>
      </w:r>
    </w:p>
    <w:p w14:paraId="7A90A41A" w14:textId="77777777" w:rsidR="00826998" w:rsidRDefault="00826998" w:rsidP="00826998">
      <w:pPr>
        <w:pStyle w:val="L-Numbers"/>
        <w:numPr>
          <w:ilvl w:val="0"/>
          <w:numId w:val="2"/>
        </w:numPr>
      </w:pPr>
      <w:r>
        <w:t>Define a validation set to train XGBoost with early stopping:</w:t>
      </w:r>
    </w:p>
    <w:p w14:paraId="19F46DBD" w14:textId="77777777" w:rsidR="00826998" w:rsidRDefault="00826998" w:rsidP="00826998">
      <w:pPr>
        <w:pStyle w:val="L-Source"/>
      </w:pPr>
      <w:commentRangeStart w:id="52"/>
      <w:r>
        <w:t>from sklearn.model_selection import train_test_split</w:t>
      </w:r>
    </w:p>
    <w:p w14:paraId="51229B8A" w14:textId="77777777" w:rsidR="00826998" w:rsidRDefault="00826998" w:rsidP="00826998">
      <w:pPr>
        <w:pStyle w:val="L-Source"/>
      </w:pPr>
      <w:r>
        <w:t>X_train_2, X_val_2, y_train_2, y_val_2 = \</w:t>
      </w:r>
    </w:p>
    <w:p w14:paraId="37B5D998" w14:textId="77777777" w:rsidR="00826998" w:rsidRDefault="00826998" w:rsidP="00826998">
      <w:pPr>
        <w:pStyle w:val="L-Source"/>
      </w:pPr>
      <w:r>
        <w:t>train_test_split(X_train_all, y_train_all,\</w:t>
      </w:r>
    </w:p>
    <w:p w14:paraId="56697B9A" w14:textId="77777777" w:rsidR="00826998" w:rsidRDefault="00826998" w:rsidP="00826998">
      <w:pPr>
        <w:pStyle w:val="L-Source"/>
      </w:pPr>
      <w:r>
        <w:t>                 test_size=0.2, random_state=24)</w:t>
      </w:r>
      <w:commentRangeEnd w:id="52"/>
      <w:r w:rsidR="00725E78">
        <w:rPr>
          <w:rStyle w:val="CommentReference"/>
          <w:rFonts w:cs="Arial"/>
        </w:rPr>
        <w:commentReference w:id="52"/>
      </w:r>
    </w:p>
    <w:p w14:paraId="27B7A58E" w14:textId="77777777" w:rsidR="00826998" w:rsidRDefault="00826998" w:rsidP="00826998">
      <w:pPr>
        <w:pStyle w:val="L-Numbers"/>
        <w:numPr>
          <w:ilvl w:val="0"/>
          <w:numId w:val="2"/>
        </w:numPr>
      </w:pPr>
      <w:r>
        <w:t xml:space="preserve">Instantiate an XGBoost model. We'll use the </w:t>
      </w:r>
      <w:r w:rsidRPr="007C181D">
        <w:rPr>
          <w:rStyle w:val="P-Code"/>
        </w:rPr>
        <w:t>lossguide</w:t>
      </w:r>
      <w:r>
        <w:t xml:space="preserve"> grow policy and examine validation set performance for several values of </w:t>
      </w:r>
      <w:r w:rsidRPr="007C181D">
        <w:rPr>
          <w:rStyle w:val="P-Code"/>
        </w:rPr>
        <w:t>max_leaves</w:t>
      </w:r>
      <w:r>
        <w:t>:</w:t>
      </w:r>
    </w:p>
    <w:p w14:paraId="4B56ED8F" w14:textId="77777777" w:rsidR="00826998" w:rsidRDefault="00826998" w:rsidP="00826998">
      <w:pPr>
        <w:pStyle w:val="L-Source"/>
      </w:pPr>
      <w:commentRangeStart w:id="53"/>
      <w:r>
        <w:t>xgb_model_4 = xgb.XGBClassifier(</w:t>
      </w:r>
    </w:p>
    <w:p w14:paraId="60E470E5" w14:textId="77777777" w:rsidR="00826998" w:rsidRDefault="00826998" w:rsidP="00826998">
      <w:pPr>
        <w:pStyle w:val="L-Source"/>
      </w:pPr>
      <w:r>
        <w:t>    n_estimators=1000,</w:t>
      </w:r>
    </w:p>
    <w:p w14:paraId="36CBFB40" w14:textId="77777777" w:rsidR="00826998" w:rsidRDefault="00826998" w:rsidP="00826998">
      <w:pPr>
        <w:pStyle w:val="L-Source"/>
      </w:pPr>
      <w:r>
        <w:t>    max_depth=0,</w:t>
      </w:r>
    </w:p>
    <w:p w14:paraId="4A729BF8" w14:textId="77777777" w:rsidR="00826998" w:rsidRDefault="00826998" w:rsidP="00826998">
      <w:pPr>
        <w:pStyle w:val="L-Source"/>
      </w:pPr>
      <w:r>
        <w:t>    learning_rate=0.1,</w:t>
      </w:r>
    </w:p>
    <w:p w14:paraId="29D64B24" w14:textId="77777777" w:rsidR="00826998" w:rsidRDefault="00826998" w:rsidP="00826998">
      <w:pPr>
        <w:pStyle w:val="L-Source"/>
      </w:pPr>
      <w:r>
        <w:t>    verbosity=1,</w:t>
      </w:r>
    </w:p>
    <w:p w14:paraId="1D0D79F3" w14:textId="77777777" w:rsidR="00826998" w:rsidRDefault="00826998" w:rsidP="00826998">
      <w:pPr>
        <w:pStyle w:val="L-Source"/>
      </w:pPr>
      <w:r>
        <w:t>    objective='binary:logistic',</w:t>
      </w:r>
    </w:p>
    <w:p w14:paraId="290C18E6" w14:textId="77777777" w:rsidR="00826998" w:rsidRDefault="00826998" w:rsidP="00826998">
      <w:pPr>
        <w:pStyle w:val="L-Source"/>
      </w:pPr>
      <w:r>
        <w:t>    use_label_encoder=False,</w:t>
      </w:r>
    </w:p>
    <w:p w14:paraId="5023FD2E" w14:textId="77777777" w:rsidR="00826998" w:rsidRDefault="00826998" w:rsidP="00826998">
      <w:pPr>
        <w:pStyle w:val="L-Source"/>
      </w:pPr>
      <w:r>
        <w:t>    n_jobs=-1,</w:t>
      </w:r>
    </w:p>
    <w:p w14:paraId="0FB4AE72" w14:textId="77777777" w:rsidR="00826998" w:rsidRDefault="00826998" w:rsidP="00826998">
      <w:pPr>
        <w:pStyle w:val="L-Source"/>
      </w:pPr>
      <w:r>
        <w:t>    tree_method='hist',</w:t>
      </w:r>
    </w:p>
    <w:p w14:paraId="21951200" w14:textId="77777777" w:rsidR="00826998" w:rsidRDefault="00826998" w:rsidP="00826998">
      <w:pPr>
        <w:pStyle w:val="L-Source"/>
      </w:pPr>
      <w:r>
        <w:t>    grow_policy='lossguide')</w:t>
      </w:r>
      <w:commentRangeEnd w:id="53"/>
      <w:r w:rsidR="00725E78">
        <w:rPr>
          <w:rStyle w:val="CommentReference"/>
          <w:rFonts w:cs="Arial"/>
        </w:rPr>
        <w:commentReference w:id="53"/>
      </w:r>
    </w:p>
    <w:p w14:paraId="6EE04185" w14:textId="77777777" w:rsidR="00826998" w:rsidRDefault="00826998" w:rsidP="00826998">
      <w:pPr>
        <w:pStyle w:val="L-Numbers"/>
        <w:numPr>
          <w:ilvl w:val="0"/>
          <w:numId w:val="2"/>
        </w:numPr>
      </w:pPr>
      <w:r>
        <w:t xml:space="preserve">Search values of </w:t>
      </w:r>
      <w:r w:rsidRPr="007A7F51">
        <w:rPr>
          <w:rStyle w:val="P-Code"/>
        </w:rPr>
        <w:t>max_leaves</w:t>
      </w:r>
      <w:r>
        <w:t xml:space="preserve"> from 5 to 200, counting by 5's:</w:t>
      </w:r>
    </w:p>
    <w:p w14:paraId="2C3E7C03" w14:textId="77777777" w:rsidR="00826998" w:rsidRDefault="00826998" w:rsidP="00826998">
      <w:pPr>
        <w:pStyle w:val="L-Source"/>
      </w:pPr>
      <w:commentRangeStart w:id="54"/>
      <w:r w:rsidRPr="007C181D">
        <w:t>max_leaves_values = list(range(5,205,5))</w:t>
      </w:r>
    </w:p>
    <w:p w14:paraId="742839C1" w14:textId="77777777" w:rsidR="00826998" w:rsidRDefault="00826998" w:rsidP="00826998">
      <w:pPr>
        <w:pStyle w:val="L-Numbers"/>
        <w:numPr>
          <w:ilvl w:val="0"/>
          <w:numId w:val="2"/>
        </w:numPr>
      </w:pPr>
      <w:r>
        <w:t>Create the evaluation set for early stopping:</w:t>
      </w:r>
    </w:p>
    <w:p w14:paraId="463CA9EF" w14:textId="77777777" w:rsidR="00826998" w:rsidRDefault="00826998" w:rsidP="00826998">
      <w:pPr>
        <w:pStyle w:val="L-Source"/>
      </w:pPr>
      <w:r w:rsidRPr="007A7F51">
        <w:t>eval_set_2 = [(X_train_2, y_train_2), (X_val_2, y_val_2)]</w:t>
      </w:r>
      <w:commentRangeEnd w:id="54"/>
      <w:r w:rsidR="00725E78">
        <w:rPr>
          <w:rStyle w:val="CommentReference"/>
          <w:rFonts w:cs="Arial"/>
        </w:rPr>
        <w:commentReference w:id="54"/>
      </w:r>
    </w:p>
    <w:p w14:paraId="20500361" w14:textId="77777777" w:rsidR="00826998" w:rsidRDefault="00826998" w:rsidP="00826998">
      <w:pPr>
        <w:pStyle w:val="L-Numbers"/>
        <w:numPr>
          <w:ilvl w:val="0"/>
          <w:numId w:val="2"/>
        </w:numPr>
      </w:pPr>
      <w:r>
        <w:t>L</w:t>
      </w:r>
      <w:r w:rsidRPr="007A7F51">
        <w:t>oop through hyperparameter values and create a list of validation ROC AUCs</w:t>
      </w:r>
      <w:r>
        <w:t xml:space="preserve">, using the same technique as in </w:t>
      </w:r>
      <w:r w:rsidRPr="00FE7279">
        <w:rPr>
          <w:rStyle w:val="P-Italics"/>
        </w:rPr>
        <w:t>Exercise 6.01: Randomized Grid Search for Tuning XGBoost Hyperparameters</w:t>
      </w:r>
      <w:r>
        <w:rPr>
          <w:bCs/>
        </w:rPr>
        <w:t>:</w:t>
      </w:r>
    </w:p>
    <w:p w14:paraId="389E53A4" w14:textId="77777777" w:rsidR="00826998" w:rsidRDefault="00826998" w:rsidP="00826998">
      <w:pPr>
        <w:pStyle w:val="L-Source"/>
      </w:pPr>
      <w:commentRangeStart w:id="55"/>
      <w:r>
        <w:t>%%time</w:t>
      </w:r>
    </w:p>
    <w:p w14:paraId="2CFB8548" w14:textId="77777777" w:rsidR="00826998" w:rsidRDefault="00826998" w:rsidP="00826998">
      <w:pPr>
        <w:pStyle w:val="L-Source"/>
      </w:pPr>
      <w:r>
        <w:t>val_aucs = []</w:t>
      </w:r>
    </w:p>
    <w:p w14:paraId="4834F8AB" w14:textId="77777777" w:rsidR="00826998" w:rsidRDefault="00826998" w:rsidP="00826998">
      <w:pPr>
        <w:pStyle w:val="L-Source"/>
      </w:pPr>
      <w:r>
        <w:lastRenderedPageBreak/>
        <w:t>for max_leaves in max_leaves_values:</w:t>
      </w:r>
    </w:p>
    <w:p w14:paraId="333485F9" w14:textId="77777777" w:rsidR="00826998" w:rsidRDefault="00826998" w:rsidP="00826998">
      <w:pPr>
        <w:pStyle w:val="L-Source"/>
      </w:pPr>
      <w:r>
        <w:t>    #Set parameter and fit model</w:t>
      </w:r>
    </w:p>
    <w:p w14:paraId="010470BC" w14:textId="77777777" w:rsidR="00826998" w:rsidRDefault="00826998" w:rsidP="00826998">
      <w:pPr>
        <w:pStyle w:val="L-Source"/>
      </w:pPr>
      <w:r>
        <w:t>    xgb_model_4.set_params(**{'max_leaves':max_leaves})</w:t>
      </w:r>
    </w:p>
    <w:p w14:paraId="22659685" w14:textId="77777777" w:rsidR="00826998" w:rsidRDefault="00826998" w:rsidP="00826998">
      <w:pPr>
        <w:pStyle w:val="L-Source"/>
      </w:pPr>
      <w:r>
        <w:t>    xgb_model_4.fit(X_train_2, y_train_2,\</w:t>
      </w:r>
    </w:p>
    <w:p w14:paraId="2E4C24F7" w14:textId="77777777" w:rsidR="00826998" w:rsidRDefault="00826998" w:rsidP="00826998">
      <w:pPr>
        <w:pStyle w:val="L-Source"/>
      </w:pPr>
      <w:r>
        <w:t>                    eval_set=eval_set_2,\</w:t>
      </w:r>
    </w:p>
    <w:p w14:paraId="3A32E2FF" w14:textId="77777777" w:rsidR="00826998" w:rsidRDefault="00826998" w:rsidP="00826998">
      <w:pPr>
        <w:pStyle w:val="L-Source"/>
      </w:pPr>
      <w:r>
        <w:t>                    eval_metric='auc',\</w:t>
      </w:r>
    </w:p>
    <w:p w14:paraId="4D3B28DD" w14:textId="77777777" w:rsidR="00826998" w:rsidRDefault="00826998" w:rsidP="00826998">
      <w:pPr>
        <w:pStyle w:val="L-Source"/>
      </w:pPr>
      <w:r>
        <w:t>                    verbose=False,\</w:t>
      </w:r>
    </w:p>
    <w:p w14:paraId="719B8EBC" w14:textId="77777777" w:rsidR="00826998" w:rsidRDefault="00826998" w:rsidP="00826998">
      <w:pPr>
        <w:pStyle w:val="L-Source"/>
      </w:pPr>
      <w:r>
        <w:t>                    early_stopping_rounds=30)</w:t>
      </w:r>
    </w:p>
    <w:p w14:paraId="77BFA413" w14:textId="77777777" w:rsidR="00826998" w:rsidRDefault="00826998" w:rsidP="00826998">
      <w:pPr>
        <w:pStyle w:val="L-Source"/>
      </w:pPr>
    </w:p>
    <w:p w14:paraId="0E066EC2" w14:textId="77777777" w:rsidR="00826998" w:rsidRDefault="00826998" w:rsidP="00826998">
      <w:pPr>
        <w:pStyle w:val="L-Source"/>
      </w:pPr>
      <w:r>
        <w:t>    #Get validation score</w:t>
      </w:r>
    </w:p>
    <w:p w14:paraId="27D3B3B6" w14:textId="77777777" w:rsidR="00826998" w:rsidRDefault="00826998" w:rsidP="00826998">
      <w:pPr>
        <w:pStyle w:val="L-Source"/>
      </w:pPr>
      <w:r>
        <w:t>    val_set_pred_proba = xgb_model_4.predict_proba(X_val_2)[:,1]</w:t>
      </w:r>
    </w:p>
    <w:p w14:paraId="7FA21F89" w14:textId="77777777" w:rsidR="00826998" w:rsidRDefault="00826998" w:rsidP="00826998">
      <w:pPr>
        <w:pStyle w:val="L-Source"/>
      </w:pPr>
      <w:r>
        <w:t>    val_aucs.append(roc_auc_score(y_val_2, val_set_pred_proba))</w:t>
      </w:r>
      <w:commentRangeEnd w:id="55"/>
      <w:r w:rsidR="005B23BA">
        <w:rPr>
          <w:rStyle w:val="CommentReference"/>
          <w:rFonts w:cs="Arial"/>
        </w:rPr>
        <w:commentReference w:id="55"/>
      </w:r>
    </w:p>
    <w:p w14:paraId="09A0C37C" w14:textId="77777777" w:rsidR="00826998" w:rsidRDefault="00826998" w:rsidP="00826998">
      <w:pPr>
        <w:pStyle w:val="L-Numbers"/>
        <w:numPr>
          <w:ilvl w:val="0"/>
          <w:numId w:val="2"/>
        </w:numPr>
      </w:pPr>
      <w:r>
        <w:t xml:space="preserve">Create a data frame of the hyperparameter search results and plot the validation AUC against </w:t>
      </w:r>
      <w:r w:rsidRPr="007A7F51">
        <w:rPr>
          <w:rStyle w:val="P-Code"/>
        </w:rPr>
        <w:t>max_leaves</w:t>
      </w:r>
      <w:r>
        <w:t>:</w:t>
      </w:r>
    </w:p>
    <w:p w14:paraId="77781122" w14:textId="77777777" w:rsidR="00826998" w:rsidRDefault="00826998" w:rsidP="00826998">
      <w:pPr>
        <w:pStyle w:val="L-Source"/>
      </w:pPr>
      <w:commentRangeStart w:id="56"/>
      <w:r>
        <w:t>max_leaves_df_2 = \</w:t>
      </w:r>
    </w:p>
    <w:p w14:paraId="5436422E" w14:textId="77777777" w:rsidR="00826998" w:rsidRDefault="00826998" w:rsidP="00826998">
      <w:pPr>
        <w:pStyle w:val="L-Source"/>
      </w:pPr>
      <w:r>
        <w:t>pd.DataFrame({'Max leaves':max_leaves_values,\</w:t>
      </w:r>
    </w:p>
    <w:p w14:paraId="4095D03A" w14:textId="77777777" w:rsidR="00826998" w:rsidRDefault="00826998" w:rsidP="00826998">
      <w:pPr>
        <w:pStyle w:val="L-Source"/>
      </w:pPr>
      <w:r>
        <w:t>              'Validation AUC':val_aucs})</w:t>
      </w:r>
    </w:p>
    <w:p w14:paraId="4E622207" w14:textId="77777777" w:rsidR="00826998" w:rsidRDefault="00826998" w:rsidP="00826998">
      <w:pPr>
        <w:pStyle w:val="L-Source"/>
      </w:pPr>
      <w:r>
        <w:t>mpl.rcParams['figure.dpi'] = 400</w:t>
      </w:r>
    </w:p>
    <w:p w14:paraId="25C04208" w14:textId="77777777" w:rsidR="00826998" w:rsidRDefault="00826998" w:rsidP="00826998">
      <w:pPr>
        <w:pStyle w:val="L-Source"/>
      </w:pPr>
      <w:r>
        <w:t>max_leaves_df_2.set_index('Max leaves').plot()</w:t>
      </w:r>
      <w:commentRangeEnd w:id="56"/>
      <w:r w:rsidR="00793B3F">
        <w:rPr>
          <w:rStyle w:val="CommentReference"/>
          <w:rFonts w:cs="Arial"/>
        </w:rPr>
        <w:commentReference w:id="56"/>
      </w:r>
    </w:p>
    <w:p w14:paraId="5BB1FE6D" w14:textId="77777777" w:rsidR="00826998" w:rsidRDefault="00826998" w:rsidP="00826998">
      <w:pPr>
        <w:pStyle w:val="L-Regular"/>
      </w:pPr>
      <w:r>
        <w:t>The plot should look something like this:</w:t>
      </w:r>
    </w:p>
    <w:p w14:paraId="567A8D6A" w14:textId="77777777" w:rsidR="00826998" w:rsidRDefault="00826998" w:rsidP="00826998">
      <w:pPr>
        <w:pStyle w:val="L-Regular"/>
        <w:ind w:left="0"/>
      </w:pPr>
      <w:r>
        <w:rPr>
          <w:noProof/>
        </w:rPr>
        <w:drawing>
          <wp:inline distT="0" distB="0" distL="0" distR="0" wp14:anchorId="3342825B" wp14:editId="198F9C73">
            <wp:extent cx="4876802" cy="3327400"/>
            <wp:effectExtent l="0" t="0" r="0" b="0"/>
            <wp:docPr id="20" name="Picture 20"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5">
                      <a:extLst>
                        <a:ext uri="{28A0092B-C50C-407E-A947-70E740481C1C}">
                          <a14:useLocalDpi xmlns:a14="http://schemas.microsoft.com/office/drawing/2010/main" val="0"/>
                        </a:ext>
                      </a:extLst>
                    </a:blip>
                    <a:stretch>
                      <a:fillRect/>
                    </a:stretch>
                  </pic:blipFill>
                  <pic:spPr>
                    <a:xfrm>
                      <a:off x="0" y="0"/>
                      <a:ext cx="4876802" cy="3327400"/>
                    </a:xfrm>
                    <a:prstGeom prst="rect">
                      <a:avLst/>
                    </a:prstGeom>
                  </pic:spPr>
                </pic:pic>
              </a:graphicData>
            </a:graphic>
          </wp:inline>
        </w:drawing>
      </w:r>
    </w:p>
    <w:p w14:paraId="368FF1FA" w14:textId="77777777" w:rsidR="00826998" w:rsidRPr="002B11CC" w:rsidRDefault="00826998" w:rsidP="00826998">
      <w:pPr>
        <w:pStyle w:val="IMG-Caption"/>
      </w:pPr>
      <w:r w:rsidRPr="002B11CC">
        <w:t xml:space="preserve">Figure 6.15: Validation AUC versus </w:t>
      </w:r>
      <w:r w:rsidRPr="002B11CC">
        <w:rPr>
          <w:rStyle w:val="P-Code"/>
          <w:rFonts w:ascii="Arial" w:hAnsi="Arial"/>
          <w:sz w:val="20"/>
          <w:shd w:val="clear" w:color="auto" w:fill="auto"/>
        </w:rPr>
        <w:t>max_leaves</w:t>
      </w:r>
      <w:r w:rsidRPr="002B11CC">
        <w:t xml:space="preserve"> for the case study data</w:t>
      </w:r>
    </w:p>
    <w:p w14:paraId="4B42CED3" w14:textId="77777777" w:rsidR="00826998" w:rsidRDefault="00826998" w:rsidP="00826998">
      <w:pPr>
        <w:pStyle w:val="L-Regular"/>
      </w:pPr>
      <w:r>
        <w:t xml:space="preserve">Although the relationship is somewhat noisy, we see that in general, lower values of </w:t>
      </w:r>
      <w:r w:rsidRPr="007A7F51">
        <w:rPr>
          <w:rStyle w:val="P-Code"/>
        </w:rPr>
        <w:t>max_leaves</w:t>
      </w:r>
      <w:r>
        <w:t xml:space="preserve"> result in a higher validation set ROC AUC. This is because limiting the complexity of trees by allowing fewer leaves results in less overfitting, and increases the validation set score.</w:t>
      </w:r>
    </w:p>
    <w:p w14:paraId="5D0547AC" w14:textId="77777777" w:rsidR="00826998" w:rsidRDefault="00826998" w:rsidP="00826998">
      <w:pPr>
        <w:pStyle w:val="L-Numbers"/>
        <w:numPr>
          <w:ilvl w:val="0"/>
          <w:numId w:val="2"/>
        </w:numPr>
      </w:pPr>
      <w:r>
        <w:t xml:space="preserve">Observe the number of </w:t>
      </w:r>
      <w:r w:rsidRPr="005853C3">
        <w:rPr>
          <w:rStyle w:val="P-Code"/>
        </w:rPr>
        <w:t>max_leaves</w:t>
      </w:r>
      <w:r>
        <w:t xml:space="preserve"> corresponding to the highest ROC AUC on the validation set:</w:t>
      </w:r>
    </w:p>
    <w:p w14:paraId="2E9B7537" w14:textId="77777777" w:rsidR="00826998" w:rsidRDefault="00826998" w:rsidP="00826998">
      <w:pPr>
        <w:pStyle w:val="L-Source"/>
      </w:pPr>
      <w:commentRangeStart w:id="57"/>
      <w:r>
        <w:t>max_ix_2 = max_leaves_df_2['Validation AUC'] == max_auc_2</w:t>
      </w:r>
    </w:p>
    <w:p w14:paraId="1CEC8FC1" w14:textId="77777777" w:rsidR="00826998" w:rsidRDefault="00826998" w:rsidP="00826998">
      <w:pPr>
        <w:pStyle w:val="L-Source"/>
      </w:pPr>
      <w:r>
        <w:lastRenderedPageBreak/>
        <w:t>max_leaves_df_2[max_ix_2]</w:t>
      </w:r>
      <w:commentRangeEnd w:id="57"/>
      <w:r w:rsidR="00186B44">
        <w:rPr>
          <w:rStyle w:val="CommentReference"/>
          <w:rFonts w:cs="Arial"/>
        </w:rPr>
        <w:commentReference w:id="57"/>
      </w:r>
    </w:p>
    <w:p w14:paraId="3A53B19C" w14:textId="77777777" w:rsidR="00826998" w:rsidRDefault="00826998" w:rsidP="00826998">
      <w:pPr>
        <w:pStyle w:val="L-Regular"/>
      </w:pPr>
      <w:r>
        <w:t>The result should be as follows:</w:t>
      </w:r>
    </w:p>
    <w:p w14:paraId="37D186FD" w14:textId="77777777" w:rsidR="00826998" w:rsidRPr="008A4E6E" w:rsidRDefault="00826998" w:rsidP="00826998">
      <w:pPr>
        <w:pStyle w:val="L-Regular"/>
        <w:ind w:left="0"/>
      </w:pPr>
      <w:r>
        <w:rPr>
          <w:noProof/>
        </w:rPr>
        <w:drawing>
          <wp:inline distT="0" distB="0" distL="0" distR="0" wp14:anchorId="3571B4E1" wp14:editId="6634F20E">
            <wp:extent cx="2060154" cy="613884"/>
            <wp:effectExtent l="0" t="0" r="0" b="0"/>
            <wp:docPr id="21" name="Picture 2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6">
                      <a:extLst>
                        <a:ext uri="{28A0092B-C50C-407E-A947-70E740481C1C}">
                          <a14:useLocalDpi xmlns:a14="http://schemas.microsoft.com/office/drawing/2010/main" val="0"/>
                        </a:ext>
                      </a:extLst>
                    </a:blip>
                    <a:stretch>
                      <a:fillRect/>
                    </a:stretch>
                  </pic:blipFill>
                  <pic:spPr>
                    <a:xfrm>
                      <a:off x="0" y="0"/>
                      <a:ext cx="2060154" cy="613884"/>
                    </a:xfrm>
                    <a:prstGeom prst="rect">
                      <a:avLst/>
                    </a:prstGeom>
                  </pic:spPr>
                </pic:pic>
              </a:graphicData>
            </a:graphic>
          </wp:inline>
        </w:drawing>
      </w:r>
    </w:p>
    <w:p w14:paraId="7C345F2A" w14:textId="77777777" w:rsidR="00826998" w:rsidRPr="008A4E6E" w:rsidRDefault="00826998" w:rsidP="00826998">
      <w:pPr>
        <w:pStyle w:val="IMG-Caption"/>
      </w:pPr>
      <w:r w:rsidRPr="008A4E6E">
        <w:t xml:space="preserve">Figure 6.16: Optimal </w:t>
      </w:r>
      <w:r w:rsidRPr="008A4E6E">
        <w:rPr>
          <w:rStyle w:val="P-Code"/>
          <w:rFonts w:ascii="Arial" w:hAnsi="Arial"/>
          <w:sz w:val="20"/>
          <w:shd w:val="clear" w:color="auto" w:fill="auto"/>
        </w:rPr>
        <w:t>max_leaves</w:t>
      </w:r>
      <w:r w:rsidRPr="008A4E6E">
        <w:t xml:space="preserve"> and validation set AUC for the case study data</w:t>
      </w:r>
    </w:p>
    <w:p w14:paraId="0033C480" w14:textId="77777777" w:rsidR="00826998" w:rsidRDefault="00826998" w:rsidP="00826998">
      <w:pPr>
        <w:pStyle w:val="L-Regular"/>
      </w:pPr>
      <w:r>
        <w:t>We would like to interpret these results in light of our previous efforts in modeling the case study data. This is not a perfect comparison, because here we have missing values in the training and validation data, while previously we ignored them, and here we only have one validation set, as opposed to the k-folds cross-validation used earlier (although the interested reader could try using k-folds cross-validation for multiple training/validation splits in XGBoost with early stopping).</w:t>
      </w:r>
    </w:p>
    <w:p w14:paraId="5D0607E3" w14:textId="77777777" w:rsidR="00826998" w:rsidRDefault="00826998" w:rsidP="00826998">
      <w:pPr>
        <w:pStyle w:val="L-Regular"/>
      </w:pPr>
      <w:r>
        <w:t xml:space="preserve">However, even given these limitations, the validation results here should provide a measure of out-of-sample performance similar to the k-folds cross-validation we performed earlier. We note that the validation ROC AUC here of 0.779 here is a bit higher than the 0.776 obtained previously with random forest in </w:t>
      </w:r>
      <w:r w:rsidRPr="00766BE7">
        <w:rPr>
          <w:rStyle w:val="P-Italics"/>
        </w:rPr>
        <w:t>Activity 5</w:t>
      </w:r>
      <w:r>
        <w:rPr>
          <w:rStyle w:val="P-Italics"/>
        </w:rPr>
        <w:t>.01</w:t>
      </w:r>
      <w:r w:rsidRPr="00412230">
        <w:t xml:space="preserve">, </w:t>
      </w:r>
      <w:r>
        <w:rPr>
          <w:rStyle w:val="P-Italics"/>
        </w:rPr>
        <w:t>Cross-Validation Grid Search with Random Forest</w:t>
      </w:r>
      <w:r w:rsidRPr="00412230">
        <w:t xml:space="preserve">, from </w:t>
      </w:r>
      <w:r w:rsidRPr="00625340">
        <w:rPr>
          <w:rStyle w:val="P-Italics"/>
        </w:rPr>
        <w:t>Chapter 5, Decision Trees and Rand</w:t>
      </w:r>
      <w:r>
        <w:rPr>
          <w:rStyle w:val="P-Italics"/>
        </w:rPr>
        <w:t>o</w:t>
      </w:r>
      <w:r w:rsidRPr="00625340">
        <w:rPr>
          <w:rStyle w:val="P-Italics"/>
        </w:rPr>
        <w:t>m Forests</w:t>
      </w:r>
      <w:r>
        <w:t>. These validation scores are fairly similar and it would probably be fine to use either model in practice. We'll now move forward with the XGBoost model.</w:t>
      </w:r>
    </w:p>
    <w:p w14:paraId="4B6981CE" w14:textId="77777777" w:rsidR="00826998" w:rsidRDefault="00826998" w:rsidP="00826998">
      <w:pPr>
        <w:pStyle w:val="L-Numbers"/>
        <w:numPr>
          <w:ilvl w:val="0"/>
          <w:numId w:val="2"/>
        </w:numPr>
      </w:pPr>
      <w:r>
        <w:t>Refit the XGBoost model with the optimal hyperparameter:</w:t>
      </w:r>
    </w:p>
    <w:p w14:paraId="29A5AB1B" w14:textId="77777777" w:rsidR="00826998" w:rsidRDefault="00826998" w:rsidP="00826998">
      <w:pPr>
        <w:pStyle w:val="L-Source"/>
      </w:pPr>
      <w:commentRangeStart w:id="58"/>
      <w:r>
        <w:t>xgb_model_4.set_params(**{'max_leaves':40})</w:t>
      </w:r>
    </w:p>
    <w:p w14:paraId="53A1FA88" w14:textId="77777777" w:rsidR="00826998" w:rsidRDefault="00826998" w:rsidP="00826998">
      <w:pPr>
        <w:pStyle w:val="L-Source"/>
      </w:pPr>
      <w:r>
        <w:t>xgb_model_4.fit(X_train_2, y_train_2, eval_set=eval_set_2,</w:t>
      </w:r>
    </w:p>
    <w:p w14:paraId="08151770" w14:textId="77777777" w:rsidR="00826998" w:rsidRDefault="00826998" w:rsidP="00826998">
      <w:pPr>
        <w:pStyle w:val="L-Source"/>
      </w:pPr>
      <w:r>
        <w:t>                eval_metric='auc',</w:t>
      </w:r>
    </w:p>
    <w:p w14:paraId="2C30E9F9" w14:textId="77777777" w:rsidR="00826998" w:rsidRDefault="00826998" w:rsidP="00826998">
      <w:pPr>
        <w:pStyle w:val="L-Source"/>
      </w:pPr>
      <w:r>
        <w:t>                verbose=False, early_stopping_rounds=30)</w:t>
      </w:r>
      <w:commentRangeEnd w:id="58"/>
      <w:r w:rsidR="005F51B0">
        <w:rPr>
          <w:rStyle w:val="CommentReference"/>
          <w:rFonts w:cs="Arial"/>
        </w:rPr>
        <w:commentReference w:id="58"/>
      </w:r>
    </w:p>
    <w:p w14:paraId="6B8CB777" w14:textId="77777777" w:rsidR="00826998" w:rsidRDefault="00826998" w:rsidP="00826998">
      <w:pPr>
        <w:pStyle w:val="L-Numbers"/>
        <w:numPr>
          <w:ilvl w:val="0"/>
          <w:numId w:val="2"/>
        </w:numPr>
      </w:pPr>
      <w:r>
        <w:t>So that we can examine SHAP values for the validation set, make a data frame of this data:</w:t>
      </w:r>
    </w:p>
    <w:p w14:paraId="10675169" w14:textId="77777777" w:rsidR="00826998" w:rsidRDefault="00826998" w:rsidP="00826998">
      <w:pPr>
        <w:pStyle w:val="L-Source"/>
      </w:pPr>
      <w:commentRangeStart w:id="59"/>
      <w:r w:rsidRPr="00E447B4">
        <w:t>X_val_2_df = pd.DataFrame(data=X_val_2,</w:t>
      </w:r>
    </w:p>
    <w:p w14:paraId="66AAE250" w14:textId="77777777" w:rsidR="00826998" w:rsidRDefault="00826998" w:rsidP="00826998">
      <w:pPr>
        <w:pStyle w:val="L-Source"/>
      </w:pPr>
      <w:r>
        <w:t>                          </w:t>
      </w:r>
      <w:r w:rsidRPr="00E447B4">
        <w:t>columns=features_response[:-1])</w:t>
      </w:r>
      <w:commentRangeEnd w:id="59"/>
      <w:r w:rsidR="005F51B0">
        <w:rPr>
          <w:rStyle w:val="CommentReference"/>
          <w:rFonts w:cs="Arial"/>
        </w:rPr>
        <w:commentReference w:id="59"/>
      </w:r>
    </w:p>
    <w:p w14:paraId="44B9079B" w14:textId="77777777" w:rsidR="00826998" w:rsidRDefault="00826998" w:rsidP="00826998">
      <w:pPr>
        <w:pStyle w:val="L-Numbers"/>
        <w:numPr>
          <w:ilvl w:val="0"/>
          <w:numId w:val="2"/>
        </w:numPr>
      </w:pPr>
      <w:r>
        <w:t>Create an SHAP explainer for our new model using the validation data as the background dataset, obtain the SHAP values, and make a summary plot:</w:t>
      </w:r>
    </w:p>
    <w:p w14:paraId="09659868" w14:textId="77777777" w:rsidR="00826998" w:rsidRDefault="00826998" w:rsidP="00826998">
      <w:pPr>
        <w:pStyle w:val="L-Source"/>
      </w:pPr>
      <w:commentRangeStart w:id="60"/>
      <w:r w:rsidRPr="00E447B4">
        <w:t>explainer_2 = shap.explainers.Tree(xgb_model_4, data=X_val_2_df)</w:t>
      </w:r>
    </w:p>
    <w:p w14:paraId="1994921E" w14:textId="77777777" w:rsidR="00826998" w:rsidRDefault="00826998" w:rsidP="00826998">
      <w:pPr>
        <w:pStyle w:val="L-Source"/>
      </w:pPr>
      <w:r w:rsidRPr="00E447B4">
        <w:t>shap_values_2 = explainer_2(X_val_2_df)</w:t>
      </w:r>
    </w:p>
    <w:p w14:paraId="73B6558C" w14:textId="77777777" w:rsidR="00826998" w:rsidRDefault="00826998" w:rsidP="00826998">
      <w:pPr>
        <w:pStyle w:val="L-Source"/>
      </w:pPr>
      <w:r>
        <w:t>mpl.rcParams['figure.dpi'] = 75</w:t>
      </w:r>
    </w:p>
    <w:p w14:paraId="34FCD518" w14:textId="77777777" w:rsidR="00826998" w:rsidRDefault="00826998" w:rsidP="00826998">
      <w:pPr>
        <w:pStyle w:val="L-Source"/>
      </w:pPr>
      <w:r>
        <w:t>shap.summary_plot(shap_values_2.values, X_val_2_df)</w:t>
      </w:r>
      <w:commentRangeEnd w:id="60"/>
      <w:r w:rsidR="005F51B0">
        <w:rPr>
          <w:rStyle w:val="CommentReference"/>
          <w:rFonts w:cs="Arial"/>
        </w:rPr>
        <w:commentReference w:id="60"/>
      </w:r>
    </w:p>
    <w:p w14:paraId="6287CFA9" w14:textId="77777777" w:rsidR="00826998" w:rsidRDefault="00826998" w:rsidP="00826998">
      <w:pPr>
        <w:pStyle w:val="L-Regular"/>
      </w:pPr>
      <w:r>
        <w:t>The plot should look like this:</w:t>
      </w:r>
    </w:p>
    <w:p w14:paraId="0F366D59" w14:textId="77777777" w:rsidR="00826998" w:rsidRPr="008A4E6E" w:rsidRDefault="00826998" w:rsidP="00826998">
      <w:pPr>
        <w:pStyle w:val="L-Regular"/>
        <w:ind w:left="0"/>
      </w:pPr>
      <w:r>
        <w:rPr>
          <w:noProof/>
        </w:rPr>
        <w:lastRenderedPageBreak/>
        <w:drawing>
          <wp:inline distT="0" distB="0" distL="0" distR="0" wp14:anchorId="1836E685" wp14:editId="0D363138">
            <wp:extent cx="4687288" cy="4391025"/>
            <wp:effectExtent l="0" t="0" r="0" b="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7">
                      <a:extLst>
                        <a:ext uri="{28A0092B-C50C-407E-A947-70E740481C1C}">
                          <a14:useLocalDpi xmlns:a14="http://schemas.microsoft.com/office/drawing/2010/main" val="0"/>
                        </a:ext>
                      </a:extLst>
                    </a:blip>
                    <a:stretch>
                      <a:fillRect/>
                    </a:stretch>
                  </pic:blipFill>
                  <pic:spPr>
                    <a:xfrm>
                      <a:off x="0" y="0"/>
                      <a:ext cx="4687288" cy="4391025"/>
                    </a:xfrm>
                    <a:prstGeom prst="rect">
                      <a:avLst/>
                    </a:prstGeom>
                  </pic:spPr>
                </pic:pic>
              </a:graphicData>
            </a:graphic>
          </wp:inline>
        </w:drawing>
      </w:r>
    </w:p>
    <w:p w14:paraId="360DB8D6" w14:textId="77777777" w:rsidR="00826998" w:rsidRDefault="00826998" w:rsidP="00826998">
      <w:pPr>
        <w:pStyle w:val="IMG-Caption"/>
      </w:pPr>
      <w:r>
        <w:t>Figure 6.17: SHAP values for the XGBoost model of the case study data on the validation set</w:t>
      </w:r>
    </w:p>
    <w:p w14:paraId="4778CAD9" w14:textId="77777777" w:rsidR="00826998" w:rsidRDefault="00826998" w:rsidP="00826998">
      <w:pPr>
        <w:pStyle w:val="L-Regular"/>
      </w:pPr>
      <w:r>
        <w:t xml:space="preserve">From </w:t>
      </w:r>
      <w:r w:rsidRPr="002C4394">
        <w:rPr>
          <w:rStyle w:val="P-Italics"/>
        </w:rPr>
        <w:t>Figure 6.17</w:t>
      </w:r>
      <w:r>
        <w:t xml:space="preserve">, we can see that the most important features in the XGBoost model are somewhat different from those in the random forest model we explored in </w:t>
      </w:r>
      <w:r w:rsidRPr="00063F3D">
        <w:rPr>
          <w:rStyle w:val="P-Italics"/>
        </w:rPr>
        <w:t>Chapter 5</w:t>
      </w:r>
      <w:r w:rsidRPr="007B6C71">
        <w:t xml:space="preserve">, </w:t>
      </w:r>
      <w:r>
        <w:rPr>
          <w:rStyle w:val="P-Italics"/>
        </w:rPr>
        <w:t>Decision Trees and Random Forests</w:t>
      </w:r>
      <w:r>
        <w:t xml:space="preserve"> (</w:t>
      </w:r>
      <w:r w:rsidRPr="002C4394">
        <w:rPr>
          <w:rStyle w:val="P-Italics"/>
        </w:rPr>
        <w:t>Figure 5.15</w:t>
      </w:r>
      <w:r>
        <w:t xml:space="preserve">). No longer is </w:t>
      </w:r>
      <w:r w:rsidRPr="00E447B4">
        <w:rPr>
          <w:rStyle w:val="P-Code"/>
        </w:rPr>
        <w:t>PAY_1</w:t>
      </w:r>
      <w:r>
        <w:t xml:space="preserve"> the most important feature, although it is still quite important at number 3. </w:t>
      </w:r>
      <w:r w:rsidRPr="00E447B4">
        <w:rPr>
          <w:rStyle w:val="P-Code"/>
        </w:rPr>
        <w:t>LIMIT_BAL</w:t>
      </w:r>
      <w:r>
        <w:t>, the borrower's credit limit, is now the most important feature. This makes sense as an important feature as the lender has likely based the credit limit on how risky a borrower is, so it should be a good predictor of the risk of default.</w:t>
      </w:r>
    </w:p>
    <w:p w14:paraId="000AD043" w14:textId="77777777" w:rsidR="00826998" w:rsidRDefault="00826998" w:rsidP="00826998">
      <w:pPr>
        <w:pStyle w:val="L-Regular"/>
      </w:pPr>
      <w:r>
        <w:t xml:space="preserve">Let's explore whether </w:t>
      </w:r>
      <w:r w:rsidRPr="00E447B4">
        <w:rPr>
          <w:rStyle w:val="P-Code"/>
        </w:rPr>
        <w:t>LIMIT_BAL</w:t>
      </w:r>
      <w:r>
        <w:t xml:space="preserve"> has any interesting SHAP interactions with other features. Instead of specifying which feature to color the scatter plot by, we can let the </w:t>
      </w:r>
      <w:r w:rsidRPr="00906024">
        <w:rPr>
          <w:rStyle w:val="P-Code"/>
        </w:rPr>
        <w:t>shap</w:t>
      </w:r>
      <w:r>
        <w:t xml:space="preserve"> package pick the feature that has the most interaction by not indexing the explainer object for the color argument.</w:t>
      </w:r>
    </w:p>
    <w:p w14:paraId="39E43D42" w14:textId="77777777" w:rsidR="00826998" w:rsidRDefault="00826998" w:rsidP="00826998">
      <w:pPr>
        <w:pStyle w:val="L-Numbers"/>
        <w:numPr>
          <w:ilvl w:val="0"/>
          <w:numId w:val="2"/>
        </w:numPr>
      </w:pPr>
      <w:r>
        <w:t xml:space="preserve">Make a scatter plot of </w:t>
      </w:r>
      <w:r w:rsidRPr="00BE12FC">
        <w:rPr>
          <w:rStyle w:val="P-Code"/>
        </w:rPr>
        <w:t>LIMIT_BAL</w:t>
      </w:r>
      <w:r>
        <w:t xml:space="preserve"> SHAP values, colored by the feature with the strongest interaction:</w:t>
      </w:r>
    </w:p>
    <w:p w14:paraId="040ED92F" w14:textId="77777777" w:rsidR="00826998" w:rsidRDefault="00826998" w:rsidP="00826998">
      <w:pPr>
        <w:pStyle w:val="L-Source"/>
      </w:pPr>
      <w:commentRangeStart w:id="61"/>
      <w:r>
        <w:t>shap.plots.scatter(shap_values_2[:,'LIMIT_BAL'],</w:t>
      </w:r>
    </w:p>
    <w:p w14:paraId="48AE96C6" w14:textId="77777777" w:rsidR="00826998" w:rsidRDefault="00826998" w:rsidP="00826998">
      <w:pPr>
        <w:pStyle w:val="L-Source"/>
      </w:pPr>
      <w:r>
        <w:t xml:space="preserve">                   color=shap_values_2)</w:t>
      </w:r>
      <w:commentRangeEnd w:id="61"/>
      <w:r w:rsidR="00230334">
        <w:rPr>
          <w:rStyle w:val="CommentReference"/>
          <w:rFonts w:cs="Arial"/>
        </w:rPr>
        <w:commentReference w:id="61"/>
      </w:r>
    </w:p>
    <w:p w14:paraId="6CDAF455" w14:textId="77777777" w:rsidR="00826998" w:rsidRDefault="00826998" w:rsidP="00826998">
      <w:pPr>
        <w:pStyle w:val="L-Regular"/>
      </w:pPr>
      <w:r>
        <w:t>The plot should look like this:</w:t>
      </w:r>
    </w:p>
    <w:p w14:paraId="26DC48E2" w14:textId="77777777" w:rsidR="00826998" w:rsidRDefault="00826998" w:rsidP="00826998">
      <w:pPr>
        <w:pStyle w:val="L-Regular"/>
        <w:ind w:left="0"/>
      </w:pPr>
      <w:r>
        <w:rPr>
          <w:noProof/>
        </w:rPr>
        <w:lastRenderedPageBreak/>
        <w:drawing>
          <wp:inline distT="0" distB="0" distL="0" distR="0" wp14:anchorId="730AEDF5" wp14:editId="0557CE30">
            <wp:extent cx="4219318" cy="2676525"/>
            <wp:effectExtent l="0" t="0" r="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8">
                      <a:extLst>
                        <a:ext uri="{28A0092B-C50C-407E-A947-70E740481C1C}">
                          <a14:useLocalDpi xmlns:a14="http://schemas.microsoft.com/office/drawing/2010/main" val="0"/>
                        </a:ext>
                      </a:extLst>
                    </a:blip>
                    <a:stretch>
                      <a:fillRect/>
                    </a:stretch>
                  </pic:blipFill>
                  <pic:spPr>
                    <a:xfrm>
                      <a:off x="0" y="0"/>
                      <a:ext cx="4219318" cy="2676525"/>
                    </a:xfrm>
                    <a:prstGeom prst="rect">
                      <a:avLst/>
                    </a:prstGeom>
                  </pic:spPr>
                </pic:pic>
              </a:graphicData>
            </a:graphic>
          </wp:inline>
        </w:drawing>
      </w:r>
    </w:p>
    <w:p w14:paraId="6BE4BE12" w14:textId="77777777" w:rsidR="00826998" w:rsidRPr="00DE0F59" w:rsidRDefault="00826998" w:rsidP="00826998">
      <w:pPr>
        <w:pStyle w:val="IMG-Caption"/>
      </w:pPr>
      <w:r w:rsidRPr="00DE0F59">
        <w:t xml:space="preserve">Figure 6.18: Scatter plot of SHAP values of </w:t>
      </w:r>
      <w:r w:rsidRPr="00DE0F59">
        <w:rPr>
          <w:rStyle w:val="P-Code"/>
          <w:rFonts w:ascii="Arial" w:hAnsi="Arial"/>
          <w:sz w:val="20"/>
          <w:shd w:val="clear" w:color="auto" w:fill="auto"/>
        </w:rPr>
        <w:t>LIMIT_BAL</w:t>
      </w:r>
      <w:r w:rsidRPr="00DE0F59">
        <w:t xml:space="preserve"> and the feature with the strongest interaction</w:t>
      </w:r>
    </w:p>
    <w:p w14:paraId="415CACAE" w14:textId="77777777" w:rsidR="00826998" w:rsidRDefault="00826998" w:rsidP="00826998">
      <w:pPr>
        <w:pStyle w:val="L-Regular"/>
      </w:pPr>
      <w:r w:rsidRPr="009C3E1A">
        <w:rPr>
          <w:rStyle w:val="P-Code"/>
        </w:rPr>
        <w:t>BILL_AMT2</w:t>
      </w:r>
      <w:r>
        <w:t xml:space="preserve">, the amount of the bill from two months previous, has the strongest interaction with </w:t>
      </w:r>
      <w:r w:rsidRPr="009C3E1A">
        <w:rPr>
          <w:rStyle w:val="P-Code"/>
        </w:rPr>
        <w:t>LIMIT_BAL</w:t>
      </w:r>
      <w:r>
        <w:t xml:space="preserve">. We can see that for most values of </w:t>
      </w:r>
      <w:r w:rsidRPr="009C3E1A">
        <w:rPr>
          <w:rStyle w:val="P-Code"/>
        </w:rPr>
        <w:t>LIMIT_BAL</w:t>
      </w:r>
      <w:r>
        <w:t xml:space="preserve">, if the bill was particularly high, this leads to more positive SHAP values, meaning an increased risk of default. This can be observed by noting that most of the reddest colored dots appear along the top of the band of dots in </w:t>
      </w:r>
      <w:r w:rsidRPr="00DE0F59">
        <w:rPr>
          <w:rStyle w:val="P-Italics"/>
        </w:rPr>
        <w:t>Figure 6.18</w:t>
      </w:r>
      <w:r>
        <w:t>. This makes intuitive sense: even if a borrower was given a large credit limit, if their bill becomes very large, this may signal an increased risk of default.</w:t>
      </w:r>
    </w:p>
    <w:p w14:paraId="1B5957AB" w14:textId="77777777" w:rsidR="00826998" w:rsidRDefault="00826998" w:rsidP="00826998">
      <w:pPr>
        <w:pStyle w:val="L-Regular"/>
      </w:pPr>
      <w:r>
        <w:t xml:space="preserve">Finally, we will save the model along with the training and test data for analysis and delivery to our business partner. We accomplish this using Python's </w:t>
      </w:r>
      <w:r w:rsidRPr="00461E3E">
        <w:rPr>
          <w:rStyle w:val="P-Code"/>
        </w:rPr>
        <w:t>pickle</w:t>
      </w:r>
      <w:r>
        <w:t xml:space="preserve"> functionality.</w:t>
      </w:r>
    </w:p>
    <w:p w14:paraId="4D850766" w14:textId="77777777" w:rsidR="00826998" w:rsidRDefault="00826998" w:rsidP="00826998">
      <w:pPr>
        <w:pStyle w:val="L-Numbers"/>
        <w:numPr>
          <w:ilvl w:val="0"/>
          <w:numId w:val="2"/>
        </w:numPr>
      </w:pPr>
      <w:r>
        <w:t>Save the trained model along with the training and test data to a file:</w:t>
      </w:r>
    </w:p>
    <w:p w14:paraId="0379AA73" w14:textId="77777777" w:rsidR="00826998" w:rsidRDefault="00826998" w:rsidP="00826998">
      <w:pPr>
        <w:pStyle w:val="L-Source"/>
      </w:pPr>
      <w:commentRangeStart w:id="62"/>
      <w:r>
        <w:t>with open('../Data/xgb_model_w_data.pkl', 'wb') as f:</w:t>
      </w:r>
    </w:p>
    <w:p w14:paraId="6D8CC1CF" w14:textId="77777777" w:rsidR="00826998" w:rsidRDefault="00826998" w:rsidP="00826998">
      <w:pPr>
        <w:pStyle w:val="L-Source"/>
      </w:pPr>
      <w:r>
        <w:t xml:space="preserve">    pickle.dump([X_train_all, y_train_all,\</w:t>
      </w:r>
    </w:p>
    <w:p w14:paraId="4BF41FB4" w14:textId="77777777" w:rsidR="00826998" w:rsidRDefault="00826998" w:rsidP="00826998">
      <w:pPr>
        <w:pStyle w:val="L-Source"/>
      </w:pPr>
      <w:r>
        <w:t xml:space="preserve">                 X_test_all, y_test_all,\</w:t>
      </w:r>
    </w:p>
    <w:p w14:paraId="6F711FD1" w14:textId="77777777" w:rsidR="00826998" w:rsidRDefault="00826998" w:rsidP="00826998">
      <w:pPr>
        <w:pStyle w:val="L-Source"/>
      </w:pPr>
      <w:r>
        <w:t xml:space="preserve">                 xgb_model_4], f)</w:t>
      </w:r>
      <w:commentRangeEnd w:id="62"/>
      <w:r w:rsidR="00230334">
        <w:rPr>
          <w:rStyle w:val="CommentReference"/>
          <w:rFonts w:cs="Arial"/>
        </w:rPr>
        <w:commentReference w:id="62"/>
      </w:r>
    </w:p>
    <w:p w14:paraId="61DE968D" w14:textId="77777777" w:rsidR="00826998" w:rsidRDefault="00826998" w:rsidP="00826998">
      <w:pPr>
        <w:pStyle w:val="L-Regular"/>
      </w:pPr>
    </w:p>
    <w:p w14:paraId="1E4B2DD9" w14:textId="77777777" w:rsidR="00826998" w:rsidRDefault="00826998" w:rsidP="006573B9">
      <w:pPr>
        <w:pStyle w:val="P-Regular"/>
      </w:pPr>
    </w:p>
    <w:sectPr w:rsidR="00826998" w:rsidSect="005D7A21">
      <w:headerReference w:type="even" r:id="rId39"/>
      <w:headerReference w:type="default" r:id="rId40"/>
      <w:footerReference w:type="even" r:id="rId41"/>
      <w:footerReference w:type="default" r:id="rId42"/>
      <w:headerReference w:type="first" r:id="rId43"/>
      <w:footerReference w:type="first" r:id="rId44"/>
      <w:pgSz w:w="11906" w:h="16838"/>
      <w:pgMar w:top="720" w:right="720" w:bottom="720" w:left="720"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hesh Dhyani" w:date="2021-06-14T14:14:00Z" w:initials="MD">
    <w:p w14:paraId="32551896" w14:textId="70822A20" w:rsidR="00C272F0" w:rsidRDefault="00C272F0">
      <w:pPr>
        <w:pStyle w:val="CommentText"/>
      </w:pPr>
      <w:r>
        <w:rPr>
          <w:rStyle w:val="CommentReference"/>
        </w:rPr>
        <w:annotationRef/>
      </w:r>
      <w:r>
        <w:t>shorten</w:t>
      </w:r>
    </w:p>
  </w:comment>
  <w:comment w:id="1" w:author="Ashish Mahesh Jain" w:date="2021-07-02T12:50:00Z" w:initials="AMJ">
    <w:p w14:paraId="1E048458" w14:textId="2E55E90E" w:rsidR="00C12F4B" w:rsidRDefault="00C12F4B">
      <w:pPr>
        <w:pStyle w:val="CommentText"/>
      </w:pPr>
      <w:r>
        <w:t>Need to import all packages first.</w:t>
      </w:r>
    </w:p>
    <w:p w14:paraId="5367EA58" w14:textId="40126DA1" w:rsidR="001D29A2" w:rsidRDefault="001D29A2">
      <w:pPr>
        <w:pStyle w:val="CommentText"/>
      </w:pPr>
      <w:r>
        <w:rPr>
          <w:rStyle w:val="CommentReference"/>
        </w:rPr>
        <w:annotationRef/>
      </w:r>
      <w:r>
        <w:t>Tested &amp; verified.</w:t>
      </w:r>
    </w:p>
  </w:comment>
  <w:comment w:id="2" w:author="Ashish Mahesh Jain" w:date="2021-07-02T12:50:00Z" w:initials="AMJ">
    <w:p w14:paraId="0B8F675C" w14:textId="6C614518" w:rsidR="001D29A2" w:rsidRDefault="001D29A2">
      <w:pPr>
        <w:pStyle w:val="CommentText"/>
      </w:pPr>
      <w:r>
        <w:rPr>
          <w:rStyle w:val="CommentReference"/>
        </w:rPr>
        <w:annotationRef/>
      </w:r>
      <w:r>
        <w:rPr>
          <w:rStyle w:val="CommentReference"/>
        </w:rPr>
        <w:annotationRef/>
      </w:r>
      <w:r>
        <w:t>Tested &amp; verified.</w:t>
      </w:r>
    </w:p>
  </w:comment>
  <w:comment w:id="3" w:author="Ashish Mahesh Jain" w:date="2021-07-02T12:50:00Z" w:initials="AMJ">
    <w:p w14:paraId="3084B418" w14:textId="5FA36D47" w:rsidR="00CF58E4" w:rsidRDefault="00CF58E4">
      <w:pPr>
        <w:pStyle w:val="CommentText"/>
      </w:pPr>
      <w:r>
        <w:rPr>
          <w:rStyle w:val="CommentReference"/>
        </w:rPr>
        <w:annotationRef/>
      </w:r>
      <w:r>
        <w:rPr>
          <w:rStyle w:val="CommentReference"/>
        </w:rPr>
        <w:annotationRef/>
      </w:r>
      <w:r>
        <w:t>Tested &amp; verified.</w:t>
      </w:r>
    </w:p>
  </w:comment>
  <w:comment w:id="4" w:author="Ashish Mahesh Jain" w:date="2021-07-02T11:52:00Z" w:initials="AMJ">
    <w:p w14:paraId="11EAED74" w14:textId="31367E66" w:rsidR="007D2711" w:rsidRPr="00D82E60" w:rsidRDefault="007D2711" w:rsidP="00D82E60">
      <w:pPr>
        <w:pStyle w:val="HTMLPreformatted"/>
        <w:shd w:val="clear" w:color="auto" w:fill="F7F7F7"/>
        <w:wordWrap w:val="0"/>
        <w:rPr>
          <w:color w:val="333333"/>
          <w:sz w:val="21"/>
          <w:szCs w:val="21"/>
          <w:lang w:val="en-US" w:eastAsia="en-US"/>
        </w:rPr>
      </w:pPr>
      <w:r>
        <w:rPr>
          <w:rStyle w:val="CommentReference"/>
        </w:rPr>
        <w:annotationRef/>
      </w:r>
      <w:r w:rsidR="00D82E60">
        <w:rPr>
          <w:rStyle w:val="CommentReference"/>
        </w:rPr>
        <w:t xml:space="preserve">Getting not defined error, we need to import xgb object first </w:t>
      </w:r>
      <w:r w:rsidR="00D82E60" w:rsidRPr="00D82E60">
        <w:rPr>
          <w:b/>
          <w:bCs/>
          <w:color w:val="008000"/>
          <w:sz w:val="21"/>
          <w:szCs w:val="21"/>
          <w:lang w:val="en-US" w:eastAsia="en-US"/>
        </w:rPr>
        <w:t>import</w:t>
      </w:r>
      <w:r w:rsidR="00D82E60" w:rsidRPr="00D82E60">
        <w:rPr>
          <w:color w:val="333333"/>
          <w:sz w:val="21"/>
          <w:szCs w:val="21"/>
          <w:lang w:val="en-US" w:eastAsia="en-US"/>
        </w:rPr>
        <w:t xml:space="preserve"> </w:t>
      </w:r>
      <w:r w:rsidR="00D82E60" w:rsidRPr="00D82E60">
        <w:rPr>
          <w:b/>
          <w:bCs/>
          <w:color w:val="0000FF"/>
          <w:sz w:val="21"/>
          <w:szCs w:val="21"/>
          <w:lang w:val="en-US" w:eastAsia="en-US"/>
        </w:rPr>
        <w:t>xgboost</w:t>
      </w:r>
      <w:r w:rsidR="00D82E60" w:rsidRPr="00D82E60">
        <w:rPr>
          <w:color w:val="333333"/>
          <w:sz w:val="21"/>
          <w:szCs w:val="21"/>
          <w:lang w:val="en-US" w:eastAsia="en-US"/>
        </w:rPr>
        <w:t xml:space="preserve"> </w:t>
      </w:r>
      <w:r w:rsidR="00D82E60" w:rsidRPr="00D82E60">
        <w:rPr>
          <w:b/>
          <w:bCs/>
          <w:color w:val="008000"/>
          <w:sz w:val="21"/>
          <w:szCs w:val="21"/>
          <w:lang w:val="en-US" w:eastAsia="en-US"/>
        </w:rPr>
        <w:t>as</w:t>
      </w:r>
      <w:r w:rsidR="00D82E60" w:rsidRPr="00D82E60">
        <w:rPr>
          <w:color w:val="333333"/>
          <w:sz w:val="21"/>
          <w:szCs w:val="21"/>
          <w:lang w:val="en-US" w:eastAsia="en-US"/>
        </w:rPr>
        <w:t xml:space="preserve"> </w:t>
      </w:r>
      <w:r w:rsidR="00D82E60" w:rsidRPr="00D82E60">
        <w:rPr>
          <w:b/>
          <w:bCs/>
          <w:color w:val="0000FF"/>
          <w:sz w:val="21"/>
          <w:szCs w:val="21"/>
          <w:lang w:val="en-US" w:eastAsia="en-US"/>
        </w:rPr>
        <w:t>xgb</w:t>
      </w:r>
    </w:p>
  </w:comment>
  <w:comment w:id="5" w:author="Ashish Mahesh Jain" w:date="2021-07-02T12:50:00Z" w:initials="AMJ">
    <w:p w14:paraId="1BA41A62" w14:textId="571012DE" w:rsidR="00CF58E4" w:rsidRDefault="00CF58E4">
      <w:pPr>
        <w:pStyle w:val="CommentText"/>
      </w:pPr>
      <w:r>
        <w:rPr>
          <w:rStyle w:val="CommentReference"/>
        </w:rPr>
        <w:annotationRef/>
      </w:r>
      <w:r>
        <w:rPr>
          <w:rStyle w:val="CommentReference"/>
        </w:rPr>
        <w:annotationRef/>
      </w:r>
      <w:r>
        <w:t>Tested &amp; verified.</w:t>
      </w:r>
    </w:p>
  </w:comment>
  <w:comment w:id="6" w:author="Ashish Mahesh Jain" w:date="2021-07-02T12:51:00Z" w:initials="AMJ">
    <w:p w14:paraId="1EB0BEAB" w14:textId="72740CD7" w:rsidR="00CF58E4" w:rsidRDefault="00CF58E4">
      <w:pPr>
        <w:pStyle w:val="CommentText"/>
      </w:pPr>
      <w:r>
        <w:rPr>
          <w:rStyle w:val="CommentReference"/>
        </w:rPr>
        <w:annotationRef/>
      </w:r>
      <w:r>
        <w:rPr>
          <w:rStyle w:val="CommentReference"/>
        </w:rPr>
        <w:annotationRef/>
      </w:r>
      <w:r>
        <w:t>Tested &amp; verified.</w:t>
      </w:r>
    </w:p>
  </w:comment>
  <w:comment w:id="7" w:author="Ashish Mahesh Jain" w:date="2021-07-02T12:51:00Z" w:initials="AMJ">
    <w:p w14:paraId="691D9A00" w14:textId="6C926C70" w:rsidR="00CF58E4" w:rsidRDefault="00CF58E4">
      <w:pPr>
        <w:pStyle w:val="CommentText"/>
      </w:pPr>
      <w:r>
        <w:rPr>
          <w:rStyle w:val="CommentReference"/>
        </w:rPr>
        <w:annotationRef/>
      </w:r>
      <w:r>
        <w:rPr>
          <w:rStyle w:val="CommentReference"/>
        </w:rPr>
        <w:annotationRef/>
      </w:r>
      <w:r>
        <w:t>Tested &amp; verified.</w:t>
      </w:r>
    </w:p>
  </w:comment>
  <w:comment w:id="8" w:author="Ashish Mahesh Jain" w:date="2021-07-02T12:51:00Z" w:initials="AMJ">
    <w:p w14:paraId="4856FA66" w14:textId="042D9163" w:rsidR="00CF58E4" w:rsidRDefault="00CF58E4">
      <w:pPr>
        <w:pStyle w:val="CommentText"/>
      </w:pPr>
      <w:r>
        <w:rPr>
          <w:rStyle w:val="CommentReference"/>
        </w:rPr>
        <w:annotationRef/>
      </w:r>
      <w:r>
        <w:rPr>
          <w:rStyle w:val="CommentReference"/>
        </w:rPr>
        <w:annotationRef/>
      </w:r>
      <w:r>
        <w:t>Tested &amp; verified.</w:t>
      </w:r>
    </w:p>
  </w:comment>
  <w:comment w:id="9" w:author="Ashish Mahesh Jain" w:date="2021-07-02T12:51:00Z" w:initials="AMJ">
    <w:p w14:paraId="632F2C8C" w14:textId="4C782B3E" w:rsidR="00CF58E4" w:rsidRDefault="00CF58E4">
      <w:pPr>
        <w:pStyle w:val="CommentText"/>
      </w:pPr>
      <w:r>
        <w:rPr>
          <w:rStyle w:val="CommentReference"/>
        </w:rPr>
        <w:annotationRef/>
      </w:r>
      <w:r>
        <w:rPr>
          <w:rStyle w:val="CommentReference"/>
        </w:rPr>
        <w:annotationRef/>
      </w:r>
      <w:r>
        <w:t>Tested &amp; verified.</w:t>
      </w:r>
    </w:p>
  </w:comment>
  <w:comment w:id="10" w:author="Ashish Mahesh Jain" w:date="2021-07-02T12:51:00Z" w:initials="AMJ">
    <w:p w14:paraId="06F7395A" w14:textId="194D10A2" w:rsidR="000F13D2" w:rsidRDefault="000F13D2">
      <w:pPr>
        <w:pStyle w:val="CommentText"/>
      </w:pPr>
      <w:r>
        <w:rPr>
          <w:rStyle w:val="CommentReference"/>
        </w:rPr>
        <w:annotationRef/>
      </w:r>
      <w:r>
        <w:rPr>
          <w:rStyle w:val="CommentReference"/>
        </w:rPr>
        <w:annotationRef/>
      </w:r>
      <w:r>
        <w:t>Tested &amp; verified.</w:t>
      </w:r>
    </w:p>
  </w:comment>
  <w:comment w:id="11" w:author="Ashish Mahesh Jain" w:date="2021-07-02T12:51:00Z" w:initials="AMJ">
    <w:p w14:paraId="1E895E81" w14:textId="325108BD" w:rsidR="00104FB8" w:rsidRDefault="00104FB8">
      <w:pPr>
        <w:pStyle w:val="CommentText"/>
      </w:pPr>
      <w:r>
        <w:rPr>
          <w:rStyle w:val="CommentReference"/>
        </w:rPr>
        <w:annotationRef/>
      </w:r>
      <w:r>
        <w:rPr>
          <w:rStyle w:val="CommentReference"/>
        </w:rPr>
        <w:annotationRef/>
      </w:r>
      <w:r>
        <w:t>Tested &amp; verified.</w:t>
      </w:r>
    </w:p>
  </w:comment>
  <w:comment w:id="12" w:author="Ashish Mahesh Jain" w:date="2021-07-02T12:52:00Z" w:initials="AMJ">
    <w:p w14:paraId="69C90D87" w14:textId="4C4F4DE1" w:rsidR="00104FB8" w:rsidRDefault="00104FB8">
      <w:pPr>
        <w:pStyle w:val="CommentText"/>
      </w:pPr>
      <w:r>
        <w:rPr>
          <w:rStyle w:val="CommentReference"/>
        </w:rPr>
        <w:annotationRef/>
      </w:r>
      <w:r>
        <w:rPr>
          <w:rStyle w:val="CommentReference"/>
        </w:rPr>
        <w:annotationRef/>
      </w:r>
      <w:r>
        <w:t>Tested &amp; verified.</w:t>
      </w:r>
    </w:p>
  </w:comment>
  <w:comment w:id="13" w:author="Ashish Mahesh Jain" w:date="2021-07-02T12:52:00Z" w:initials="AMJ">
    <w:p w14:paraId="196BA135" w14:textId="74200EF6" w:rsidR="00104FB8" w:rsidRDefault="00104FB8">
      <w:pPr>
        <w:pStyle w:val="CommentText"/>
      </w:pPr>
      <w:r>
        <w:rPr>
          <w:rStyle w:val="CommentReference"/>
        </w:rPr>
        <w:annotationRef/>
      </w:r>
      <w:r>
        <w:rPr>
          <w:rStyle w:val="CommentReference"/>
        </w:rPr>
        <w:annotationRef/>
      </w:r>
      <w:r>
        <w:t>Tested &amp; verified.</w:t>
      </w:r>
    </w:p>
  </w:comment>
  <w:comment w:id="14" w:author="Ashish Mahesh Jain" w:date="2021-07-02T12:52:00Z" w:initials="AMJ">
    <w:p w14:paraId="0CEADDC5" w14:textId="16901685" w:rsidR="00104FB8" w:rsidRDefault="00104FB8">
      <w:pPr>
        <w:pStyle w:val="CommentText"/>
      </w:pPr>
      <w:r>
        <w:rPr>
          <w:rStyle w:val="CommentReference"/>
        </w:rPr>
        <w:annotationRef/>
      </w:r>
      <w:r>
        <w:rPr>
          <w:rStyle w:val="CommentReference"/>
        </w:rPr>
        <w:annotationRef/>
      </w:r>
      <w:r>
        <w:t>Tested &amp; verified.</w:t>
      </w:r>
    </w:p>
  </w:comment>
  <w:comment w:id="15" w:author="Ashish Mahesh Jain" w:date="2021-07-02T12:52:00Z" w:initials="AMJ">
    <w:p w14:paraId="6FEDC3D3" w14:textId="2DF4DA41" w:rsidR="00EA71FB" w:rsidRDefault="00EA71FB">
      <w:pPr>
        <w:pStyle w:val="CommentText"/>
      </w:pPr>
      <w:r>
        <w:rPr>
          <w:rStyle w:val="CommentReference"/>
        </w:rPr>
        <w:annotationRef/>
      </w:r>
      <w:r>
        <w:rPr>
          <w:rStyle w:val="CommentReference"/>
        </w:rPr>
        <w:annotationRef/>
      </w:r>
      <w:r>
        <w:t>Tested &amp; verified.</w:t>
      </w:r>
    </w:p>
  </w:comment>
  <w:comment w:id="16" w:author="Mahesh Dhyani" w:date="2021-06-14T14:13:00Z" w:initials="MD">
    <w:p w14:paraId="01CC7FDC" w14:textId="77777777" w:rsidR="005D68A6" w:rsidRDefault="005D68A6">
      <w:pPr>
        <w:pStyle w:val="CommentText"/>
      </w:pPr>
      <w:r>
        <w:rPr>
          <w:rStyle w:val="CommentReference"/>
        </w:rPr>
        <w:annotationRef/>
      </w:r>
      <w:r>
        <w:t>Retain style</w:t>
      </w:r>
    </w:p>
    <w:p w14:paraId="751C9103" w14:textId="2D110A7F" w:rsidR="005D68A6" w:rsidRDefault="005D68A6">
      <w:pPr>
        <w:pStyle w:val="CommentText"/>
      </w:pPr>
    </w:p>
  </w:comment>
  <w:comment w:id="17" w:author="Mahesh Dhyani" w:date="2021-06-14T14:07:00Z" w:initials="MD">
    <w:p w14:paraId="61CCFFCE" w14:textId="7DFCE1FE" w:rsidR="00E2073F" w:rsidRDefault="00E2073F">
      <w:pPr>
        <w:pStyle w:val="CommentText"/>
      </w:pPr>
      <w:r>
        <w:rPr>
          <w:rStyle w:val="CommentReference"/>
        </w:rPr>
        <w:annotationRef/>
      </w:r>
      <w:r>
        <w:t>Shorten</w:t>
      </w:r>
    </w:p>
  </w:comment>
  <w:comment w:id="18" w:author="Ashish Mahesh Jain" w:date="2021-07-02T12:53:00Z" w:initials="AMJ">
    <w:p w14:paraId="2565CAE1" w14:textId="62EB6E69" w:rsidR="00EA71FB" w:rsidRDefault="00EA71FB">
      <w:pPr>
        <w:pStyle w:val="CommentText"/>
      </w:pPr>
      <w:r>
        <w:rPr>
          <w:rStyle w:val="CommentReference"/>
        </w:rPr>
        <w:annotationRef/>
      </w:r>
      <w:r>
        <w:rPr>
          <w:rStyle w:val="CommentReference"/>
        </w:rPr>
        <w:annotationRef/>
      </w:r>
      <w:r>
        <w:t>Tested &amp; verified.</w:t>
      </w:r>
    </w:p>
  </w:comment>
  <w:comment w:id="19" w:author="Ashish Mahesh Jain" w:date="2021-07-02T12:53:00Z" w:initials="AMJ">
    <w:p w14:paraId="7CF79C9D" w14:textId="1CBABF5A" w:rsidR="00EA71FB" w:rsidRDefault="00EA71FB">
      <w:pPr>
        <w:pStyle w:val="CommentText"/>
      </w:pPr>
      <w:r>
        <w:rPr>
          <w:rStyle w:val="CommentReference"/>
        </w:rPr>
        <w:annotationRef/>
      </w:r>
      <w:r>
        <w:rPr>
          <w:rStyle w:val="CommentReference"/>
        </w:rPr>
        <w:annotationRef/>
      </w:r>
      <w:r>
        <w:t>Tested &amp; verified.</w:t>
      </w:r>
    </w:p>
  </w:comment>
  <w:comment w:id="20" w:author="Ashish Mahesh Jain" w:date="2021-07-02T12:53:00Z" w:initials="AMJ">
    <w:p w14:paraId="434BA288" w14:textId="638AA056" w:rsidR="00EA71FB" w:rsidRDefault="00EA71FB">
      <w:pPr>
        <w:pStyle w:val="CommentText"/>
      </w:pPr>
      <w:r>
        <w:rPr>
          <w:rStyle w:val="CommentReference"/>
        </w:rPr>
        <w:annotationRef/>
      </w:r>
      <w:r>
        <w:rPr>
          <w:rStyle w:val="CommentReference"/>
        </w:rPr>
        <w:annotationRef/>
      </w:r>
      <w:r>
        <w:t>Tested &amp; verified.</w:t>
      </w:r>
    </w:p>
  </w:comment>
  <w:comment w:id="21" w:author="Ashish Mahesh Jain" w:date="2021-07-02T12:53:00Z" w:initials="AMJ">
    <w:p w14:paraId="5835F86E" w14:textId="68B45199" w:rsidR="00EA71FB" w:rsidRDefault="00EA71FB">
      <w:pPr>
        <w:pStyle w:val="CommentText"/>
      </w:pPr>
      <w:r>
        <w:rPr>
          <w:rStyle w:val="CommentReference"/>
        </w:rPr>
        <w:annotationRef/>
      </w:r>
      <w:r>
        <w:rPr>
          <w:rStyle w:val="CommentReference"/>
        </w:rPr>
        <w:annotationRef/>
      </w:r>
      <w:r>
        <w:t>Tested &amp; verified.</w:t>
      </w:r>
    </w:p>
  </w:comment>
  <w:comment w:id="22" w:author="Ashish Mahesh Jain" w:date="2021-07-02T12:54:00Z" w:initials="AMJ">
    <w:p w14:paraId="68AB522A" w14:textId="211F8C5D" w:rsidR="00EA71FB" w:rsidRDefault="00EA71FB">
      <w:pPr>
        <w:pStyle w:val="CommentText"/>
      </w:pPr>
      <w:r>
        <w:rPr>
          <w:rStyle w:val="CommentReference"/>
        </w:rPr>
        <w:annotationRef/>
      </w:r>
      <w:r>
        <w:rPr>
          <w:rStyle w:val="CommentReference"/>
        </w:rPr>
        <w:annotationRef/>
      </w:r>
      <w:r>
        <w:t>Tested &amp; verified.</w:t>
      </w:r>
    </w:p>
  </w:comment>
  <w:comment w:id="23" w:author="Ashish Mahesh Jain" w:date="2021-07-02T12:54:00Z" w:initials="AMJ">
    <w:p w14:paraId="52588ED8" w14:textId="2A572626" w:rsidR="00EA71FB" w:rsidRDefault="00EA71FB">
      <w:pPr>
        <w:pStyle w:val="CommentText"/>
      </w:pPr>
      <w:r>
        <w:rPr>
          <w:rStyle w:val="CommentReference"/>
        </w:rPr>
        <w:annotationRef/>
      </w:r>
      <w:r>
        <w:rPr>
          <w:rStyle w:val="CommentReference"/>
        </w:rPr>
        <w:annotationRef/>
      </w:r>
      <w:r>
        <w:t>Tested &amp; verified.</w:t>
      </w:r>
    </w:p>
  </w:comment>
  <w:comment w:id="24" w:author="Ashish Mahesh Jain" w:date="2021-07-02T12:54:00Z" w:initials="AMJ">
    <w:p w14:paraId="6C5F5692" w14:textId="250A1509" w:rsidR="00EA71FB" w:rsidRDefault="00EA71FB">
      <w:pPr>
        <w:pStyle w:val="CommentText"/>
      </w:pPr>
      <w:r>
        <w:rPr>
          <w:rStyle w:val="CommentReference"/>
        </w:rPr>
        <w:annotationRef/>
      </w:r>
      <w:r>
        <w:rPr>
          <w:rStyle w:val="CommentReference"/>
        </w:rPr>
        <w:annotationRef/>
      </w:r>
      <w:r>
        <w:t>Tested &amp; verified.</w:t>
      </w:r>
    </w:p>
  </w:comment>
  <w:comment w:id="25" w:author="Ashish Mahesh Jain" w:date="2021-07-02T12:54:00Z" w:initials="AMJ">
    <w:p w14:paraId="0ED5CFFE" w14:textId="0A2F7857" w:rsidR="00EA71FB" w:rsidRDefault="00EA71FB">
      <w:pPr>
        <w:pStyle w:val="CommentText"/>
      </w:pPr>
      <w:r>
        <w:rPr>
          <w:rStyle w:val="CommentReference"/>
        </w:rPr>
        <w:annotationRef/>
      </w:r>
      <w:r>
        <w:rPr>
          <w:rStyle w:val="CommentReference"/>
        </w:rPr>
        <w:annotationRef/>
      </w:r>
      <w:r>
        <w:t>Tested &amp; verified.</w:t>
      </w:r>
    </w:p>
  </w:comment>
  <w:comment w:id="26" w:author="Ashish Mahesh Jain" w:date="2021-07-02T12:55:00Z" w:initials="AMJ">
    <w:p w14:paraId="5A2862F1" w14:textId="64D8DB2E" w:rsidR="00EA71FB" w:rsidRDefault="00EA71FB">
      <w:pPr>
        <w:pStyle w:val="CommentText"/>
      </w:pPr>
      <w:r>
        <w:rPr>
          <w:rStyle w:val="CommentReference"/>
        </w:rPr>
        <w:annotationRef/>
      </w:r>
      <w:r>
        <w:rPr>
          <w:rStyle w:val="CommentReference"/>
        </w:rPr>
        <w:annotationRef/>
      </w:r>
      <w:r>
        <w:t>Tested &amp; verified.</w:t>
      </w:r>
    </w:p>
  </w:comment>
  <w:comment w:id="27" w:author="Ashish Mahesh Jain" w:date="2021-07-02T12:26:00Z" w:initials="AMJ">
    <w:p w14:paraId="11EEB065" w14:textId="0CF1CECA" w:rsidR="00207407" w:rsidRDefault="00207407">
      <w:pPr>
        <w:pStyle w:val="CommentText"/>
      </w:pPr>
      <w:r>
        <w:t>Getting Error:</w:t>
      </w:r>
    </w:p>
    <w:p w14:paraId="39AD7510" w14:textId="77777777" w:rsidR="00207407" w:rsidRDefault="00207407">
      <w:pPr>
        <w:pStyle w:val="CommentText"/>
      </w:pPr>
      <w:r>
        <w:rPr>
          <w:rStyle w:val="CommentReference"/>
        </w:rPr>
        <w:annotationRef/>
      </w:r>
      <w:r w:rsidRPr="00207407">
        <w:t>NameError: name 'max_auc' is not defined</w:t>
      </w:r>
    </w:p>
    <w:p w14:paraId="3234FEB5" w14:textId="23B001B4" w:rsidR="00207407" w:rsidRDefault="00207407">
      <w:pPr>
        <w:pStyle w:val="CommentText"/>
      </w:pPr>
      <w:r>
        <w:t>Tested &amp; verified.</w:t>
      </w:r>
    </w:p>
  </w:comment>
  <w:comment w:id="28" w:author="Ashish Mahesh Jain" w:date="2021-07-02T12:55:00Z" w:initials="AMJ">
    <w:p w14:paraId="6144C5BC" w14:textId="13A65A04" w:rsidR="00596DF7" w:rsidRDefault="00596DF7">
      <w:pPr>
        <w:pStyle w:val="CommentText"/>
      </w:pPr>
      <w:r>
        <w:rPr>
          <w:rStyle w:val="CommentReference"/>
        </w:rPr>
        <w:annotationRef/>
      </w:r>
      <w:r>
        <w:rPr>
          <w:rStyle w:val="CommentReference"/>
        </w:rPr>
        <w:annotationRef/>
      </w:r>
      <w:r>
        <w:t>Tested &amp; verified.</w:t>
      </w:r>
    </w:p>
  </w:comment>
  <w:comment w:id="29" w:author="Ashish Mahesh Jain" w:date="2021-07-02T12:55:00Z" w:initials="AMJ">
    <w:p w14:paraId="585DD6B8" w14:textId="2DEE6D80" w:rsidR="004925F8" w:rsidRDefault="004925F8">
      <w:pPr>
        <w:pStyle w:val="CommentText"/>
      </w:pPr>
      <w:r>
        <w:rPr>
          <w:rStyle w:val="CommentReference"/>
        </w:rPr>
        <w:annotationRef/>
      </w:r>
      <w:r>
        <w:rPr>
          <w:rStyle w:val="CommentReference"/>
        </w:rPr>
        <w:annotationRef/>
      </w:r>
      <w:r>
        <w:t>Tested &amp; verified.</w:t>
      </w:r>
    </w:p>
  </w:comment>
  <w:comment w:id="30" w:author="Ashish Mahesh Jain" w:date="2021-07-02T12:56:00Z" w:initials="AMJ">
    <w:p w14:paraId="2A43463D" w14:textId="03FF6C23" w:rsidR="00B603EF" w:rsidRDefault="00B603EF">
      <w:pPr>
        <w:pStyle w:val="CommentText"/>
      </w:pPr>
      <w:r>
        <w:rPr>
          <w:rStyle w:val="CommentReference"/>
        </w:rPr>
        <w:annotationRef/>
      </w:r>
      <w:r>
        <w:rPr>
          <w:rStyle w:val="CommentReference"/>
        </w:rPr>
        <w:annotationRef/>
      </w:r>
      <w:r>
        <w:t>Tested &amp; verified.</w:t>
      </w:r>
    </w:p>
  </w:comment>
  <w:comment w:id="31" w:author="Ashish Mahesh Jain" w:date="2021-07-02T12:56:00Z" w:initials="AMJ">
    <w:p w14:paraId="78E43E12" w14:textId="7192E9DB" w:rsidR="00B603EF" w:rsidRDefault="00B603EF">
      <w:pPr>
        <w:pStyle w:val="CommentText"/>
      </w:pPr>
      <w:r>
        <w:rPr>
          <w:rStyle w:val="CommentReference"/>
        </w:rPr>
        <w:annotationRef/>
      </w:r>
      <w:r>
        <w:rPr>
          <w:rStyle w:val="CommentReference"/>
        </w:rPr>
        <w:annotationRef/>
      </w:r>
      <w:r>
        <w:t>Tested &amp; verified.</w:t>
      </w:r>
    </w:p>
  </w:comment>
  <w:comment w:id="32" w:author="Ashish Mahesh Jain" w:date="2021-07-02T12:56:00Z" w:initials="AMJ">
    <w:p w14:paraId="2C227CAF" w14:textId="1A5ACF75" w:rsidR="00B603EF" w:rsidRDefault="00B603EF">
      <w:pPr>
        <w:pStyle w:val="CommentText"/>
      </w:pPr>
      <w:r>
        <w:rPr>
          <w:rStyle w:val="CommentReference"/>
        </w:rPr>
        <w:annotationRef/>
      </w:r>
      <w:r>
        <w:rPr>
          <w:rStyle w:val="CommentReference"/>
        </w:rPr>
        <w:annotationRef/>
      </w:r>
      <w:r>
        <w:t>Tested &amp; verified.</w:t>
      </w:r>
    </w:p>
  </w:comment>
  <w:comment w:id="33" w:author="Ashish Mahesh Jain" w:date="2021-07-02T12:56:00Z" w:initials="AMJ">
    <w:p w14:paraId="28D56FE1" w14:textId="0AA4FF0C" w:rsidR="00B603EF" w:rsidRDefault="00B603EF">
      <w:pPr>
        <w:pStyle w:val="CommentText"/>
      </w:pPr>
      <w:r>
        <w:rPr>
          <w:rStyle w:val="CommentReference"/>
        </w:rPr>
        <w:annotationRef/>
      </w:r>
      <w:r>
        <w:rPr>
          <w:rStyle w:val="CommentReference"/>
        </w:rPr>
        <w:annotationRef/>
      </w:r>
      <w:r>
        <w:t>Tested &amp; verified.</w:t>
      </w:r>
    </w:p>
  </w:comment>
  <w:comment w:id="34" w:author="Ashish Mahesh Jain" w:date="2021-07-02T12:56:00Z" w:initials="AMJ">
    <w:p w14:paraId="76D92A40" w14:textId="58D78CD4" w:rsidR="00B603EF" w:rsidRDefault="00B603EF">
      <w:pPr>
        <w:pStyle w:val="CommentText"/>
      </w:pPr>
      <w:r>
        <w:rPr>
          <w:rStyle w:val="CommentReference"/>
        </w:rPr>
        <w:annotationRef/>
      </w:r>
      <w:r>
        <w:rPr>
          <w:rStyle w:val="CommentReference"/>
        </w:rPr>
        <w:annotationRef/>
      </w:r>
      <w:r>
        <w:t>Tested &amp; verified.</w:t>
      </w:r>
    </w:p>
  </w:comment>
  <w:comment w:id="35" w:author="Ashish Mahesh Jain" w:date="2021-07-02T12:57:00Z" w:initials="AMJ">
    <w:p w14:paraId="03AEFAB0" w14:textId="0520F5F9" w:rsidR="00B603EF" w:rsidRDefault="00B603EF">
      <w:pPr>
        <w:pStyle w:val="CommentText"/>
      </w:pPr>
      <w:r>
        <w:rPr>
          <w:rStyle w:val="CommentReference"/>
        </w:rPr>
        <w:annotationRef/>
      </w:r>
      <w:r>
        <w:rPr>
          <w:rStyle w:val="CommentReference"/>
        </w:rPr>
        <w:annotationRef/>
      </w:r>
      <w:r>
        <w:t>Tested &amp; verified.</w:t>
      </w:r>
    </w:p>
  </w:comment>
  <w:comment w:id="36" w:author="Ashish Mahesh Jain" w:date="2021-07-02T12:57:00Z" w:initials="AMJ">
    <w:p w14:paraId="5C891052" w14:textId="3A0D5EE8" w:rsidR="00B603EF" w:rsidRDefault="00B603EF">
      <w:pPr>
        <w:pStyle w:val="CommentText"/>
      </w:pPr>
      <w:r>
        <w:rPr>
          <w:rStyle w:val="CommentReference"/>
        </w:rPr>
        <w:annotationRef/>
      </w:r>
      <w:r>
        <w:rPr>
          <w:rStyle w:val="CommentReference"/>
        </w:rPr>
        <w:annotationRef/>
      </w:r>
      <w:r>
        <w:t>Tested &amp; verified.</w:t>
      </w:r>
    </w:p>
  </w:comment>
  <w:comment w:id="37" w:author="Ashish Mahesh Jain" w:date="2021-07-02T12:57:00Z" w:initials="AMJ">
    <w:p w14:paraId="21B6AAF0" w14:textId="365049B4" w:rsidR="00B603EF" w:rsidRDefault="00B603EF">
      <w:pPr>
        <w:pStyle w:val="CommentText"/>
      </w:pPr>
      <w:r>
        <w:rPr>
          <w:rStyle w:val="CommentReference"/>
        </w:rPr>
        <w:annotationRef/>
      </w:r>
      <w:r>
        <w:rPr>
          <w:rStyle w:val="CommentReference"/>
        </w:rPr>
        <w:annotationRef/>
      </w:r>
      <w:r>
        <w:t>Tested &amp; verified.</w:t>
      </w:r>
    </w:p>
  </w:comment>
  <w:comment w:id="38" w:author="Ashish Mahesh Jain" w:date="2021-07-02T12:57:00Z" w:initials="AMJ">
    <w:p w14:paraId="41285F46" w14:textId="29B3288E" w:rsidR="00B603EF" w:rsidRDefault="00B603EF">
      <w:pPr>
        <w:pStyle w:val="CommentText"/>
      </w:pPr>
      <w:r>
        <w:rPr>
          <w:rStyle w:val="CommentReference"/>
        </w:rPr>
        <w:annotationRef/>
      </w:r>
      <w:r>
        <w:rPr>
          <w:rStyle w:val="CommentReference"/>
        </w:rPr>
        <w:annotationRef/>
      </w:r>
      <w:r>
        <w:t>Tested &amp; verified.</w:t>
      </w:r>
    </w:p>
  </w:comment>
  <w:comment w:id="39" w:author="Ashish Mahesh Jain" w:date="2021-07-02T12:59:00Z" w:initials="AMJ">
    <w:p w14:paraId="148BEB6F" w14:textId="0F9C22C3" w:rsidR="00887298" w:rsidRDefault="00887298">
      <w:pPr>
        <w:pStyle w:val="CommentText"/>
      </w:pPr>
      <w:r>
        <w:rPr>
          <w:rStyle w:val="CommentReference"/>
        </w:rPr>
        <w:annotationRef/>
      </w:r>
      <w:r>
        <w:rPr>
          <w:rStyle w:val="CommentReference"/>
        </w:rPr>
        <w:annotationRef/>
      </w:r>
      <w:r>
        <w:t>Tested &amp; verified.</w:t>
      </w:r>
    </w:p>
  </w:comment>
  <w:comment w:id="40" w:author="Ashish Mahesh Jain" w:date="2021-07-02T13:00:00Z" w:initials="AMJ">
    <w:p w14:paraId="73EE396D" w14:textId="17426E25" w:rsidR="00887298" w:rsidRDefault="00887298">
      <w:pPr>
        <w:pStyle w:val="CommentText"/>
      </w:pPr>
      <w:r>
        <w:rPr>
          <w:rStyle w:val="CommentReference"/>
        </w:rPr>
        <w:annotationRef/>
      </w:r>
      <w:r>
        <w:rPr>
          <w:rStyle w:val="CommentReference"/>
        </w:rPr>
        <w:annotationRef/>
      </w:r>
      <w:r>
        <w:t>Tested &amp; verified.</w:t>
      </w:r>
    </w:p>
  </w:comment>
  <w:comment w:id="41" w:author="Mahesh Dhyani" w:date="2021-06-14T14:07:00Z" w:initials="MD">
    <w:p w14:paraId="6976B8CB" w14:textId="05682726" w:rsidR="00E2073F" w:rsidRDefault="00E2073F">
      <w:pPr>
        <w:pStyle w:val="CommentText"/>
      </w:pPr>
      <w:r>
        <w:rPr>
          <w:rStyle w:val="CommentReference"/>
        </w:rPr>
        <w:annotationRef/>
      </w:r>
      <w:r>
        <w:t>shorten</w:t>
      </w:r>
    </w:p>
  </w:comment>
  <w:comment w:id="42" w:author="Ashish Mahesh Jain" w:date="2021-07-02T13:00:00Z" w:initials="AMJ">
    <w:p w14:paraId="6A88367D" w14:textId="0CE3BA4E" w:rsidR="00887298" w:rsidRDefault="00887298">
      <w:pPr>
        <w:pStyle w:val="CommentText"/>
      </w:pPr>
      <w:r>
        <w:rPr>
          <w:rStyle w:val="CommentReference"/>
        </w:rPr>
        <w:annotationRef/>
      </w:r>
      <w:r>
        <w:rPr>
          <w:rStyle w:val="CommentReference"/>
        </w:rPr>
        <w:annotationRef/>
      </w:r>
      <w:r>
        <w:t>Tested &amp; verified.</w:t>
      </w:r>
    </w:p>
  </w:comment>
  <w:comment w:id="43" w:author="Ashish Mahesh Jain" w:date="2021-07-02T13:00:00Z" w:initials="AMJ">
    <w:p w14:paraId="176F039A" w14:textId="7252E6E8" w:rsidR="00887298" w:rsidRDefault="00887298">
      <w:pPr>
        <w:pStyle w:val="CommentText"/>
      </w:pPr>
      <w:r>
        <w:rPr>
          <w:rStyle w:val="CommentReference"/>
        </w:rPr>
        <w:annotationRef/>
      </w:r>
      <w:r>
        <w:rPr>
          <w:rStyle w:val="CommentReference"/>
        </w:rPr>
        <w:annotationRef/>
      </w:r>
      <w:r>
        <w:t>Tested &amp; verified.</w:t>
      </w:r>
    </w:p>
  </w:comment>
  <w:comment w:id="44" w:author="Ashish Mahesh Jain" w:date="2021-07-02T13:01:00Z" w:initials="AMJ">
    <w:p w14:paraId="66D957C9" w14:textId="054333A4" w:rsidR="00C24485" w:rsidRDefault="00C24485">
      <w:pPr>
        <w:pStyle w:val="CommentText"/>
      </w:pPr>
      <w:r>
        <w:rPr>
          <w:rStyle w:val="CommentReference"/>
        </w:rPr>
        <w:annotationRef/>
      </w:r>
      <w:r>
        <w:rPr>
          <w:rStyle w:val="CommentReference"/>
        </w:rPr>
        <w:annotationRef/>
      </w:r>
      <w:r>
        <w:t>Tested &amp; verified.</w:t>
      </w:r>
    </w:p>
  </w:comment>
  <w:comment w:id="45" w:author="Ashish Mahesh Jain" w:date="2021-07-02T13:01:00Z" w:initials="AMJ">
    <w:p w14:paraId="27A19CC2" w14:textId="51B61A45" w:rsidR="00761CF9" w:rsidRDefault="00761CF9">
      <w:pPr>
        <w:pStyle w:val="CommentText"/>
      </w:pPr>
      <w:r>
        <w:rPr>
          <w:rStyle w:val="CommentReference"/>
        </w:rPr>
        <w:annotationRef/>
      </w:r>
      <w:r>
        <w:rPr>
          <w:rStyle w:val="CommentReference"/>
        </w:rPr>
        <w:annotationRef/>
      </w:r>
      <w:r>
        <w:t>Tested &amp; verified.</w:t>
      </w:r>
    </w:p>
  </w:comment>
  <w:comment w:id="46" w:author="Ashish Mahesh Jain" w:date="2021-07-02T13:01:00Z" w:initials="AMJ">
    <w:p w14:paraId="745DA2FE" w14:textId="62AAE485" w:rsidR="00725E78" w:rsidRDefault="00725E78">
      <w:pPr>
        <w:pStyle w:val="CommentText"/>
      </w:pPr>
      <w:r>
        <w:rPr>
          <w:rStyle w:val="CommentReference"/>
        </w:rPr>
        <w:annotationRef/>
      </w:r>
      <w:r>
        <w:rPr>
          <w:rStyle w:val="CommentReference"/>
        </w:rPr>
        <w:annotationRef/>
      </w:r>
      <w:r>
        <w:t>Tested &amp; verified.</w:t>
      </w:r>
    </w:p>
  </w:comment>
  <w:comment w:id="47" w:author="Ashish Mahesh Jain" w:date="2021-07-02T13:02:00Z" w:initials="AMJ">
    <w:p w14:paraId="510DB88D" w14:textId="6F63BC33" w:rsidR="00725E78" w:rsidRDefault="00725E78">
      <w:pPr>
        <w:pStyle w:val="CommentText"/>
      </w:pPr>
      <w:r>
        <w:rPr>
          <w:rStyle w:val="CommentReference"/>
        </w:rPr>
        <w:annotationRef/>
      </w:r>
      <w:r>
        <w:rPr>
          <w:rStyle w:val="CommentReference"/>
        </w:rPr>
        <w:annotationRef/>
      </w:r>
      <w:r>
        <w:t>Tested &amp; verified.</w:t>
      </w:r>
    </w:p>
  </w:comment>
  <w:comment w:id="48" w:author="Ashish Mahesh Jain" w:date="2021-07-02T13:02:00Z" w:initials="AMJ">
    <w:p w14:paraId="6037F393" w14:textId="2BE75C98" w:rsidR="00725E78" w:rsidRDefault="00725E78">
      <w:pPr>
        <w:pStyle w:val="CommentText"/>
      </w:pPr>
      <w:r>
        <w:rPr>
          <w:rStyle w:val="CommentReference"/>
        </w:rPr>
        <w:annotationRef/>
      </w:r>
      <w:r>
        <w:rPr>
          <w:rStyle w:val="CommentReference"/>
        </w:rPr>
        <w:annotationRef/>
      </w:r>
      <w:r>
        <w:t>Tested &amp; verified.</w:t>
      </w:r>
    </w:p>
  </w:comment>
  <w:comment w:id="49" w:author="Ashish Mahesh Jain" w:date="2021-07-02T13:02:00Z" w:initials="AMJ">
    <w:p w14:paraId="65D7EBF0" w14:textId="52A427FF" w:rsidR="00725E78" w:rsidRDefault="00725E78">
      <w:pPr>
        <w:pStyle w:val="CommentText"/>
      </w:pPr>
      <w:r>
        <w:rPr>
          <w:rStyle w:val="CommentReference"/>
        </w:rPr>
        <w:annotationRef/>
      </w:r>
      <w:r>
        <w:rPr>
          <w:rStyle w:val="CommentReference"/>
        </w:rPr>
        <w:annotationRef/>
      </w:r>
      <w:r>
        <w:t>Tested &amp; verified.</w:t>
      </w:r>
    </w:p>
  </w:comment>
  <w:comment w:id="50" w:author="Mahesh Dhyani" w:date="2021-06-14T14:07:00Z" w:initials="MD">
    <w:p w14:paraId="07B2948E" w14:textId="3E5FC538" w:rsidR="00E2073F" w:rsidRDefault="00E2073F">
      <w:pPr>
        <w:pStyle w:val="CommentText"/>
      </w:pPr>
      <w:r>
        <w:rPr>
          <w:rStyle w:val="CommentReference"/>
        </w:rPr>
        <w:annotationRef/>
      </w:r>
      <w:r>
        <w:t>shorten</w:t>
      </w:r>
    </w:p>
  </w:comment>
  <w:comment w:id="51" w:author="Ashish Mahesh Jain" w:date="2021-07-02T13:03:00Z" w:initials="AMJ">
    <w:p w14:paraId="7E9F4AFB" w14:textId="77D68292" w:rsidR="00725E78" w:rsidRDefault="00725E78">
      <w:pPr>
        <w:pStyle w:val="CommentText"/>
      </w:pPr>
      <w:r>
        <w:rPr>
          <w:rStyle w:val="CommentReference"/>
        </w:rPr>
        <w:annotationRef/>
      </w:r>
      <w:r>
        <w:rPr>
          <w:rStyle w:val="CommentReference"/>
        </w:rPr>
        <w:annotationRef/>
      </w:r>
      <w:r>
        <w:t>Tested &amp; verified.</w:t>
      </w:r>
    </w:p>
  </w:comment>
  <w:comment w:id="52" w:author="Ashish Mahesh Jain" w:date="2021-07-02T13:03:00Z" w:initials="AMJ">
    <w:p w14:paraId="7B5C06C8" w14:textId="1F95DCE1" w:rsidR="00725E78" w:rsidRDefault="00725E78">
      <w:pPr>
        <w:pStyle w:val="CommentText"/>
      </w:pPr>
      <w:r>
        <w:rPr>
          <w:rStyle w:val="CommentReference"/>
        </w:rPr>
        <w:annotationRef/>
      </w:r>
      <w:r>
        <w:rPr>
          <w:rStyle w:val="CommentReference"/>
        </w:rPr>
        <w:annotationRef/>
      </w:r>
      <w:r>
        <w:t>Tested &amp; verified.</w:t>
      </w:r>
    </w:p>
  </w:comment>
  <w:comment w:id="53" w:author="Ashish Mahesh Jain" w:date="2021-07-02T13:03:00Z" w:initials="AMJ">
    <w:p w14:paraId="53475AE2" w14:textId="40D89C6C" w:rsidR="00725E78" w:rsidRDefault="00725E78">
      <w:pPr>
        <w:pStyle w:val="CommentText"/>
      </w:pPr>
      <w:r>
        <w:rPr>
          <w:rStyle w:val="CommentReference"/>
        </w:rPr>
        <w:annotationRef/>
      </w:r>
      <w:r>
        <w:rPr>
          <w:rStyle w:val="CommentReference"/>
        </w:rPr>
        <w:annotationRef/>
      </w:r>
      <w:r>
        <w:t>Tested &amp; verified.</w:t>
      </w:r>
    </w:p>
  </w:comment>
  <w:comment w:id="54" w:author="Ashish Mahesh Jain" w:date="2021-07-02T13:03:00Z" w:initials="AMJ">
    <w:p w14:paraId="50F5B91E" w14:textId="6E981601" w:rsidR="00725E78" w:rsidRDefault="00725E78">
      <w:pPr>
        <w:pStyle w:val="CommentText"/>
      </w:pPr>
      <w:r>
        <w:rPr>
          <w:rStyle w:val="CommentReference"/>
        </w:rPr>
        <w:annotationRef/>
      </w:r>
      <w:r>
        <w:rPr>
          <w:rStyle w:val="CommentReference"/>
        </w:rPr>
        <w:annotationRef/>
      </w:r>
      <w:r>
        <w:t>Tested &amp; verified.</w:t>
      </w:r>
    </w:p>
  </w:comment>
  <w:comment w:id="55" w:author="Ashish Mahesh Jain" w:date="2021-07-02T13:03:00Z" w:initials="AMJ">
    <w:p w14:paraId="401C1655" w14:textId="591DB830" w:rsidR="005B23BA" w:rsidRDefault="005B23BA">
      <w:pPr>
        <w:pStyle w:val="CommentText"/>
      </w:pPr>
      <w:r>
        <w:rPr>
          <w:rStyle w:val="CommentReference"/>
        </w:rPr>
        <w:annotationRef/>
      </w:r>
      <w:r>
        <w:rPr>
          <w:rStyle w:val="CommentReference"/>
        </w:rPr>
        <w:annotationRef/>
      </w:r>
      <w:r>
        <w:t>Tested &amp; verified.</w:t>
      </w:r>
    </w:p>
  </w:comment>
  <w:comment w:id="56" w:author="Ashish Mahesh Jain" w:date="2021-07-02T13:04:00Z" w:initials="AMJ">
    <w:p w14:paraId="0F9F7FAC" w14:textId="0307C819" w:rsidR="00793B3F" w:rsidRDefault="00793B3F">
      <w:pPr>
        <w:pStyle w:val="CommentText"/>
      </w:pPr>
      <w:r>
        <w:rPr>
          <w:rStyle w:val="CommentReference"/>
        </w:rPr>
        <w:annotationRef/>
      </w:r>
      <w:r>
        <w:rPr>
          <w:rStyle w:val="CommentReference"/>
        </w:rPr>
        <w:annotationRef/>
      </w:r>
      <w:r>
        <w:t>Tested &amp; verified.</w:t>
      </w:r>
    </w:p>
  </w:comment>
  <w:comment w:id="57" w:author="Ashish Mahesh Jain" w:date="2021-07-02T12:44:00Z" w:initials="AMJ">
    <w:p w14:paraId="65984E19" w14:textId="77777777" w:rsidR="00186B44" w:rsidRDefault="00186B44" w:rsidP="00186B44">
      <w:pPr>
        <w:pStyle w:val="CommentText"/>
      </w:pPr>
      <w:r>
        <w:rPr>
          <w:rStyle w:val="CommentReference"/>
        </w:rPr>
        <w:annotationRef/>
      </w:r>
      <w:r>
        <w:t>Getting Error:</w:t>
      </w:r>
    </w:p>
    <w:p w14:paraId="1EF90062" w14:textId="0EC15AB1" w:rsidR="00186B44" w:rsidRDefault="00186B44" w:rsidP="00186B44">
      <w:pPr>
        <w:pStyle w:val="CommentText"/>
      </w:pPr>
      <w:r>
        <w:rPr>
          <w:rStyle w:val="CommentReference"/>
        </w:rPr>
        <w:annotationRef/>
      </w:r>
      <w:r w:rsidRPr="00207407">
        <w:t>NameError: name 'max_auc</w:t>
      </w:r>
      <w:r>
        <w:t>_2</w:t>
      </w:r>
      <w:r w:rsidRPr="00207407">
        <w:t>' is not defined</w:t>
      </w:r>
    </w:p>
    <w:p w14:paraId="6FE47923" w14:textId="68AB4574" w:rsidR="00186B44" w:rsidRDefault="00186B44">
      <w:pPr>
        <w:pStyle w:val="CommentText"/>
      </w:pPr>
      <w:r>
        <w:t>Tested &amp; verified.</w:t>
      </w:r>
    </w:p>
  </w:comment>
  <w:comment w:id="58" w:author="Ashish Mahesh Jain" w:date="2021-07-02T13:05:00Z" w:initials="AMJ">
    <w:p w14:paraId="0526143E" w14:textId="1F86E05E" w:rsidR="005F51B0" w:rsidRDefault="005F51B0">
      <w:pPr>
        <w:pStyle w:val="CommentText"/>
      </w:pPr>
      <w:r>
        <w:rPr>
          <w:rStyle w:val="CommentReference"/>
        </w:rPr>
        <w:annotationRef/>
      </w:r>
      <w:r>
        <w:rPr>
          <w:rStyle w:val="CommentReference"/>
        </w:rPr>
        <w:annotationRef/>
      </w:r>
      <w:r>
        <w:t>Tested &amp; verified.</w:t>
      </w:r>
    </w:p>
  </w:comment>
  <w:comment w:id="59" w:author="Ashish Mahesh Jain" w:date="2021-07-02T13:05:00Z" w:initials="AMJ">
    <w:p w14:paraId="145A3D69" w14:textId="5E8DC3BC" w:rsidR="005F51B0" w:rsidRDefault="005F51B0">
      <w:pPr>
        <w:pStyle w:val="CommentText"/>
      </w:pPr>
      <w:r>
        <w:rPr>
          <w:rStyle w:val="CommentReference"/>
        </w:rPr>
        <w:annotationRef/>
      </w:r>
      <w:r>
        <w:rPr>
          <w:rStyle w:val="CommentReference"/>
        </w:rPr>
        <w:annotationRef/>
      </w:r>
      <w:r>
        <w:t>Tested &amp; verified.</w:t>
      </w:r>
    </w:p>
  </w:comment>
  <w:comment w:id="60" w:author="Ashish Mahesh Jain" w:date="2021-07-02T13:05:00Z" w:initials="AMJ">
    <w:p w14:paraId="7F9AFD6D" w14:textId="31AFCF12" w:rsidR="005F51B0" w:rsidRDefault="005F51B0">
      <w:pPr>
        <w:pStyle w:val="CommentText"/>
      </w:pPr>
      <w:r>
        <w:rPr>
          <w:rStyle w:val="CommentReference"/>
        </w:rPr>
        <w:annotationRef/>
      </w:r>
      <w:r>
        <w:rPr>
          <w:rStyle w:val="CommentReference"/>
        </w:rPr>
        <w:annotationRef/>
      </w:r>
      <w:r>
        <w:t>Tested &amp; verified.</w:t>
      </w:r>
    </w:p>
  </w:comment>
  <w:comment w:id="61" w:author="Ashish Mahesh Jain" w:date="2021-07-02T13:06:00Z" w:initials="AMJ">
    <w:p w14:paraId="239CCCD9" w14:textId="08396FC4" w:rsidR="00230334" w:rsidRDefault="00230334">
      <w:pPr>
        <w:pStyle w:val="CommentText"/>
      </w:pPr>
      <w:r>
        <w:rPr>
          <w:rStyle w:val="CommentReference"/>
        </w:rPr>
        <w:annotationRef/>
      </w:r>
      <w:r>
        <w:rPr>
          <w:rStyle w:val="CommentReference"/>
        </w:rPr>
        <w:annotationRef/>
      </w:r>
      <w:r>
        <w:t>Tested &amp; verified.</w:t>
      </w:r>
    </w:p>
  </w:comment>
  <w:comment w:id="62" w:author="Ashish Mahesh Jain" w:date="2021-07-02T13:06:00Z" w:initials="AMJ">
    <w:p w14:paraId="1E815858" w14:textId="58CB9412" w:rsidR="00230334" w:rsidRDefault="00230334">
      <w:pPr>
        <w:pStyle w:val="CommentText"/>
      </w:pPr>
      <w:r>
        <w:rPr>
          <w:rStyle w:val="CommentReference"/>
        </w:rPr>
        <w:annotationRef/>
      </w:r>
      <w:r>
        <w:rPr>
          <w:rStyle w:val="CommentReference"/>
        </w:rPr>
        <w:annotationRef/>
      </w:r>
      <w:r>
        <w:t>Tested &amp; verified.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551896" w15:done="0"/>
  <w15:commentEx w15:paraId="5367EA58" w15:done="0"/>
  <w15:commentEx w15:paraId="0B8F675C" w15:done="0"/>
  <w15:commentEx w15:paraId="3084B418" w15:done="0"/>
  <w15:commentEx w15:paraId="11EAED74" w15:done="0"/>
  <w15:commentEx w15:paraId="1BA41A62" w15:done="0"/>
  <w15:commentEx w15:paraId="1EB0BEAB" w15:done="0"/>
  <w15:commentEx w15:paraId="691D9A00" w15:done="0"/>
  <w15:commentEx w15:paraId="4856FA66" w15:done="0"/>
  <w15:commentEx w15:paraId="632F2C8C" w15:done="0"/>
  <w15:commentEx w15:paraId="06F7395A" w15:done="0"/>
  <w15:commentEx w15:paraId="1E895E81" w15:done="0"/>
  <w15:commentEx w15:paraId="69C90D87" w15:done="0"/>
  <w15:commentEx w15:paraId="196BA135" w15:done="0"/>
  <w15:commentEx w15:paraId="0CEADDC5" w15:done="0"/>
  <w15:commentEx w15:paraId="6FEDC3D3" w15:done="0"/>
  <w15:commentEx w15:paraId="751C9103" w15:done="0"/>
  <w15:commentEx w15:paraId="61CCFFCE" w15:done="0"/>
  <w15:commentEx w15:paraId="2565CAE1" w15:done="0"/>
  <w15:commentEx w15:paraId="7CF79C9D" w15:done="0"/>
  <w15:commentEx w15:paraId="434BA288" w15:done="0"/>
  <w15:commentEx w15:paraId="5835F86E" w15:done="0"/>
  <w15:commentEx w15:paraId="68AB522A" w15:done="0"/>
  <w15:commentEx w15:paraId="52588ED8" w15:done="0"/>
  <w15:commentEx w15:paraId="6C5F5692" w15:done="0"/>
  <w15:commentEx w15:paraId="0ED5CFFE" w15:done="0"/>
  <w15:commentEx w15:paraId="5A2862F1" w15:done="0"/>
  <w15:commentEx w15:paraId="3234FEB5" w15:done="0"/>
  <w15:commentEx w15:paraId="6144C5BC" w15:done="0"/>
  <w15:commentEx w15:paraId="585DD6B8" w15:done="0"/>
  <w15:commentEx w15:paraId="2A43463D" w15:done="0"/>
  <w15:commentEx w15:paraId="78E43E12" w15:done="0"/>
  <w15:commentEx w15:paraId="2C227CAF" w15:done="0"/>
  <w15:commentEx w15:paraId="28D56FE1" w15:done="0"/>
  <w15:commentEx w15:paraId="76D92A40" w15:done="0"/>
  <w15:commentEx w15:paraId="03AEFAB0" w15:done="0"/>
  <w15:commentEx w15:paraId="5C891052" w15:done="0"/>
  <w15:commentEx w15:paraId="21B6AAF0" w15:done="0"/>
  <w15:commentEx w15:paraId="41285F46" w15:done="0"/>
  <w15:commentEx w15:paraId="148BEB6F" w15:done="0"/>
  <w15:commentEx w15:paraId="73EE396D" w15:done="0"/>
  <w15:commentEx w15:paraId="6976B8CB" w15:done="0"/>
  <w15:commentEx w15:paraId="6A88367D" w15:done="0"/>
  <w15:commentEx w15:paraId="176F039A" w15:done="0"/>
  <w15:commentEx w15:paraId="66D957C9" w15:done="0"/>
  <w15:commentEx w15:paraId="27A19CC2" w15:done="0"/>
  <w15:commentEx w15:paraId="745DA2FE" w15:done="0"/>
  <w15:commentEx w15:paraId="510DB88D" w15:done="0"/>
  <w15:commentEx w15:paraId="6037F393" w15:done="0"/>
  <w15:commentEx w15:paraId="65D7EBF0" w15:done="0"/>
  <w15:commentEx w15:paraId="07B2948E" w15:done="0"/>
  <w15:commentEx w15:paraId="7E9F4AFB" w15:done="0"/>
  <w15:commentEx w15:paraId="7B5C06C8" w15:done="0"/>
  <w15:commentEx w15:paraId="53475AE2" w15:done="0"/>
  <w15:commentEx w15:paraId="50F5B91E" w15:done="0"/>
  <w15:commentEx w15:paraId="401C1655" w15:done="0"/>
  <w15:commentEx w15:paraId="0F9F7FAC" w15:done="0"/>
  <w15:commentEx w15:paraId="6FE47923" w15:done="0"/>
  <w15:commentEx w15:paraId="0526143E" w15:done="0"/>
  <w15:commentEx w15:paraId="145A3D69" w15:done="0"/>
  <w15:commentEx w15:paraId="7F9AFD6D" w15:done="0"/>
  <w15:commentEx w15:paraId="239CCCD9" w15:done="0"/>
  <w15:commentEx w15:paraId="1E81585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1E2C8" w16cex:dateUtc="2021-06-14T08:44:00Z"/>
  <w16cex:commentExtensible w16cex:durableId="248989FD" w16cex:dateUtc="2021-07-02T07:20:00Z"/>
  <w16cex:commentExtensible w16cex:durableId="24898A0F" w16cex:dateUtc="2021-07-02T07:20:00Z"/>
  <w16cex:commentExtensible w16cex:durableId="24898A19" w16cex:dateUtc="2021-07-02T07:20:00Z"/>
  <w16cex:commentExtensible w16cex:durableId="24897C93" w16cex:dateUtc="2021-07-02T06:22:00Z"/>
  <w16cex:commentExtensible w16cex:durableId="24898A28" w16cex:dateUtc="2021-07-02T07:20:00Z"/>
  <w16cex:commentExtensible w16cex:durableId="24898A34" w16cex:dateUtc="2021-07-02T07:21:00Z"/>
  <w16cex:commentExtensible w16cex:durableId="24898A3B" w16cex:dateUtc="2021-07-02T07:21:00Z"/>
  <w16cex:commentExtensible w16cex:durableId="24898A42" w16cex:dateUtc="2021-07-02T07:21:00Z"/>
  <w16cex:commentExtensible w16cex:durableId="24898A54" w16cex:dateUtc="2021-07-02T07:21:00Z"/>
  <w16cex:commentExtensible w16cex:durableId="24898A5A" w16cex:dateUtc="2021-07-02T07:21:00Z"/>
  <w16cex:commentExtensible w16cex:durableId="24898A66" w16cex:dateUtc="2021-07-02T07:21:00Z"/>
  <w16cex:commentExtensible w16cex:durableId="24898A74" w16cex:dateUtc="2021-07-02T07:22:00Z"/>
  <w16cex:commentExtensible w16cex:durableId="24898A7F" w16cex:dateUtc="2021-07-02T07:22:00Z"/>
  <w16cex:commentExtensible w16cex:durableId="24898A88" w16cex:dateUtc="2021-07-02T07:22:00Z"/>
  <w16cex:commentExtensible w16cex:durableId="24898A92" w16cex:dateUtc="2021-07-02T07:22:00Z"/>
  <w16cex:commentExtensible w16cex:durableId="2471E286" w16cex:dateUtc="2021-06-14T08:43:00Z"/>
  <w16cex:commentExtensible w16cex:durableId="2471E120" w16cex:dateUtc="2021-06-14T08:37:00Z"/>
  <w16cex:commentExtensible w16cex:durableId="24898AB3" w16cex:dateUtc="2021-07-02T07:23:00Z"/>
  <w16cex:commentExtensible w16cex:durableId="24898AB9" w16cex:dateUtc="2021-07-02T07:23:00Z"/>
  <w16cex:commentExtensible w16cex:durableId="24898AC0" w16cex:dateUtc="2021-07-02T07:23:00Z"/>
  <w16cex:commentExtensible w16cex:durableId="24898AD0" w16cex:dateUtc="2021-07-02T07:23:00Z"/>
  <w16cex:commentExtensible w16cex:durableId="24898AF4" w16cex:dateUtc="2021-07-02T07:24:00Z"/>
  <w16cex:commentExtensible w16cex:durableId="24898AFE" w16cex:dateUtc="2021-07-02T07:24:00Z"/>
  <w16cex:commentExtensible w16cex:durableId="24898B05" w16cex:dateUtc="2021-07-02T07:24:00Z"/>
  <w16cex:commentExtensible w16cex:durableId="24898B15" w16cex:dateUtc="2021-07-02T07:24:00Z"/>
  <w16cex:commentExtensible w16cex:durableId="24898B25" w16cex:dateUtc="2021-07-02T07:25:00Z"/>
  <w16cex:commentExtensible w16cex:durableId="24898482" w16cex:dateUtc="2021-07-02T06:56:00Z"/>
  <w16cex:commentExtensible w16cex:durableId="24898B48" w16cex:dateUtc="2021-07-02T07:25:00Z"/>
  <w16cex:commentExtensible w16cex:durableId="24898B5B" w16cex:dateUtc="2021-07-02T07:25:00Z"/>
  <w16cex:commentExtensible w16cex:durableId="24898B6A" w16cex:dateUtc="2021-07-02T07:26:00Z"/>
  <w16cex:commentExtensible w16cex:durableId="24898B74" w16cex:dateUtc="2021-07-02T07:26:00Z"/>
  <w16cex:commentExtensible w16cex:durableId="24898B85" w16cex:dateUtc="2021-07-02T07:26:00Z"/>
  <w16cex:commentExtensible w16cex:durableId="24898B8C" w16cex:dateUtc="2021-07-02T07:26:00Z"/>
  <w16cex:commentExtensible w16cex:durableId="24898B94" w16cex:dateUtc="2021-07-02T07:26:00Z"/>
  <w16cex:commentExtensible w16cex:durableId="24898BA0" w16cex:dateUtc="2021-07-02T07:27:00Z"/>
  <w16cex:commentExtensible w16cex:durableId="24898BA8" w16cex:dateUtc="2021-07-02T07:27:00Z"/>
  <w16cex:commentExtensible w16cex:durableId="24898BAE" w16cex:dateUtc="2021-07-02T07:27:00Z"/>
  <w16cex:commentExtensible w16cex:durableId="24898BB5" w16cex:dateUtc="2021-07-02T07:27:00Z"/>
  <w16cex:commentExtensible w16cex:durableId="24898C4C" w16cex:dateUtc="2021-07-02T07:29:00Z"/>
  <w16cex:commentExtensible w16cex:durableId="24898C53" w16cex:dateUtc="2021-07-02T07:30:00Z"/>
  <w16cex:commentExtensible w16cex:durableId="2471E127" w16cex:dateUtc="2021-06-14T08:37:00Z"/>
  <w16cex:commentExtensible w16cex:durableId="24898C66" w16cex:dateUtc="2021-07-02T07:30:00Z"/>
  <w16cex:commentExtensible w16cex:durableId="24898C7C" w16cex:dateUtc="2021-07-02T07:30:00Z"/>
  <w16cex:commentExtensible w16cex:durableId="24898CAD" w16cex:dateUtc="2021-07-02T07:31:00Z"/>
  <w16cex:commentExtensible w16cex:durableId="24898CB8" w16cex:dateUtc="2021-07-02T07:31:00Z"/>
  <w16cex:commentExtensible w16cex:durableId="24898CC3" w16cex:dateUtc="2021-07-02T07:31:00Z"/>
  <w16cex:commentExtensible w16cex:durableId="24898CCA" w16cex:dateUtc="2021-07-02T07:32:00Z"/>
  <w16cex:commentExtensible w16cex:durableId="24898CD2" w16cex:dateUtc="2021-07-02T07:32:00Z"/>
  <w16cex:commentExtensible w16cex:durableId="24898CF3" w16cex:dateUtc="2021-07-02T07:32:00Z"/>
  <w16cex:commentExtensible w16cex:durableId="2471E13A" w16cex:dateUtc="2021-06-14T08:37:00Z"/>
  <w16cex:commentExtensible w16cex:durableId="24898D09" w16cex:dateUtc="2021-07-02T07:33:00Z"/>
  <w16cex:commentExtensible w16cex:durableId="24898D0F" w16cex:dateUtc="2021-07-02T07:33:00Z"/>
  <w16cex:commentExtensible w16cex:durableId="24898D16" w16cex:dateUtc="2021-07-02T07:33:00Z"/>
  <w16cex:commentExtensible w16cex:durableId="24898D21" w16cex:dateUtc="2021-07-02T07:33:00Z"/>
  <w16cex:commentExtensible w16cex:durableId="24898D2C" w16cex:dateUtc="2021-07-02T07:33:00Z"/>
  <w16cex:commentExtensible w16cex:durableId="24898D6A" w16cex:dateUtc="2021-07-02T07:34:00Z"/>
  <w16cex:commentExtensible w16cex:durableId="248988A2" w16cex:dateUtc="2021-07-02T07:14:00Z"/>
  <w16cex:commentExtensible w16cex:durableId="24898D8A" w16cex:dateUtc="2021-07-02T07:35:00Z"/>
  <w16cex:commentExtensible w16cex:durableId="24898D96" w16cex:dateUtc="2021-07-02T07:35:00Z"/>
  <w16cex:commentExtensible w16cex:durableId="24898D9C" w16cex:dateUtc="2021-07-02T07:35:00Z"/>
  <w16cex:commentExtensible w16cex:durableId="24898DCA" w16cex:dateUtc="2021-07-02T07:36:00Z"/>
  <w16cex:commentExtensible w16cex:durableId="24898DD2" w16cex:dateUtc="2021-07-02T07: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551896" w16cid:durableId="2471E2C8"/>
  <w16cid:commentId w16cid:paraId="5367EA58" w16cid:durableId="248989FD"/>
  <w16cid:commentId w16cid:paraId="0B8F675C" w16cid:durableId="24898A0F"/>
  <w16cid:commentId w16cid:paraId="3084B418" w16cid:durableId="24898A19"/>
  <w16cid:commentId w16cid:paraId="11EAED74" w16cid:durableId="24897C93"/>
  <w16cid:commentId w16cid:paraId="1BA41A62" w16cid:durableId="24898A28"/>
  <w16cid:commentId w16cid:paraId="1EB0BEAB" w16cid:durableId="24898A34"/>
  <w16cid:commentId w16cid:paraId="691D9A00" w16cid:durableId="24898A3B"/>
  <w16cid:commentId w16cid:paraId="4856FA66" w16cid:durableId="24898A42"/>
  <w16cid:commentId w16cid:paraId="632F2C8C" w16cid:durableId="24898A54"/>
  <w16cid:commentId w16cid:paraId="06F7395A" w16cid:durableId="24898A5A"/>
  <w16cid:commentId w16cid:paraId="1E895E81" w16cid:durableId="24898A66"/>
  <w16cid:commentId w16cid:paraId="69C90D87" w16cid:durableId="24898A74"/>
  <w16cid:commentId w16cid:paraId="196BA135" w16cid:durableId="24898A7F"/>
  <w16cid:commentId w16cid:paraId="0CEADDC5" w16cid:durableId="24898A88"/>
  <w16cid:commentId w16cid:paraId="6FEDC3D3" w16cid:durableId="24898A92"/>
  <w16cid:commentId w16cid:paraId="751C9103" w16cid:durableId="2471E286"/>
  <w16cid:commentId w16cid:paraId="61CCFFCE" w16cid:durableId="2471E120"/>
  <w16cid:commentId w16cid:paraId="2565CAE1" w16cid:durableId="24898AB3"/>
  <w16cid:commentId w16cid:paraId="7CF79C9D" w16cid:durableId="24898AB9"/>
  <w16cid:commentId w16cid:paraId="434BA288" w16cid:durableId="24898AC0"/>
  <w16cid:commentId w16cid:paraId="5835F86E" w16cid:durableId="24898AD0"/>
  <w16cid:commentId w16cid:paraId="68AB522A" w16cid:durableId="24898AF4"/>
  <w16cid:commentId w16cid:paraId="52588ED8" w16cid:durableId="24898AFE"/>
  <w16cid:commentId w16cid:paraId="6C5F5692" w16cid:durableId="24898B05"/>
  <w16cid:commentId w16cid:paraId="0ED5CFFE" w16cid:durableId="24898B15"/>
  <w16cid:commentId w16cid:paraId="5A2862F1" w16cid:durableId="24898B25"/>
  <w16cid:commentId w16cid:paraId="3234FEB5" w16cid:durableId="24898482"/>
  <w16cid:commentId w16cid:paraId="6144C5BC" w16cid:durableId="24898B48"/>
  <w16cid:commentId w16cid:paraId="585DD6B8" w16cid:durableId="24898B5B"/>
  <w16cid:commentId w16cid:paraId="2A43463D" w16cid:durableId="24898B6A"/>
  <w16cid:commentId w16cid:paraId="78E43E12" w16cid:durableId="24898B74"/>
  <w16cid:commentId w16cid:paraId="2C227CAF" w16cid:durableId="24898B85"/>
  <w16cid:commentId w16cid:paraId="28D56FE1" w16cid:durableId="24898B8C"/>
  <w16cid:commentId w16cid:paraId="76D92A40" w16cid:durableId="24898B94"/>
  <w16cid:commentId w16cid:paraId="03AEFAB0" w16cid:durableId="24898BA0"/>
  <w16cid:commentId w16cid:paraId="5C891052" w16cid:durableId="24898BA8"/>
  <w16cid:commentId w16cid:paraId="21B6AAF0" w16cid:durableId="24898BAE"/>
  <w16cid:commentId w16cid:paraId="41285F46" w16cid:durableId="24898BB5"/>
  <w16cid:commentId w16cid:paraId="148BEB6F" w16cid:durableId="24898C4C"/>
  <w16cid:commentId w16cid:paraId="73EE396D" w16cid:durableId="24898C53"/>
  <w16cid:commentId w16cid:paraId="6976B8CB" w16cid:durableId="2471E127"/>
  <w16cid:commentId w16cid:paraId="6A88367D" w16cid:durableId="24898C66"/>
  <w16cid:commentId w16cid:paraId="176F039A" w16cid:durableId="24898C7C"/>
  <w16cid:commentId w16cid:paraId="66D957C9" w16cid:durableId="24898CAD"/>
  <w16cid:commentId w16cid:paraId="27A19CC2" w16cid:durableId="24898CB8"/>
  <w16cid:commentId w16cid:paraId="745DA2FE" w16cid:durableId="24898CC3"/>
  <w16cid:commentId w16cid:paraId="510DB88D" w16cid:durableId="24898CCA"/>
  <w16cid:commentId w16cid:paraId="6037F393" w16cid:durableId="24898CD2"/>
  <w16cid:commentId w16cid:paraId="65D7EBF0" w16cid:durableId="24898CF3"/>
  <w16cid:commentId w16cid:paraId="07B2948E" w16cid:durableId="2471E13A"/>
  <w16cid:commentId w16cid:paraId="7E9F4AFB" w16cid:durableId="24898D09"/>
  <w16cid:commentId w16cid:paraId="7B5C06C8" w16cid:durableId="24898D0F"/>
  <w16cid:commentId w16cid:paraId="53475AE2" w16cid:durableId="24898D16"/>
  <w16cid:commentId w16cid:paraId="50F5B91E" w16cid:durableId="24898D21"/>
  <w16cid:commentId w16cid:paraId="401C1655" w16cid:durableId="24898D2C"/>
  <w16cid:commentId w16cid:paraId="0F9F7FAC" w16cid:durableId="24898D6A"/>
  <w16cid:commentId w16cid:paraId="6FE47923" w16cid:durableId="248988A2"/>
  <w16cid:commentId w16cid:paraId="0526143E" w16cid:durableId="24898D8A"/>
  <w16cid:commentId w16cid:paraId="145A3D69" w16cid:durableId="24898D96"/>
  <w16cid:commentId w16cid:paraId="7F9AFD6D" w16cid:durableId="24898D9C"/>
  <w16cid:commentId w16cid:paraId="239CCCD9" w16cid:durableId="24898DCA"/>
  <w16cid:commentId w16cid:paraId="1E815858" w16cid:durableId="24898D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AF48E" w14:textId="77777777" w:rsidR="00DD7FFD" w:rsidRDefault="00DD7FFD" w:rsidP="00DF360B">
      <w:pPr>
        <w:spacing w:before="0"/>
      </w:pPr>
      <w:r>
        <w:separator/>
      </w:r>
    </w:p>
  </w:endnote>
  <w:endnote w:type="continuationSeparator" w:id="0">
    <w:p w14:paraId="68E46114" w14:textId="77777777" w:rsidR="00DD7FFD" w:rsidRDefault="00DD7FFD" w:rsidP="00DF360B">
      <w:pPr>
        <w:spacing w:before="0"/>
      </w:pPr>
      <w:r>
        <w:continuationSeparator/>
      </w:r>
    </w:p>
  </w:endnote>
  <w:endnote w:type="continuationNotice" w:id="1">
    <w:p w14:paraId="22A7BC72" w14:textId="77777777" w:rsidR="00DD7FFD" w:rsidRDefault="00DD7FFD">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altName w:val="Times New Roman"/>
    <w:panose1 w:val="00000000000000000000"/>
    <w:charset w:val="00"/>
    <w:family w:val="modern"/>
    <w:notTrueType/>
    <w:pitch w:val="variable"/>
    <w:sig w:usb0="00000007" w:usb1="0000000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OpenSans-Semibold">
    <w:altName w:val="Calibri"/>
    <w:panose1 w:val="00000000000000000000"/>
    <w:charset w:val="00"/>
    <w:family w:val="auto"/>
    <w:notTrueType/>
    <w:pitch w:val="default"/>
    <w:sig w:usb0="00000003" w:usb1="00000000" w:usb2="00000000" w:usb3="00000000" w:csb0="00000001" w:csb1="00000000"/>
  </w:font>
  <w:font w:name="MinionPro-Regular">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E3166" w14:textId="77777777" w:rsidR="00E110EB" w:rsidRDefault="00E110E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E26A9" w14:textId="77777777" w:rsidR="00E110EB" w:rsidRDefault="00E110E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AED23" w14:textId="77777777" w:rsidR="00E110EB" w:rsidRDefault="00E110E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B3B43" w14:textId="77777777" w:rsidR="00DD7FFD" w:rsidRDefault="00DD7FFD" w:rsidP="00DF360B">
      <w:pPr>
        <w:spacing w:before="0"/>
      </w:pPr>
      <w:r>
        <w:separator/>
      </w:r>
    </w:p>
  </w:footnote>
  <w:footnote w:type="continuationSeparator" w:id="0">
    <w:p w14:paraId="747DB51B" w14:textId="77777777" w:rsidR="00DD7FFD" w:rsidRDefault="00DD7FFD" w:rsidP="00DF360B">
      <w:pPr>
        <w:spacing w:before="0"/>
      </w:pPr>
      <w:r>
        <w:continuationSeparator/>
      </w:r>
    </w:p>
  </w:footnote>
  <w:footnote w:type="continuationNotice" w:id="1">
    <w:p w14:paraId="465DF4CD" w14:textId="77777777" w:rsidR="00DD7FFD" w:rsidRDefault="00DD7FFD">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E977A" w14:textId="77777777" w:rsidR="00E110EB" w:rsidRDefault="00E110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DA382" w14:textId="77777777" w:rsidR="00E110EB" w:rsidRDefault="00E110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A0CF3" w14:textId="77777777" w:rsidR="00E110EB" w:rsidRDefault="00E110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3D0B1E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F0E3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BCEF5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E7680D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A8A17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A5CEA1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0E09B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C12680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804709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54ED6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2D679E7"/>
    <w:multiLevelType w:val="hybridMultilevel"/>
    <w:tmpl w:val="BEE4B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921B16"/>
    <w:multiLevelType w:val="multilevel"/>
    <w:tmpl w:val="B7DE6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7A3E23"/>
    <w:multiLevelType w:val="multilevel"/>
    <w:tmpl w:val="14E4B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4E665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A1E1273"/>
    <w:multiLevelType w:val="multilevel"/>
    <w:tmpl w:val="37E26BD6"/>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CE8344B"/>
    <w:multiLevelType w:val="multilevel"/>
    <w:tmpl w:val="1670194A"/>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6CC268F"/>
    <w:multiLevelType w:val="multilevel"/>
    <w:tmpl w:val="CB0C0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90F57DF"/>
    <w:multiLevelType w:val="hybridMultilevel"/>
    <w:tmpl w:val="E5BCDD3C"/>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E76CC4"/>
    <w:multiLevelType w:val="hybridMultilevel"/>
    <w:tmpl w:val="6AF6C56E"/>
    <w:lvl w:ilvl="0" w:tplc="9030EAC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61573D"/>
    <w:multiLevelType w:val="hybridMultilevel"/>
    <w:tmpl w:val="BBDC77A4"/>
    <w:lvl w:ilvl="0" w:tplc="4566D9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76096D"/>
    <w:multiLevelType w:val="hybridMultilevel"/>
    <w:tmpl w:val="D9C630F6"/>
    <w:lvl w:ilvl="0" w:tplc="977AB1DC">
      <w:numFmt w:val="bullet"/>
      <w:lvlText w:val="-"/>
      <w:lvlJc w:val="left"/>
      <w:pPr>
        <w:ind w:left="1080" w:hanging="360"/>
      </w:pPr>
      <w:rPr>
        <w:rFonts w:ascii="Arial" w:eastAsia="Arial"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6AC66DCE"/>
    <w:multiLevelType w:val="multilevel"/>
    <w:tmpl w:val="701A2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B4625F0"/>
    <w:multiLevelType w:val="hybridMultilevel"/>
    <w:tmpl w:val="462C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BA1FF6"/>
    <w:multiLevelType w:val="hybridMultilevel"/>
    <w:tmpl w:val="BDE44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7E1E9C"/>
    <w:multiLevelType w:val="multilevel"/>
    <w:tmpl w:val="FAA2C9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94E6D1E"/>
    <w:multiLevelType w:val="multilevel"/>
    <w:tmpl w:val="E9DE9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DD36953"/>
    <w:multiLevelType w:val="multilevel"/>
    <w:tmpl w:val="B0E83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18"/>
  </w:num>
  <w:num w:numId="3">
    <w:abstractNumId w:val="18"/>
    <w:lvlOverride w:ilvl="0">
      <w:startOverride w:val="1"/>
    </w:lvlOverride>
  </w:num>
  <w:num w:numId="4">
    <w:abstractNumId w:val="18"/>
    <w:lvlOverride w:ilvl="0">
      <w:startOverride w:val="1"/>
    </w:lvlOverride>
  </w:num>
  <w:num w:numId="5">
    <w:abstractNumId w:val="18"/>
    <w:lvlOverride w:ilvl="0">
      <w:startOverride w:val="1"/>
    </w:lvlOverride>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8"/>
    <w:lvlOverride w:ilvl="0">
      <w:startOverride w:val="1"/>
    </w:lvlOverride>
  </w:num>
  <w:num w:numId="17">
    <w:abstractNumId w:val="18"/>
    <w:lvlOverride w:ilvl="0">
      <w:startOverride w:val="1"/>
    </w:lvlOverride>
  </w:num>
  <w:num w:numId="18">
    <w:abstractNumId w:val="18"/>
    <w:lvlOverride w:ilvl="0">
      <w:startOverride w:val="1"/>
    </w:lvlOverride>
  </w:num>
  <w:num w:numId="19">
    <w:abstractNumId w:val="18"/>
    <w:lvlOverride w:ilvl="0">
      <w:startOverride w:val="1"/>
    </w:lvlOverride>
  </w:num>
  <w:num w:numId="20">
    <w:abstractNumId w:val="18"/>
    <w:lvlOverride w:ilvl="0">
      <w:startOverride w:val="1"/>
    </w:lvlOverride>
  </w:num>
  <w:num w:numId="21">
    <w:abstractNumId w:val="18"/>
    <w:lvlOverride w:ilvl="0">
      <w:startOverride w:val="1"/>
    </w:lvlOverride>
  </w:num>
  <w:num w:numId="22">
    <w:abstractNumId w:val="19"/>
  </w:num>
  <w:num w:numId="23">
    <w:abstractNumId w:val="18"/>
    <w:lvlOverride w:ilvl="0">
      <w:startOverride w:val="1"/>
    </w:lvlOverride>
  </w:num>
  <w:num w:numId="24">
    <w:abstractNumId w:val="17"/>
  </w:num>
  <w:num w:numId="25">
    <w:abstractNumId w:val="13"/>
  </w:num>
  <w:num w:numId="26">
    <w:abstractNumId w:val="27"/>
  </w:num>
  <w:num w:numId="27">
    <w:abstractNumId w:val="26"/>
  </w:num>
  <w:num w:numId="28">
    <w:abstractNumId w:val="22"/>
  </w:num>
  <w:num w:numId="29">
    <w:abstractNumId w:val="12"/>
  </w:num>
  <w:num w:numId="30">
    <w:abstractNumId w:val="20"/>
  </w:num>
  <w:num w:numId="31">
    <w:abstractNumId w:val="25"/>
  </w:num>
  <w:num w:numId="32">
    <w:abstractNumId w:val="14"/>
  </w:num>
  <w:num w:numId="33">
    <w:abstractNumId w:val="16"/>
  </w:num>
  <w:num w:numId="34">
    <w:abstractNumId w:val="23"/>
  </w:num>
  <w:num w:numId="35">
    <w:abstractNumId w:val="10"/>
  </w:num>
  <w:num w:numId="36">
    <w:abstractNumId w:val="24"/>
  </w:num>
  <w:num w:numId="37">
    <w:abstractNumId w:val="15"/>
  </w:num>
  <w:num w:numId="38">
    <w:abstractNumId w:val="18"/>
    <w:lvlOverride w:ilvl="0">
      <w:startOverride w:val="1"/>
    </w:lvlOverride>
  </w:num>
  <w:num w:numId="39">
    <w:abstractNumId w:val="18"/>
    <w:lvlOverride w:ilvl="0">
      <w:startOverride w:val="1"/>
    </w:lvlOverride>
  </w:num>
  <w:num w:numId="40">
    <w:abstractNumId w:val="18"/>
    <w:lvlOverride w:ilvl="0">
      <w:startOverride w:val="1"/>
    </w:lvlOverride>
  </w:num>
  <w:num w:numId="41">
    <w:abstractNumId w:val="18"/>
    <w:lvlOverride w:ilvl="0">
      <w:startOverride w:val="1"/>
    </w:lvlOverride>
  </w:num>
  <w:num w:numId="42">
    <w:abstractNumId w:val="18"/>
    <w:lvlOverride w:ilvl="0">
      <w:startOverride w:val="1"/>
    </w:lvlOverride>
  </w:num>
  <w:num w:numId="43">
    <w:abstractNumId w:val="18"/>
    <w:lvlOverride w:ilvl="0">
      <w:startOverride w:val="1"/>
    </w:lvlOverride>
  </w:num>
  <w:num w:numId="44">
    <w:abstractNumId w:val="18"/>
    <w:lvlOverride w:ilvl="0">
      <w:startOverride w:val="1"/>
    </w:lvlOverride>
  </w:num>
  <w:num w:numId="45">
    <w:abstractNumId w:val="18"/>
    <w:lvlOverride w:ilvl="0">
      <w:startOverride w:val="1"/>
    </w:lvlOverride>
  </w:num>
  <w:num w:numId="46">
    <w:abstractNumId w:val="18"/>
    <w:lvlOverride w:ilvl="0">
      <w:startOverride w:val="1"/>
    </w:lvlOverride>
  </w:num>
  <w:num w:numId="47">
    <w:abstractNumId w:val="18"/>
  </w:num>
  <w:num w:numId="48">
    <w:abstractNumId w:val="18"/>
    <w:lvlOverride w:ilvl="0">
      <w:startOverride w:val="1"/>
    </w:lvlOverride>
  </w:num>
  <w:num w:numId="49">
    <w:abstractNumId w:val="2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hesh Dhyani">
    <w15:presenceInfo w15:providerId="AD" w15:userId="S::maheshd@packt.com::89f9ee5b-5fc3-4e4b-b651-e236837a49bc"/>
  </w15:person>
  <w15:person w15:author="Ashish Mahesh Jain">
    <w15:presenceInfo w15:providerId="AD" w15:userId="S::AMJain@ap.linedata.com::21d6b923-0ca4-4ae3-844d-5885fe64d5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linkStyles/>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CxMDAzsDQxsbA0s7BQ0lEKTi0uzszPAykwqQUAGTCUSCwAAAA="/>
  </w:docVars>
  <w:rsids>
    <w:rsidRoot w:val="00A06699"/>
    <w:rsid w:val="0000204E"/>
    <w:rsid w:val="00003DBA"/>
    <w:rsid w:val="00003ECB"/>
    <w:rsid w:val="00007AF8"/>
    <w:rsid w:val="00007FCB"/>
    <w:rsid w:val="00010398"/>
    <w:rsid w:val="00011ED8"/>
    <w:rsid w:val="00011F9A"/>
    <w:rsid w:val="0001256F"/>
    <w:rsid w:val="00013E08"/>
    <w:rsid w:val="00020330"/>
    <w:rsid w:val="00021D5C"/>
    <w:rsid w:val="00022B15"/>
    <w:rsid w:val="00022EE7"/>
    <w:rsid w:val="0002431B"/>
    <w:rsid w:val="00025668"/>
    <w:rsid w:val="00025D93"/>
    <w:rsid w:val="00027705"/>
    <w:rsid w:val="00031FF5"/>
    <w:rsid w:val="00034493"/>
    <w:rsid w:val="000356B5"/>
    <w:rsid w:val="000428D2"/>
    <w:rsid w:val="00042D1B"/>
    <w:rsid w:val="00043C1D"/>
    <w:rsid w:val="00047F83"/>
    <w:rsid w:val="000517C8"/>
    <w:rsid w:val="0005236E"/>
    <w:rsid w:val="00053723"/>
    <w:rsid w:val="00053CE2"/>
    <w:rsid w:val="000604DA"/>
    <w:rsid w:val="000611F2"/>
    <w:rsid w:val="00061EC5"/>
    <w:rsid w:val="000624D5"/>
    <w:rsid w:val="00063F3D"/>
    <w:rsid w:val="00066EC4"/>
    <w:rsid w:val="00072DA9"/>
    <w:rsid w:val="00081701"/>
    <w:rsid w:val="000826DD"/>
    <w:rsid w:val="00083FC7"/>
    <w:rsid w:val="000915B8"/>
    <w:rsid w:val="00094D8F"/>
    <w:rsid w:val="00096903"/>
    <w:rsid w:val="00096976"/>
    <w:rsid w:val="000A49CB"/>
    <w:rsid w:val="000B0120"/>
    <w:rsid w:val="000B3891"/>
    <w:rsid w:val="000B4114"/>
    <w:rsid w:val="000C4E7E"/>
    <w:rsid w:val="000C6868"/>
    <w:rsid w:val="000D1B4D"/>
    <w:rsid w:val="000D29EE"/>
    <w:rsid w:val="000D46BB"/>
    <w:rsid w:val="000D56A3"/>
    <w:rsid w:val="000D7F99"/>
    <w:rsid w:val="000E18D0"/>
    <w:rsid w:val="000E1B72"/>
    <w:rsid w:val="000E2B28"/>
    <w:rsid w:val="000E48B9"/>
    <w:rsid w:val="000E5811"/>
    <w:rsid w:val="000E7378"/>
    <w:rsid w:val="000F12D6"/>
    <w:rsid w:val="000F13D2"/>
    <w:rsid w:val="000F5978"/>
    <w:rsid w:val="000F5D47"/>
    <w:rsid w:val="000F7480"/>
    <w:rsid w:val="00102FA6"/>
    <w:rsid w:val="00104DD9"/>
    <w:rsid w:val="00104FB8"/>
    <w:rsid w:val="00105D0C"/>
    <w:rsid w:val="00105E21"/>
    <w:rsid w:val="00112303"/>
    <w:rsid w:val="00120214"/>
    <w:rsid w:val="001224C4"/>
    <w:rsid w:val="00123CDB"/>
    <w:rsid w:val="00127D06"/>
    <w:rsid w:val="00130482"/>
    <w:rsid w:val="00131028"/>
    <w:rsid w:val="001311C6"/>
    <w:rsid w:val="00137EFE"/>
    <w:rsid w:val="001409F6"/>
    <w:rsid w:val="00141729"/>
    <w:rsid w:val="00141BFC"/>
    <w:rsid w:val="00143D53"/>
    <w:rsid w:val="001445B1"/>
    <w:rsid w:val="001451C7"/>
    <w:rsid w:val="00145723"/>
    <w:rsid w:val="001457CE"/>
    <w:rsid w:val="00146482"/>
    <w:rsid w:val="001467C4"/>
    <w:rsid w:val="00152265"/>
    <w:rsid w:val="001529DC"/>
    <w:rsid w:val="00152DF4"/>
    <w:rsid w:val="0015444F"/>
    <w:rsid w:val="00154651"/>
    <w:rsid w:val="001600A1"/>
    <w:rsid w:val="001619D5"/>
    <w:rsid w:val="00161AED"/>
    <w:rsid w:val="00162CE9"/>
    <w:rsid w:val="00165A89"/>
    <w:rsid w:val="00166360"/>
    <w:rsid w:val="00166BBB"/>
    <w:rsid w:val="00170198"/>
    <w:rsid w:val="0017258A"/>
    <w:rsid w:val="00172878"/>
    <w:rsid w:val="00172FE6"/>
    <w:rsid w:val="00173AFB"/>
    <w:rsid w:val="0017508D"/>
    <w:rsid w:val="00176EB8"/>
    <w:rsid w:val="00180D94"/>
    <w:rsid w:val="0018194A"/>
    <w:rsid w:val="00186B44"/>
    <w:rsid w:val="001873C4"/>
    <w:rsid w:val="0019117F"/>
    <w:rsid w:val="0019284E"/>
    <w:rsid w:val="0019301F"/>
    <w:rsid w:val="001938FA"/>
    <w:rsid w:val="001942B7"/>
    <w:rsid w:val="0019609B"/>
    <w:rsid w:val="001961F0"/>
    <w:rsid w:val="001A16CE"/>
    <w:rsid w:val="001A2F1A"/>
    <w:rsid w:val="001A3272"/>
    <w:rsid w:val="001A4705"/>
    <w:rsid w:val="001A4AC2"/>
    <w:rsid w:val="001A56F5"/>
    <w:rsid w:val="001A580A"/>
    <w:rsid w:val="001A7311"/>
    <w:rsid w:val="001B74D2"/>
    <w:rsid w:val="001B7F86"/>
    <w:rsid w:val="001C0BA7"/>
    <w:rsid w:val="001C1D67"/>
    <w:rsid w:val="001C6EA0"/>
    <w:rsid w:val="001D0745"/>
    <w:rsid w:val="001D1EBE"/>
    <w:rsid w:val="001D29A2"/>
    <w:rsid w:val="001D32F7"/>
    <w:rsid w:val="001D47C1"/>
    <w:rsid w:val="001D7656"/>
    <w:rsid w:val="001E0AD7"/>
    <w:rsid w:val="001E1370"/>
    <w:rsid w:val="001E3A10"/>
    <w:rsid w:val="001EC911"/>
    <w:rsid w:val="001F71EB"/>
    <w:rsid w:val="00207407"/>
    <w:rsid w:val="00207A6E"/>
    <w:rsid w:val="002103D1"/>
    <w:rsid w:val="0021068A"/>
    <w:rsid w:val="00212815"/>
    <w:rsid w:val="002147AA"/>
    <w:rsid w:val="00221C64"/>
    <w:rsid w:val="002238A1"/>
    <w:rsid w:val="00224CBC"/>
    <w:rsid w:val="0022DCDA"/>
    <w:rsid w:val="00230334"/>
    <w:rsid w:val="00232E08"/>
    <w:rsid w:val="002346BB"/>
    <w:rsid w:val="002358DC"/>
    <w:rsid w:val="00236E24"/>
    <w:rsid w:val="002431E9"/>
    <w:rsid w:val="002462E5"/>
    <w:rsid w:val="002474E9"/>
    <w:rsid w:val="002500C5"/>
    <w:rsid w:val="002506FE"/>
    <w:rsid w:val="00251805"/>
    <w:rsid w:val="00252B8D"/>
    <w:rsid w:val="00255599"/>
    <w:rsid w:val="00255937"/>
    <w:rsid w:val="00261451"/>
    <w:rsid w:val="002634A2"/>
    <w:rsid w:val="00263665"/>
    <w:rsid w:val="00263CC5"/>
    <w:rsid w:val="002676DB"/>
    <w:rsid w:val="00271A12"/>
    <w:rsid w:val="0027588B"/>
    <w:rsid w:val="00277743"/>
    <w:rsid w:val="00277B9E"/>
    <w:rsid w:val="00277F5B"/>
    <w:rsid w:val="002821CB"/>
    <w:rsid w:val="00282544"/>
    <w:rsid w:val="0028430A"/>
    <w:rsid w:val="00285420"/>
    <w:rsid w:val="002904C8"/>
    <w:rsid w:val="002923ED"/>
    <w:rsid w:val="0029298E"/>
    <w:rsid w:val="00292D3D"/>
    <w:rsid w:val="00292D81"/>
    <w:rsid w:val="00292EB3"/>
    <w:rsid w:val="00294DF1"/>
    <w:rsid w:val="0029540A"/>
    <w:rsid w:val="002957A1"/>
    <w:rsid w:val="0029757B"/>
    <w:rsid w:val="002A1C7B"/>
    <w:rsid w:val="002A6DF3"/>
    <w:rsid w:val="002B11CC"/>
    <w:rsid w:val="002B1574"/>
    <w:rsid w:val="002B30A8"/>
    <w:rsid w:val="002B3B55"/>
    <w:rsid w:val="002B7F5B"/>
    <w:rsid w:val="002C0FC2"/>
    <w:rsid w:val="002C1316"/>
    <w:rsid w:val="002C3CCD"/>
    <w:rsid w:val="002C3F40"/>
    <w:rsid w:val="002C4394"/>
    <w:rsid w:val="002C4D61"/>
    <w:rsid w:val="002D375E"/>
    <w:rsid w:val="002D42FD"/>
    <w:rsid w:val="002D430C"/>
    <w:rsid w:val="002D4E20"/>
    <w:rsid w:val="002D6167"/>
    <w:rsid w:val="002E090E"/>
    <w:rsid w:val="002E1DC4"/>
    <w:rsid w:val="002E2B09"/>
    <w:rsid w:val="002E2B33"/>
    <w:rsid w:val="002E2FB8"/>
    <w:rsid w:val="002E3667"/>
    <w:rsid w:val="00300087"/>
    <w:rsid w:val="00300313"/>
    <w:rsid w:val="003010E8"/>
    <w:rsid w:val="003119BB"/>
    <w:rsid w:val="00313E47"/>
    <w:rsid w:val="003140EF"/>
    <w:rsid w:val="003204AD"/>
    <w:rsid w:val="00321BC7"/>
    <w:rsid w:val="00323CE4"/>
    <w:rsid w:val="00324AB4"/>
    <w:rsid w:val="00324B46"/>
    <w:rsid w:val="00324C03"/>
    <w:rsid w:val="003266F4"/>
    <w:rsid w:val="00326E29"/>
    <w:rsid w:val="00331B8D"/>
    <w:rsid w:val="00332836"/>
    <w:rsid w:val="003349EE"/>
    <w:rsid w:val="00335E44"/>
    <w:rsid w:val="00336E41"/>
    <w:rsid w:val="003375CE"/>
    <w:rsid w:val="00340D3D"/>
    <w:rsid w:val="0035209C"/>
    <w:rsid w:val="00352955"/>
    <w:rsid w:val="00353540"/>
    <w:rsid w:val="003553C2"/>
    <w:rsid w:val="00357A9A"/>
    <w:rsid w:val="00362702"/>
    <w:rsid w:val="0036452E"/>
    <w:rsid w:val="00364701"/>
    <w:rsid w:val="0036620C"/>
    <w:rsid w:val="003674AD"/>
    <w:rsid w:val="003678A5"/>
    <w:rsid w:val="00370805"/>
    <w:rsid w:val="003765DC"/>
    <w:rsid w:val="003772F4"/>
    <w:rsid w:val="00384B35"/>
    <w:rsid w:val="00386A97"/>
    <w:rsid w:val="00387CAD"/>
    <w:rsid w:val="00390850"/>
    <w:rsid w:val="00392731"/>
    <w:rsid w:val="0039412D"/>
    <w:rsid w:val="00396C1D"/>
    <w:rsid w:val="003A0B14"/>
    <w:rsid w:val="003A27B9"/>
    <w:rsid w:val="003A2D3C"/>
    <w:rsid w:val="003A3630"/>
    <w:rsid w:val="003A5749"/>
    <w:rsid w:val="003B0BF6"/>
    <w:rsid w:val="003B198E"/>
    <w:rsid w:val="003B2E13"/>
    <w:rsid w:val="003B43E5"/>
    <w:rsid w:val="003B56EA"/>
    <w:rsid w:val="003B5D77"/>
    <w:rsid w:val="003C096A"/>
    <w:rsid w:val="003C0E5B"/>
    <w:rsid w:val="003C20DB"/>
    <w:rsid w:val="003C44EE"/>
    <w:rsid w:val="003D16FC"/>
    <w:rsid w:val="003D1BB1"/>
    <w:rsid w:val="003E2D67"/>
    <w:rsid w:val="003E3868"/>
    <w:rsid w:val="003E5082"/>
    <w:rsid w:val="003E6289"/>
    <w:rsid w:val="003E6CAF"/>
    <w:rsid w:val="003E6CC3"/>
    <w:rsid w:val="003F0705"/>
    <w:rsid w:val="003F2E14"/>
    <w:rsid w:val="003F398C"/>
    <w:rsid w:val="003F4A2C"/>
    <w:rsid w:val="003F5F3D"/>
    <w:rsid w:val="003F76BB"/>
    <w:rsid w:val="003F77AC"/>
    <w:rsid w:val="003F7DA4"/>
    <w:rsid w:val="00403979"/>
    <w:rsid w:val="00410A03"/>
    <w:rsid w:val="004117DC"/>
    <w:rsid w:val="0042082F"/>
    <w:rsid w:val="00422A7B"/>
    <w:rsid w:val="004260B9"/>
    <w:rsid w:val="00427EB6"/>
    <w:rsid w:val="004373AC"/>
    <w:rsid w:val="004401A8"/>
    <w:rsid w:val="0044095E"/>
    <w:rsid w:val="00446419"/>
    <w:rsid w:val="00446E3C"/>
    <w:rsid w:val="00447032"/>
    <w:rsid w:val="004479A3"/>
    <w:rsid w:val="004509A2"/>
    <w:rsid w:val="00452116"/>
    <w:rsid w:val="00453D46"/>
    <w:rsid w:val="00455601"/>
    <w:rsid w:val="00456004"/>
    <w:rsid w:val="004561A2"/>
    <w:rsid w:val="004572B3"/>
    <w:rsid w:val="00460286"/>
    <w:rsid w:val="0046087C"/>
    <w:rsid w:val="00461111"/>
    <w:rsid w:val="00461928"/>
    <w:rsid w:val="00461E3E"/>
    <w:rsid w:val="0046395D"/>
    <w:rsid w:val="00464EDB"/>
    <w:rsid w:val="00465886"/>
    <w:rsid w:val="00466876"/>
    <w:rsid w:val="00471DB9"/>
    <w:rsid w:val="004761A2"/>
    <w:rsid w:val="00486307"/>
    <w:rsid w:val="00487FC3"/>
    <w:rsid w:val="00490615"/>
    <w:rsid w:val="00490F74"/>
    <w:rsid w:val="00491CC2"/>
    <w:rsid w:val="004925F8"/>
    <w:rsid w:val="0049360E"/>
    <w:rsid w:val="0049611B"/>
    <w:rsid w:val="00496A15"/>
    <w:rsid w:val="004A2183"/>
    <w:rsid w:val="004A4C46"/>
    <w:rsid w:val="004A6AE7"/>
    <w:rsid w:val="004B07DD"/>
    <w:rsid w:val="004B33AA"/>
    <w:rsid w:val="004B3C2C"/>
    <w:rsid w:val="004B68B4"/>
    <w:rsid w:val="004C340A"/>
    <w:rsid w:val="004C3E08"/>
    <w:rsid w:val="004C4985"/>
    <w:rsid w:val="004D3524"/>
    <w:rsid w:val="004D40F1"/>
    <w:rsid w:val="004D4B11"/>
    <w:rsid w:val="004D4BF5"/>
    <w:rsid w:val="004D5780"/>
    <w:rsid w:val="004D6931"/>
    <w:rsid w:val="004E1978"/>
    <w:rsid w:val="004E407C"/>
    <w:rsid w:val="004E6147"/>
    <w:rsid w:val="004E67E1"/>
    <w:rsid w:val="004F6C75"/>
    <w:rsid w:val="004F7B59"/>
    <w:rsid w:val="00501B4E"/>
    <w:rsid w:val="00503A69"/>
    <w:rsid w:val="00510066"/>
    <w:rsid w:val="00511A9F"/>
    <w:rsid w:val="005161C7"/>
    <w:rsid w:val="00516C18"/>
    <w:rsid w:val="0051744C"/>
    <w:rsid w:val="00520C21"/>
    <w:rsid w:val="0052709D"/>
    <w:rsid w:val="005324CB"/>
    <w:rsid w:val="00532E08"/>
    <w:rsid w:val="00533680"/>
    <w:rsid w:val="005337CD"/>
    <w:rsid w:val="00535488"/>
    <w:rsid w:val="00535577"/>
    <w:rsid w:val="00536B1A"/>
    <w:rsid w:val="00545463"/>
    <w:rsid w:val="00551866"/>
    <w:rsid w:val="005530C6"/>
    <w:rsid w:val="00553A9F"/>
    <w:rsid w:val="0055495C"/>
    <w:rsid w:val="0055704A"/>
    <w:rsid w:val="0056211E"/>
    <w:rsid w:val="00562258"/>
    <w:rsid w:val="00563164"/>
    <w:rsid w:val="005645BC"/>
    <w:rsid w:val="00565B79"/>
    <w:rsid w:val="005663E6"/>
    <w:rsid w:val="005717AE"/>
    <w:rsid w:val="005721E9"/>
    <w:rsid w:val="00573651"/>
    <w:rsid w:val="005763CE"/>
    <w:rsid w:val="00580394"/>
    <w:rsid w:val="005817EE"/>
    <w:rsid w:val="0058347C"/>
    <w:rsid w:val="005853C3"/>
    <w:rsid w:val="00585AA4"/>
    <w:rsid w:val="00585BD7"/>
    <w:rsid w:val="00587CD9"/>
    <w:rsid w:val="00591152"/>
    <w:rsid w:val="0059205C"/>
    <w:rsid w:val="0059231D"/>
    <w:rsid w:val="00593C00"/>
    <w:rsid w:val="00595442"/>
    <w:rsid w:val="00595DF0"/>
    <w:rsid w:val="00596DF7"/>
    <w:rsid w:val="005A258A"/>
    <w:rsid w:val="005A2D3D"/>
    <w:rsid w:val="005A34AA"/>
    <w:rsid w:val="005A418B"/>
    <w:rsid w:val="005A5220"/>
    <w:rsid w:val="005B23BA"/>
    <w:rsid w:val="005B2A29"/>
    <w:rsid w:val="005B31CF"/>
    <w:rsid w:val="005C2C02"/>
    <w:rsid w:val="005C2DAE"/>
    <w:rsid w:val="005C31A8"/>
    <w:rsid w:val="005C5D68"/>
    <w:rsid w:val="005C7AD4"/>
    <w:rsid w:val="005D0E6A"/>
    <w:rsid w:val="005D16A0"/>
    <w:rsid w:val="005D25B5"/>
    <w:rsid w:val="005D2E76"/>
    <w:rsid w:val="005D68A6"/>
    <w:rsid w:val="005D7A21"/>
    <w:rsid w:val="005E42DC"/>
    <w:rsid w:val="005E5104"/>
    <w:rsid w:val="005E551E"/>
    <w:rsid w:val="005F0C7C"/>
    <w:rsid w:val="005F2813"/>
    <w:rsid w:val="005F51B0"/>
    <w:rsid w:val="005F5E21"/>
    <w:rsid w:val="005F664A"/>
    <w:rsid w:val="005F8F8B"/>
    <w:rsid w:val="005FC4FB"/>
    <w:rsid w:val="006015DF"/>
    <w:rsid w:val="00602821"/>
    <w:rsid w:val="00612096"/>
    <w:rsid w:val="00614454"/>
    <w:rsid w:val="00614D02"/>
    <w:rsid w:val="0061709A"/>
    <w:rsid w:val="00621AD1"/>
    <w:rsid w:val="0062A18A"/>
    <w:rsid w:val="00631F0C"/>
    <w:rsid w:val="00632172"/>
    <w:rsid w:val="0063344D"/>
    <w:rsid w:val="00636708"/>
    <w:rsid w:val="00636872"/>
    <w:rsid w:val="00641EB6"/>
    <w:rsid w:val="00642C98"/>
    <w:rsid w:val="00652F2B"/>
    <w:rsid w:val="00653BD3"/>
    <w:rsid w:val="0065617B"/>
    <w:rsid w:val="006563B2"/>
    <w:rsid w:val="006573B9"/>
    <w:rsid w:val="006605C5"/>
    <w:rsid w:val="00664990"/>
    <w:rsid w:val="00664F36"/>
    <w:rsid w:val="00667249"/>
    <w:rsid w:val="00667C27"/>
    <w:rsid w:val="00670ABC"/>
    <w:rsid w:val="00670BC3"/>
    <w:rsid w:val="006712B6"/>
    <w:rsid w:val="006725EE"/>
    <w:rsid w:val="0067575F"/>
    <w:rsid w:val="00675EF1"/>
    <w:rsid w:val="006801AE"/>
    <w:rsid w:val="006801B3"/>
    <w:rsid w:val="00680505"/>
    <w:rsid w:val="0068095F"/>
    <w:rsid w:val="00682E72"/>
    <w:rsid w:val="00684C57"/>
    <w:rsid w:val="0069415E"/>
    <w:rsid w:val="00694744"/>
    <w:rsid w:val="006957B8"/>
    <w:rsid w:val="00695941"/>
    <w:rsid w:val="006A288A"/>
    <w:rsid w:val="006A7D1A"/>
    <w:rsid w:val="006B0BBB"/>
    <w:rsid w:val="006B5B33"/>
    <w:rsid w:val="006B5F0A"/>
    <w:rsid w:val="006B6D87"/>
    <w:rsid w:val="006C00FF"/>
    <w:rsid w:val="006C09DF"/>
    <w:rsid w:val="006C3507"/>
    <w:rsid w:val="006C40C9"/>
    <w:rsid w:val="006C5ED3"/>
    <w:rsid w:val="006C6BCE"/>
    <w:rsid w:val="006D05D9"/>
    <w:rsid w:val="006D0646"/>
    <w:rsid w:val="006D2943"/>
    <w:rsid w:val="006D4EAE"/>
    <w:rsid w:val="006D7760"/>
    <w:rsid w:val="006E0C37"/>
    <w:rsid w:val="006E11A7"/>
    <w:rsid w:val="006E18DD"/>
    <w:rsid w:val="006E7305"/>
    <w:rsid w:val="006F0815"/>
    <w:rsid w:val="006F0FF4"/>
    <w:rsid w:val="006F3773"/>
    <w:rsid w:val="006F6E21"/>
    <w:rsid w:val="0070014D"/>
    <w:rsid w:val="00701A1D"/>
    <w:rsid w:val="00702D4C"/>
    <w:rsid w:val="007039D7"/>
    <w:rsid w:val="007057A7"/>
    <w:rsid w:val="007058F8"/>
    <w:rsid w:val="0071148C"/>
    <w:rsid w:val="00711630"/>
    <w:rsid w:val="007129F0"/>
    <w:rsid w:val="00717249"/>
    <w:rsid w:val="007177D8"/>
    <w:rsid w:val="0071C63E"/>
    <w:rsid w:val="00722209"/>
    <w:rsid w:val="00725E78"/>
    <w:rsid w:val="00730382"/>
    <w:rsid w:val="007316DE"/>
    <w:rsid w:val="00732516"/>
    <w:rsid w:val="00732A0E"/>
    <w:rsid w:val="0073419E"/>
    <w:rsid w:val="007413D7"/>
    <w:rsid w:val="00741926"/>
    <w:rsid w:val="00746E87"/>
    <w:rsid w:val="007474DF"/>
    <w:rsid w:val="007500DF"/>
    <w:rsid w:val="0075051B"/>
    <w:rsid w:val="00750982"/>
    <w:rsid w:val="0075294A"/>
    <w:rsid w:val="007539BA"/>
    <w:rsid w:val="00761ACF"/>
    <w:rsid w:val="00761CF9"/>
    <w:rsid w:val="007643DC"/>
    <w:rsid w:val="0076698F"/>
    <w:rsid w:val="00766A3E"/>
    <w:rsid w:val="00766BE7"/>
    <w:rsid w:val="00771C19"/>
    <w:rsid w:val="0077250A"/>
    <w:rsid w:val="0077350E"/>
    <w:rsid w:val="00774B03"/>
    <w:rsid w:val="00783622"/>
    <w:rsid w:val="00784F41"/>
    <w:rsid w:val="00786F51"/>
    <w:rsid w:val="00793B3F"/>
    <w:rsid w:val="00793EDA"/>
    <w:rsid w:val="007A4C8E"/>
    <w:rsid w:val="007A5B51"/>
    <w:rsid w:val="007A6651"/>
    <w:rsid w:val="007A7BBC"/>
    <w:rsid w:val="007A7F51"/>
    <w:rsid w:val="007B0FE7"/>
    <w:rsid w:val="007B25C0"/>
    <w:rsid w:val="007B4029"/>
    <w:rsid w:val="007B6431"/>
    <w:rsid w:val="007B6C71"/>
    <w:rsid w:val="007C175F"/>
    <w:rsid w:val="007C181D"/>
    <w:rsid w:val="007C2FBD"/>
    <w:rsid w:val="007C3F1D"/>
    <w:rsid w:val="007C50C1"/>
    <w:rsid w:val="007C6F52"/>
    <w:rsid w:val="007D2711"/>
    <w:rsid w:val="007D3BD6"/>
    <w:rsid w:val="007D49BA"/>
    <w:rsid w:val="007D78B4"/>
    <w:rsid w:val="007E17BF"/>
    <w:rsid w:val="007E1D30"/>
    <w:rsid w:val="007E2327"/>
    <w:rsid w:val="007E780C"/>
    <w:rsid w:val="007F0FB2"/>
    <w:rsid w:val="007F1F87"/>
    <w:rsid w:val="007F2EE7"/>
    <w:rsid w:val="007F3483"/>
    <w:rsid w:val="007F40CB"/>
    <w:rsid w:val="007F6C38"/>
    <w:rsid w:val="00802687"/>
    <w:rsid w:val="00803FB3"/>
    <w:rsid w:val="0081354D"/>
    <w:rsid w:val="00815323"/>
    <w:rsid w:val="008164FA"/>
    <w:rsid w:val="00817B03"/>
    <w:rsid w:val="008201C1"/>
    <w:rsid w:val="00822639"/>
    <w:rsid w:val="0082346B"/>
    <w:rsid w:val="00823F88"/>
    <w:rsid w:val="00826998"/>
    <w:rsid w:val="00826F56"/>
    <w:rsid w:val="008309DE"/>
    <w:rsid w:val="00831F04"/>
    <w:rsid w:val="0083262A"/>
    <w:rsid w:val="008362EB"/>
    <w:rsid w:val="00842428"/>
    <w:rsid w:val="0084355F"/>
    <w:rsid w:val="00845033"/>
    <w:rsid w:val="008452D7"/>
    <w:rsid w:val="00850503"/>
    <w:rsid w:val="008512A6"/>
    <w:rsid w:val="0085154A"/>
    <w:rsid w:val="00855F4E"/>
    <w:rsid w:val="00860B36"/>
    <w:rsid w:val="008618D8"/>
    <w:rsid w:val="00862C38"/>
    <w:rsid w:val="0086318A"/>
    <w:rsid w:val="008649CD"/>
    <w:rsid w:val="0086519D"/>
    <w:rsid w:val="008657A3"/>
    <w:rsid w:val="0087173C"/>
    <w:rsid w:val="0087476F"/>
    <w:rsid w:val="00880598"/>
    <w:rsid w:val="00881FD4"/>
    <w:rsid w:val="008856AF"/>
    <w:rsid w:val="00885A23"/>
    <w:rsid w:val="00886A09"/>
    <w:rsid w:val="00887298"/>
    <w:rsid w:val="0088765E"/>
    <w:rsid w:val="00890E47"/>
    <w:rsid w:val="00893D1A"/>
    <w:rsid w:val="00893F62"/>
    <w:rsid w:val="00896FC9"/>
    <w:rsid w:val="008A127D"/>
    <w:rsid w:val="008A1EA6"/>
    <w:rsid w:val="008A2A68"/>
    <w:rsid w:val="008A4E6E"/>
    <w:rsid w:val="008A56A2"/>
    <w:rsid w:val="008B15EA"/>
    <w:rsid w:val="008B4A83"/>
    <w:rsid w:val="008C0CCE"/>
    <w:rsid w:val="008C4FEE"/>
    <w:rsid w:val="008C559B"/>
    <w:rsid w:val="008C614C"/>
    <w:rsid w:val="008D004D"/>
    <w:rsid w:val="008D0B18"/>
    <w:rsid w:val="008D19B7"/>
    <w:rsid w:val="008D1F6D"/>
    <w:rsid w:val="008D3908"/>
    <w:rsid w:val="008D451B"/>
    <w:rsid w:val="008D66E7"/>
    <w:rsid w:val="008E00CD"/>
    <w:rsid w:val="008E204D"/>
    <w:rsid w:val="008E23AF"/>
    <w:rsid w:val="008E36A3"/>
    <w:rsid w:val="008E5363"/>
    <w:rsid w:val="008E68F8"/>
    <w:rsid w:val="008F30CF"/>
    <w:rsid w:val="008F3E6C"/>
    <w:rsid w:val="008F432D"/>
    <w:rsid w:val="008F6B34"/>
    <w:rsid w:val="008FC9E0"/>
    <w:rsid w:val="00902B59"/>
    <w:rsid w:val="00905414"/>
    <w:rsid w:val="00905C73"/>
    <w:rsid w:val="00906024"/>
    <w:rsid w:val="0090780E"/>
    <w:rsid w:val="009078C9"/>
    <w:rsid w:val="009129F2"/>
    <w:rsid w:val="00913DCF"/>
    <w:rsid w:val="009171CF"/>
    <w:rsid w:val="00921829"/>
    <w:rsid w:val="00921AF6"/>
    <w:rsid w:val="00922FF3"/>
    <w:rsid w:val="00927A71"/>
    <w:rsid w:val="00930FEA"/>
    <w:rsid w:val="00933757"/>
    <w:rsid w:val="0093393A"/>
    <w:rsid w:val="009365EA"/>
    <w:rsid w:val="00940110"/>
    <w:rsid w:val="0094055F"/>
    <w:rsid w:val="00941B0C"/>
    <w:rsid w:val="00941CFD"/>
    <w:rsid w:val="00943404"/>
    <w:rsid w:val="00944144"/>
    <w:rsid w:val="009510CF"/>
    <w:rsid w:val="009513E0"/>
    <w:rsid w:val="00952E8F"/>
    <w:rsid w:val="00953989"/>
    <w:rsid w:val="00954862"/>
    <w:rsid w:val="0095521A"/>
    <w:rsid w:val="00956A38"/>
    <w:rsid w:val="00957258"/>
    <w:rsid w:val="009579E2"/>
    <w:rsid w:val="00957A58"/>
    <w:rsid w:val="00961EBF"/>
    <w:rsid w:val="00963069"/>
    <w:rsid w:val="009651EB"/>
    <w:rsid w:val="009653CD"/>
    <w:rsid w:val="0096636D"/>
    <w:rsid w:val="009665EA"/>
    <w:rsid w:val="0097121D"/>
    <w:rsid w:val="0097173E"/>
    <w:rsid w:val="00973A47"/>
    <w:rsid w:val="0097588D"/>
    <w:rsid w:val="00977B2A"/>
    <w:rsid w:val="00977D5F"/>
    <w:rsid w:val="009824BF"/>
    <w:rsid w:val="0098291F"/>
    <w:rsid w:val="009838C1"/>
    <w:rsid w:val="00983F04"/>
    <w:rsid w:val="009849C6"/>
    <w:rsid w:val="0098747E"/>
    <w:rsid w:val="00987B2B"/>
    <w:rsid w:val="009A4553"/>
    <w:rsid w:val="009B4395"/>
    <w:rsid w:val="009B5DF4"/>
    <w:rsid w:val="009B5F8D"/>
    <w:rsid w:val="009B8913"/>
    <w:rsid w:val="009C04DA"/>
    <w:rsid w:val="009C0C87"/>
    <w:rsid w:val="009C2F0E"/>
    <w:rsid w:val="009C2F3F"/>
    <w:rsid w:val="009C3E1A"/>
    <w:rsid w:val="009C6A08"/>
    <w:rsid w:val="009C7350"/>
    <w:rsid w:val="009E27C7"/>
    <w:rsid w:val="009E6405"/>
    <w:rsid w:val="009F2ADA"/>
    <w:rsid w:val="009F527E"/>
    <w:rsid w:val="009F5893"/>
    <w:rsid w:val="009F5B15"/>
    <w:rsid w:val="009F6FBE"/>
    <w:rsid w:val="009F790D"/>
    <w:rsid w:val="009F7930"/>
    <w:rsid w:val="00A0056C"/>
    <w:rsid w:val="00A03B0B"/>
    <w:rsid w:val="00A06699"/>
    <w:rsid w:val="00A07625"/>
    <w:rsid w:val="00A13F38"/>
    <w:rsid w:val="00A203A2"/>
    <w:rsid w:val="00A21AB4"/>
    <w:rsid w:val="00A2398C"/>
    <w:rsid w:val="00A257BA"/>
    <w:rsid w:val="00A25DB7"/>
    <w:rsid w:val="00A26CAA"/>
    <w:rsid w:val="00A328DD"/>
    <w:rsid w:val="00A341D4"/>
    <w:rsid w:val="00A400BD"/>
    <w:rsid w:val="00A42BE3"/>
    <w:rsid w:val="00A43DF0"/>
    <w:rsid w:val="00A46122"/>
    <w:rsid w:val="00A479DE"/>
    <w:rsid w:val="00A50977"/>
    <w:rsid w:val="00A53832"/>
    <w:rsid w:val="00A56191"/>
    <w:rsid w:val="00A5748F"/>
    <w:rsid w:val="00A6049C"/>
    <w:rsid w:val="00A6506D"/>
    <w:rsid w:val="00A7252B"/>
    <w:rsid w:val="00A7659D"/>
    <w:rsid w:val="00A7788D"/>
    <w:rsid w:val="00A81AAC"/>
    <w:rsid w:val="00A82525"/>
    <w:rsid w:val="00A82C6A"/>
    <w:rsid w:val="00A8328B"/>
    <w:rsid w:val="00A8502A"/>
    <w:rsid w:val="00A86981"/>
    <w:rsid w:val="00A86F64"/>
    <w:rsid w:val="00A91EA4"/>
    <w:rsid w:val="00A92552"/>
    <w:rsid w:val="00A93BA7"/>
    <w:rsid w:val="00A94B85"/>
    <w:rsid w:val="00A94D99"/>
    <w:rsid w:val="00A96679"/>
    <w:rsid w:val="00AA681E"/>
    <w:rsid w:val="00AA6CA3"/>
    <w:rsid w:val="00AA777B"/>
    <w:rsid w:val="00AB0574"/>
    <w:rsid w:val="00AB4CA3"/>
    <w:rsid w:val="00AC0FC9"/>
    <w:rsid w:val="00AC44CC"/>
    <w:rsid w:val="00AC4B54"/>
    <w:rsid w:val="00AC6704"/>
    <w:rsid w:val="00AC7456"/>
    <w:rsid w:val="00AC78EA"/>
    <w:rsid w:val="00AC7B57"/>
    <w:rsid w:val="00AD01E4"/>
    <w:rsid w:val="00AD108F"/>
    <w:rsid w:val="00AD137D"/>
    <w:rsid w:val="00AD560F"/>
    <w:rsid w:val="00AD659A"/>
    <w:rsid w:val="00AD6CBB"/>
    <w:rsid w:val="00AD78E6"/>
    <w:rsid w:val="00AE027B"/>
    <w:rsid w:val="00AE264F"/>
    <w:rsid w:val="00AE3148"/>
    <w:rsid w:val="00AE7346"/>
    <w:rsid w:val="00AE7895"/>
    <w:rsid w:val="00AE7A1E"/>
    <w:rsid w:val="00AF08FE"/>
    <w:rsid w:val="00AF099E"/>
    <w:rsid w:val="00AF2E97"/>
    <w:rsid w:val="00AF50AA"/>
    <w:rsid w:val="00AF586B"/>
    <w:rsid w:val="00AF5D4C"/>
    <w:rsid w:val="00AF67B8"/>
    <w:rsid w:val="00AF6D57"/>
    <w:rsid w:val="00B00A83"/>
    <w:rsid w:val="00B05909"/>
    <w:rsid w:val="00B11409"/>
    <w:rsid w:val="00B11F6C"/>
    <w:rsid w:val="00B13F10"/>
    <w:rsid w:val="00B15D55"/>
    <w:rsid w:val="00B16169"/>
    <w:rsid w:val="00B16EB4"/>
    <w:rsid w:val="00B16EFA"/>
    <w:rsid w:val="00B17B40"/>
    <w:rsid w:val="00B17DAE"/>
    <w:rsid w:val="00B17F23"/>
    <w:rsid w:val="00B213EC"/>
    <w:rsid w:val="00B21B64"/>
    <w:rsid w:val="00B235B9"/>
    <w:rsid w:val="00B27602"/>
    <w:rsid w:val="00B2AD51"/>
    <w:rsid w:val="00B32453"/>
    <w:rsid w:val="00B338A8"/>
    <w:rsid w:val="00B3680D"/>
    <w:rsid w:val="00B41A82"/>
    <w:rsid w:val="00B43F4C"/>
    <w:rsid w:val="00B455E9"/>
    <w:rsid w:val="00B459CE"/>
    <w:rsid w:val="00B5262B"/>
    <w:rsid w:val="00B529AF"/>
    <w:rsid w:val="00B52B8F"/>
    <w:rsid w:val="00B57E68"/>
    <w:rsid w:val="00B603EF"/>
    <w:rsid w:val="00B61197"/>
    <w:rsid w:val="00B61C24"/>
    <w:rsid w:val="00B61DA7"/>
    <w:rsid w:val="00B6275C"/>
    <w:rsid w:val="00B647A5"/>
    <w:rsid w:val="00B65FDB"/>
    <w:rsid w:val="00B669DD"/>
    <w:rsid w:val="00B678EB"/>
    <w:rsid w:val="00B67BDA"/>
    <w:rsid w:val="00B707DC"/>
    <w:rsid w:val="00B712B3"/>
    <w:rsid w:val="00B72338"/>
    <w:rsid w:val="00B724FD"/>
    <w:rsid w:val="00B760EE"/>
    <w:rsid w:val="00B766C1"/>
    <w:rsid w:val="00B77DFD"/>
    <w:rsid w:val="00B85A07"/>
    <w:rsid w:val="00B86369"/>
    <w:rsid w:val="00B91229"/>
    <w:rsid w:val="00B92D93"/>
    <w:rsid w:val="00B95E47"/>
    <w:rsid w:val="00BA0712"/>
    <w:rsid w:val="00BA073B"/>
    <w:rsid w:val="00BA129E"/>
    <w:rsid w:val="00BA2BA4"/>
    <w:rsid w:val="00BA547C"/>
    <w:rsid w:val="00BA69FB"/>
    <w:rsid w:val="00BA789D"/>
    <w:rsid w:val="00BB09D9"/>
    <w:rsid w:val="00BB123B"/>
    <w:rsid w:val="00BB552D"/>
    <w:rsid w:val="00BC4BC8"/>
    <w:rsid w:val="00BC4E47"/>
    <w:rsid w:val="00BC51CB"/>
    <w:rsid w:val="00BC749D"/>
    <w:rsid w:val="00BC7B5A"/>
    <w:rsid w:val="00BD184A"/>
    <w:rsid w:val="00BD4058"/>
    <w:rsid w:val="00BD44E4"/>
    <w:rsid w:val="00BE010F"/>
    <w:rsid w:val="00BE12FC"/>
    <w:rsid w:val="00BE2538"/>
    <w:rsid w:val="00BE3D3D"/>
    <w:rsid w:val="00BF3A60"/>
    <w:rsid w:val="00BF3BA6"/>
    <w:rsid w:val="00BF77A6"/>
    <w:rsid w:val="00C006D0"/>
    <w:rsid w:val="00C0125E"/>
    <w:rsid w:val="00C02027"/>
    <w:rsid w:val="00C07E1F"/>
    <w:rsid w:val="00C1213F"/>
    <w:rsid w:val="00C12F4B"/>
    <w:rsid w:val="00C143D8"/>
    <w:rsid w:val="00C14AB4"/>
    <w:rsid w:val="00C168AB"/>
    <w:rsid w:val="00C17370"/>
    <w:rsid w:val="00C200AE"/>
    <w:rsid w:val="00C24485"/>
    <w:rsid w:val="00C252B1"/>
    <w:rsid w:val="00C25648"/>
    <w:rsid w:val="00C260FB"/>
    <w:rsid w:val="00C272F0"/>
    <w:rsid w:val="00C40474"/>
    <w:rsid w:val="00C46D3A"/>
    <w:rsid w:val="00C478FB"/>
    <w:rsid w:val="00C53804"/>
    <w:rsid w:val="00C5392B"/>
    <w:rsid w:val="00C546A1"/>
    <w:rsid w:val="00C61E53"/>
    <w:rsid w:val="00C6385E"/>
    <w:rsid w:val="00C651C2"/>
    <w:rsid w:val="00C652EE"/>
    <w:rsid w:val="00C65910"/>
    <w:rsid w:val="00C66C2C"/>
    <w:rsid w:val="00C695D9"/>
    <w:rsid w:val="00C7011B"/>
    <w:rsid w:val="00C726E2"/>
    <w:rsid w:val="00C7520D"/>
    <w:rsid w:val="00C806F8"/>
    <w:rsid w:val="00C81FC9"/>
    <w:rsid w:val="00C84D35"/>
    <w:rsid w:val="00C866FF"/>
    <w:rsid w:val="00C87449"/>
    <w:rsid w:val="00C9059D"/>
    <w:rsid w:val="00C95681"/>
    <w:rsid w:val="00C97C7E"/>
    <w:rsid w:val="00CA357D"/>
    <w:rsid w:val="00CA7DEE"/>
    <w:rsid w:val="00CB1F83"/>
    <w:rsid w:val="00CB5BBA"/>
    <w:rsid w:val="00CC1BEB"/>
    <w:rsid w:val="00CC30ED"/>
    <w:rsid w:val="00CC3BFC"/>
    <w:rsid w:val="00CC5B4C"/>
    <w:rsid w:val="00CD0BC9"/>
    <w:rsid w:val="00CD1029"/>
    <w:rsid w:val="00CD18FB"/>
    <w:rsid w:val="00CD4CE8"/>
    <w:rsid w:val="00CD6B71"/>
    <w:rsid w:val="00CE117A"/>
    <w:rsid w:val="00CE3C74"/>
    <w:rsid w:val="00CE57B1"/>
    <w:rsid w:val="00CF1881"/>
    <w:rsid w:val="00CF482A"/>
    <w:rsid w:val="00CF4F77"/>
    <w:rsid w:val="00CF58E4"/>
    <w:rsid w:val="00D0174A"/>
    <w:rsid w:val="00D017D5"/>
    <w:rsid w:val="00D0252B"/>
    <w:rsid w:val="00D02DF0"/>
    <w:rsid w:val="00D04A86"/>
    <w:rsid w:val="00D132D5"/>
    <w:rsid w:val="00D159D0"/>
    <w:rsid w:val="00D16AE9"/>
    <w:rsid w:val="00D17404"/>
    <w:rsid w:val="00D20CA9"/>
    <w:rsid w:val="00D24B47"/>
    <w:rsid w:val="00D2513E"/>
    <w:rsid w:val="00D275A1"/>
    <w:rsid w:val="00D31C16"/>
    <w:rsid w:val="00D349A5"/>
    <w:rsid w:val="00D37E2A"/>
    <w:rsid w:val="00D42852"/>
    <w:rsid w:val="00D458C3"/>
    <w:rsid w:val="00D47275"/>
    <w:rsid w:val="00D56A9A"/>
    <w:rsid w:val="00D60045"/>
    <w:rsid w:val="00D60635"/>
    <w:rsid w:val="00D614A4"/>
    <w:rsid w:val="00D62D7C"/>
    <w:rsid w:val="00D64050"/>
    <w:rsid w:val="00D644DA"/>
    <w:rsid w:val="00D657F8"/>
    <w:rsid w:val="00D65BEB"/>
    <w:rsid w:val="00D65E8A"/>
    <w:rsid w:val="00D67BEB"/>
    <w:rsid w:val="00D72D9C"/>
    <w:rsid w:val="00D72DAF"/>
    <w:rsid w:val="00D74C45"/>
    <w:rsid w:val="00D74DA4"/>
    <w:rsid w:val="00D774C2"/>
    <w:rsid w:val="00D8194F"/>
    <w:rsid w:val="00D82290"/>
    <w:rsid w:val="00D82E60"/>
    <w:rsid w:val="00D82F97"/>
    <w:rsid w:val="00D83A2B"/>
    <w:rsid w:val="00D84DD3"/>
    <w:rsid w:val="00D87C6E"/>
    <w:rsid w:val="00D90389"/>
    <w:rsid w:val="00D92693"/>
    <w:rsid w:val="00DA044B"/>
    <w:rsid w:val="00DA06A0"/>
    <w:rsid w:val="00DA1DEA"/>
    <w:rsid w:val="00DA2030"/>
    <w:rsid w:val="00DA40BC"/>
    <w:rsid w:val="00DA7067"/>
    <w:rsid w:val="00DB0EB1"/>
    <w:rsid w:val="00DB0F9A"/>
    <w:rsid w:val="00DB3CC2"/>
    <w:rsid w:val="00DB6281"/>
    <w:rsid w:val="00DB69CF"/>
    <w:rsid w:val="00DB6F6D"/>
    <w:rsid w:val="00DB7141"/>
    <w:rsid w:val="00DB7850"/>
    <w:rsid w:val="00DB7C53"/>
    <w:rsid w:val="00DB7E8C"/>
    <w:rsid w:val="00DC0743"/>
    <w:rsid w:val="00DC1373"/>
    <w:rsid w:val="00DC2513"/>
    <w:rsid w:val="00DC2E5C"/>
    <w:rsid w:val="00DC3543"/>
    <w:rsid w:val="00DC4DB2"/>
    <w:rsid w:val="00DC689E"/>
    <w:rsid w:val="00DD1811"/>
    <w:rsid w:val="00DD3773"/>
    <w:rsid w:val="00DD4E0E"/>
    <w:rsid w:val="00DD5289"/>
    <w:rsid w:val="00DD6E8A"/>
    <w:rsid w:val="00DD7FFD"/>
    <w:rsid w:val="00DE0645"/>
    <w:rsid w:val="00DE0F59"/>
    <w:rsid w:val="00DE194A"/>
    <w:rsid w:val="00DE72D9"/>
    <w:rsid w:val="00DF2351"/>
    <w:rsid w:val="00DF360B"/>
    <w:rsid w:val="00DF3B19"/>
    <w:rsid w:val="00E02B5A"/>
    <w:rsid w:val="00E0664E"/>
    <w:rsid w:val="00E0760B"/>
    <w:rsid w:val="00E07C47"/>
    <w:rsid w:val="00E110EB"/>
    <w:rsid w:val="00E12702"/>
    <w:rsid w:val="00E135B4"/>
    <w:rsid w:val="00E169E8"/>
    <w:rsid w:val="00E2073F"/>
    <w:rsid w:val="00E24742"/>
    <w:rsid w:val="00E278C6"/>
    <w:rsid w:val="00E27B12"/>
    <w:rsid w:val="00E317BD"/>
    <w:rsid w:val="00E33281"/>
    <w:rsid w:val="00E34F15"/>
    <w:rsid w:val="00E35AF6"/>
    <w:rsid w:val="00E369AF"/>
    <w:rsid w:val="00E447B4"/>
    <w:rsid w:val="00E46B3A"/>
    <w:rsid w:val="00E46B70"/>
    <w:rsid w:val="00E4CC8C"/>
    <w:rsid w:val="00E51404"/>
    <w:rsid w:val="00E5299B"/>
    <w:rsid w:val="00E52A8A"/>
    <w:rsid w:val="00E53229"/>
    <w:rsid w:val="00E54B67"/>
    <w:rsid w:val="00E55ECE"/>
    <w:rsid w:val="00E63272"/>
    <w:rsid w:val="00E64FC3"/>
    <w:rsid w:val="00E67166"/>
    <w:rsid w:val="00E7163D"/>
    <w:rsid w:val="00E72175"/>
    <w:rsid w:val="00E72484"/>
    <w:rsid w:val="00E74E7C"/>
    <w:rsid w:val="00E77948"/>
    <w:rsid w:val="00E80C85"/>
    <w:rsid w:val="00E856F7"/>
    <w:rsid w:val="00E85CEA"/>
    <w:rsid w:val="00E86220"/>
    <w:rsid w:val="00E863D2"/>
    <w:rsid w:val="00E86905"/>
    <w:rsid w:val="00E918F2"/>
    <w:rsid w:val="00E92276"/>
    <w:rsid w:val="00E94480"/>
    <w:rsid w:val="00E965B5"/>
    <w:rsid w:val="00EA2BD4"/>
    <w:rsid w:val="00EA378C"/>
    <w:rsid w:val="00EA4844"/>
    <w:rsid w:val="00EA71FB"/>
    <w:rsid w:val="00EB033A"/>
    <w:rsid w:val="00EB1B3D"/>
    <w:rsid w:val="00EB301A"/>
    <w:rsid w:val="00EB5B3C"/>
    <w:rsid w:val="00EC4622"/>
    <w:rsid w:val="00EC48B2"/>
    <w:rsid w:val="00EC4C69"/>
    <w:rsid w:val="00EC5BDD"/>
    <w:rsid w:val="00EC7769"/>
    <w:rsid w:val="00EC7803"/>
    <w:rsid w:val="00ED0E98"/>
    <w:rsid w:val="00ED22AB"/>
    <w:rsid w:val="00ED3AB8"/>
    <w:rsid w:val="00ED76B6"/>
    <w:rsid w:val="00ED76CE"/>
    <w:rsid w:val="00EE18AB"/>
    <w:rsid w:val="00EE1BB4"/>
    <w:rsid w:val="00EE279C"/>
    <w:rsid w:val="00EE27D6"/>
    <w:rsid w:val="00EE31CB"/>
    <w:rsid w:val="00EE3D41"/>
    <w:rsid w:val="00EE4105"/>
    <w:rsid w:val="00EE559E"/>
    <w:rsid w:val="00EE6E5C"/>
    <w:rsid w:val="00EE7851"/>
    <w:rsid w:val="00EF227E"/>
    <w:rsid w:val="00EF2C0A"/>
    <w:rsid w:val="00EF4E8C"/>
    <w:rsid w:val="00EF7ACC"/>
    <w:rsid w:val="00F0224F"/>
    <w:rsid w:val="00F034E7"/>
    <w:rsid w:val="00F0670E"/>
    <w:rsid w:val="00F07159"/>
    <w:rsid w:val="00F0E404"/>
    <w:rsid w:val="00F105CA"/>
    <w:rsid w:val="00F10A7B"/>
    <w:rsid w:val="00F144E0"/>
    <w:rsid w:val="00F14694"/>
    <w:rsid w:val="00F16555"/>
    <w:rsid w:val="00F224C8"/>
    <w:rsid w:val="00F24399"/>
    <w:rsid w:val="00F25199"/>
    <w:rsid w:val="00F26D34"/>
    <w:rsid w:val="00F3149B"/>
    <w:rsid w:val="00F32499"/>
    <w:rsid w:val="00F32FE8"/>
    <w:rsid w:val="00F336AE"/>
    <w:rsid w:val="00F33F9E"/>
    <w:rsid w:val="00F41BD9"/>
    <w:rsid w:val="00F42957"/>
    <w:rsid w:val="00F45216"/>
    <w:rsid w:val="00F46488"/>
    <w:rsid w:val="00F46A58"/>
    <w:rsid w:val="00F47062"/>
    <w:rsid w:val="00F504A1"/>
    <w:rsid w:val="00F52C10"/>
    <w:rsid w:val="00F533A7"/>
    <w:rsid w:val="00F54276"/>
    <w:rsid w:val="00F5430E"/>
    <w:rsid w:val="00F56DC5"/>
    <w:rsid w:val="00F6180C"/>
    <w:rsid w:val="00F61876"/>
    <w:rsid w:val="00F618E0"/>
    <w:rsid w:val="00F64323"/>
    <w:rsid w:val="00F65B66"/>
    <w:rsid w:val="00F65CED"/>
    <w:rsid w:val="00F70B91"/>
    <w:rsid w:val="00F7102E"/>
    <w:rsid w:val="00F71A94"/>
    <w:rsid w:val="00F722A5"/>
    <w:rsid w:val="00F75136"/>
    <w:rsid w:val="00F75F88"/>
    <w:rsid w:val="00F776CC"/>
    <w:rsid w:val="00F81646"/>
    <w:rsid w:val="00F8216A"/>
    <w:rsid w:val="00F82878"/>
    <w:rsid w:val="00F8342F"/>
    <w:rsid w:val="00F83CB9"/>
    <w:rsid w:val="00F856E6"/>
    <w:rsid w:val="00F8705D"/>
    <w:rsid w:val="00F87620"/>
    <w:rsid w:val="00F87BAD"/>
    <w:rsid w:val="00F94E7C"/>
    <w:rsid w:val="00FA0473"/>
    <w:rsid w:val="00FA2BFF"/>
    <w:rsid w:val="00FA40E6"/>
    <w:rsid w:val="00FA564B"/>
    <w:rsid w:val="00FA7D49"/>
    <w:rsid w:val="00FB0A41"/>
    <w:rsid w:val="00FB1775"/>
    <w:rsid w:val="00FB6D6E"/>
    <w:rsid w:val="00FC2621"/>
    <w:rsid w:val="00FC5BDD"/>
    <w:rsid w:val="00FD0562"/>
    <w:rsid w:val="00FD12DA"/>
    <w:rsid w:val="00FD3211"/>
    <w:rsid w:val="00FD4989"/>
    <w:rsid w:val="00FD71B1"/>
    <w:rsid w:val="00FE2087"/>
    <w:rsid w:val="00FE2D64"/>
    <w:rsid w:val="00FEC943"/>
    <w:rsid w:val="00FF07CD"/>
    <w:rsid w:val="00FF188E"/>
    <w:rsid w:val="00FF45D3"/>
    <w:rsid w:val="00FF4A67"/>
    <w:rsid w:val="00FF76BD"/>
    <w:rsid w:val="0115133C"/>
    <w:rsid w:val="011C910E"/>
    <w:rsid w:val="011CFEE6"/>
    <w:rsid w:val="011E0FC8"/>
    <w:rsid w:val="0123570D"/>
    <w:rsid w:val="0129B7EB"/>
    <w:rsid w:val="01494D82"/>
    <w:rsid w:val="01574730"/>
    <w:rsid w:val="016C911D"/>
    <w:rsid w:val="01716BEF"/>
    <w:rsid w:val="0173800A"/>
    <w:rsid w:val="0180F487"/>
    <w:rsid w:val="018C14DE"/>
    <w:rsid w:val="018D06A4"/>
    <w:rsid w:val="0194B774"/>
    <w:rsid w:val="0195EBF0"/>
    <w:rsid w:val="01AC2444"/>
    <w:rsid w:val="01B00E61"/>
    <w:rsid w:val="01BC75B4"/>
    <w:rsid w:val="01CC8241"/>
    <w:rsid w:val="01DC6C96"/>
    <w:rsid w:val="01EE49E1"/>
    <w:rsid w:val="01EF1CBD"/>
    <w:rsid w:val="01EFD8A6"/>
    <w:rsid w:val="01F13F96"/>
    <w:rsid w:val="02133C18"/>
    <w:rsid w:val="022D2383"/>
    <w:rsid w:val="02330EE1"/>
    <w:rsid w:val="023D10C2"/>
    <w:rsid w:val="0243439E"/>
    <w:rsid w:val="025066B5"/>
    <w:rsid w:val="025637B5"/>
    <w:rsid w:val="025AD2C5"/>
    <w:rsid w:val="026C6229"/>
    <w:rsid w:val="026E7843"/>
    <w:rsid w:val="0290039D"/>
    <w:rsid w:val="02AF2110"/>
    <w:rsid w:val="02B15B9D"/>
    <w:rsid w:val="02C3C306"/>
    <w:rsid w:val="02CC6EE6"/>
    <w:rsid w:val="02D810D0"/>
    <w:rsid w:val="02DE1660"/>
    <w:rsid w:val="02E023A4"/>
    <w:rsid w:val="02E216D2"/>
    <w:rsid w:val="02E29BB3"/>
    <w:rsid w:val="02F4EC86"/>
    <w:rsid w:val="0300D935"/>
    <w:rsid w:val="0304CE06"/>
    <w:rsid w:val="0317FDC7"/>
    <w:rsid w:val="031BEB08"/>
    <w:rsid w:val="0330F9C9"/>
    <w:rsid w:val="033778C7"/>
    <w:rsid w:val="03537789"/>
    <w:rsid w:val="03539B92"/>
    <w:rsid w:val="035452BB"/>
    <w:rsid w:val="03584210"/>
    <w:rsid w:val="03605C5E"/>
    <w:rsid w:val="0367EF09"/>
    <w:rsid w:val="036849CB"/>
    <w:rsid w:val="036BCE40"/>
    <w:rsid w:val="036F9B48"/>
    <w:rsid w:val="03712B47"/>
    <w:rsid w:val="03786D5B"/>
    <w:rsid w:val="03792B5F"/>
    <w:rsid w:val="03793CAA"/>
    <w:rsid w:val="0384F6B6"/>
    <w:rsid w:val="039A929A"/>
    <w:rsid w:val="03A4B4D1"/>
    <w:rsid w:val="03B13F94"/>
    <w:rsid w:val="03B55908"/>
    <w:rsid w:val="03B624D3"/>
    <w:rsid w:val="03C469A2"/>
    <w:rsid w:val="03D6E456"/>
    <w:rsid w:val="03DAF0AF"/>
    <w:rsid w:val="03E29F0A"/>
    <w:rsid w:val="03ECBAE5"/>
    <w:rsid w:val="03F99C99"/>
    <w:rsid w:val="03FF2FA1"/>
    <w:rsid w:val="03FFA7A2"/>
    <w:rsid w:val="04061011"/>
    <w:rsid w:val="040D243D"/>
    <w:rsid w:val="041851B3"/>
    <w:rsid w:val="043015B0"/>
    <w:rsid w:val="0438141C"/>
    <w:rsid w:val="043DB827"/>
    <w:rsid w:val="043FBA65"/>
    <w:rsid w:val="044FD159"/>
    <w:rsid w:val="04556453"/>
    <w:rsid w:val="046C0A62"/>
    <w:rsid w:val="0474A5B8"/>
    <w:rsid w:val="04941351"/>
    <w:rsid w:val="049F532D"/>
    <w:rsid w:val="04A2ED19"/>
    <w:rsid w:val="04A49DC9"/>
    <w:rsid w:val="04A6D6B3"/>
    <w:rsid w:val="04AE4FE5"/>
    <w:rsid w:val="04B32369"/>
    <w:rsid w:val="04C052B3"/>
    <w:rsid w:val="04DB241D"/>
    <w:rsid w:val="04E5456F"/>
    <w:rsid w:val="04EB42EA"/>
    <w:rsid w:val="04F091B0"/>
    <w:rsid w:val="04F71D03"/>
    <w:rsid w:val="04FE2A85"/>
    <w:rsid w:val="05131475"/>
    <w:rsid w:val="051926ED"/>
    <w:rsid w:val="051A668E"/>
    <w:rsid w:val="051E4857"/>
    <w:rsid w:val="052680CE"/>
    <w:rsid w:val="0526C2CF"/>
    <w:rsid w:val="05332EA1"/>
    <w:rsid w:val="05491648"/>
    <w:rsid w:val="055BB306"/>
    <w:rsid w:val="055EFEEA"/>
    <w:rsid w:val="057396E7"/>
    <w:rsid w:val="05810F41"/>
    <w:rsid w:val="0585F20D"/>
    <w:rsid w:val="0592AB98"/>
    <w:rsid w:val="059B7C6E"/>
    <w:rsid w:val="059EA6DF"/>
    <w:rsid w:val="05A14C1E"/>
    <w:rsid w:val="05B621DB"/>
    <w:rsid w:val="05C01F1C"/>
    <w:rsid w:val="05C19DD7"/>
    <w:rsid w:val="05E32CF2"/>
    <w:rsid w:val="05EE8A46"/>
    <w:rsid w:val="05F3A0B3"/>
    <w:rsid w:val="05F4E29B"/>
    <w:rsid w:val="061051B9"/>
    <w:rsid w:val="06174B53"/>
    <w:rsid w:val="064CB269"/>
    <w:rsid w:val="06556BD3"/>
    <w:rsid w:val="0656A9DF"/>
    <w:rsid w:val="0659C818"/>
    <w:rsid w:val="065F86FB"/>
    <w:rsid w:val="0669D461"/>
    <w:rsid w:val="06767D38"/>
    <w:rsid w:val="06867BF9"/>
    <w:rsid w:val="069B65FC"/>
    <w:rsid w:val="06A25AA5"/>
    <w:rsid w:val="06A32277"/>
    <w:rsid w:val="06A7D02D"/>
    <w:rsid w:val="06BB9C52"/>
    <w:rsid w:val="06C81E80"/>
    <w:rsid w:val="06D10609"/>
    <w:rsid w:val="06DAA59F"/>
    <w:rsid w:val="06E8707B"/>
    <w:rsid w:val="06E8E7E0"/>
    <w:rsid w:val="06E9282B"/>
    <w:rsid w:val="06E9F2BF"/>
    <w:rsid w:val="06F443BD"/>
    <w:rsid w:val="0701668A"/>
    <w:rsid w:val="070704E6"/>
    <w:rsid w:val="070B860A"/>
    <w:rsid w:val="070F3500"/>
    <w:rsid w:val="0711BD32"/>
    <w:rsid w:val="071B7CE0"/>
    <w:rsid w:val="0725889B"/>
    <w:rsid w:val="07260507"/>
    <w:rsid w:val="072B4236"/>
    <w:rsid w:val="0733E889"/>
    <w:rsid w:val="073C0C26"/>
    <w:rsid w:val="075117C2"/>
    <w:rsid w:val="0754B73E"/>
    <w:rsid w:val="075F4B1F"/>
    <w:rsid w:val="07798087"/>
    <w:rsid w:val="077E11A2"/>
    <w:rsid w:val="078507F2"/>
    <w:rsid w:val="0794C738"/>
    <w:rsid w:val="07A31324"/>
    <w:rsid w:val="07AA2115"/>
    <w:rsid w:val="07AB2EE6"/>
    <w:rsid w:val="07AE8E54"/>
    <w:rsid w:val="07B5FFCA"/>
    <w:rsid w:val="07C3B3AA"/>
    <w:rsid w:val="07CB21F0"/>
    <w:rsid w:val="07CCFC98"/>
    <w:rsid w:val="07DF7FBC"/>
    <w:rsid w:val="07E5BA81"/>
    <w:rsid w:val="07EB9A3C"/>
    <w:rsid w:val="0800F04B"/>
    <w:rsid w:val="0803B1ED"/>
    <w:rsid w:val="080825A7"/>
    <w:rsid w:val="080D7C87"/>
    <w:rsid w:val="082A6113"/>
    <w:rsid w:val="082F6AB0"/>
    <w:rsid w:val="0830B737"/>
    <w:rsid w:val="08359DCC"/>
    <w:rsid w:val="08603D73"/>
    <w:rsid w:val="08604989"/>
    <w:rsid w:val="086092EB"/>
    <w:rsid w:val="086A9398"/>
    <w:rsid w:val="08765DF0"/>
    <w:rsid w:val="087EAE52"/>
    <w:rsid w:val="089619DE"/>
    <w:rsid w:val="08965429"/>
    <w:rsid w:val="089D9BD5"/>
    <w:rsid w:val="08B845C6"/>
    <w:rsid w:val="08BBC1D0"/>
    <w:rsid w:val="08BF0EC9"/>
    <w:rsid w:val="08C025D9"/>
    <w:rsid w:val="08C14C60"/>
    <w:rsid w:val="08C70158"/>
    <w:rsid w:val="08E3BA44"/>
    <w:rsid w:val="08F26C07"/>
    <w:rsid w:val="0900FEDC"/>
    <w:rsid w:val="0904E3DC"/>
    <w:rsid w:val="090532AD"/>
    <w:rsid w:val="0907B93D"/>
    <w:rsid w:val="09118C2B"/>
    <w:rsid w:val="091CB3BD"/>
    <w:rsid w:val="0926B53A"/>
    <w:rsid w:val="092FAFFD"/>
    <w:rsid w:val="0938DABA"/>
    <w:rsid w:val="0969A900"/>
    <w:rsid w:val="0989FDBE"/>
    <w:rsid w:val="098DC2E6"/>
    <w:rsid w:val="098DEC72"/>
    <w:rsid w:val="098FA548"/>
    <w:rsid w:val="09A12351"/>
    <w:rsid w:val="09B5CED8"/>
    <w:rsid w:val="09B99466"/>
    <w:rsid w:val="09C45002"/>
    <w:rsid w:val="09E67BE0"/>
    <w:rsid w:val="09EFE315"/>
    <w:rsid w:val="0A055B6A"/>
    <w:rsid w:val="0A09EA78"/>
    <w:rsid w:val="0A0D12D7"/>
    <w:rsid w:val="0A0F0F3F"/>
    <w:rsid w:val="0A12A5AF"/>
    <w:rsid w:val="0A1C7C73"/>
    <w:rsid w:val="0A1EC017"/>
    <w:rsid w:val="0A2519A5"/>
    <w:rsid w:val="0A271467"/>
    <w:rsid w:val="0A29D0E0"/>
    <w:rsid w:val="0A2AF1CC"/>
    <w:rsid w:val="0A30E11A"/>
    <w:rsid w:val="0A31A1ED"/>
    <w:rsid w:val="0A355E29"/>
    <w:rsid w:val="0A39EFE1"/>
    <w:rsid w:val="0A46B41D"/>
    <w:rsid w:val="0A4BDD41"/>
    <w:rsid w:val="0A5581D7"/>
    <w:rsid w:val="0A5952DF"/>
    <w:rsid w:val="0A5B8E4E"/>
    <w:rsid w:val="0A610317"/>
    <w:rsid w:val="0A7E1723"/>
    <w:rsid w:val="0AA37284"/>
    <w:rsid w:val="0ABB4C54"/>
    <w:rsid w:val="0ABF75AC"/>
    <w:rsid w:val="0AC31808"/>
    <w:rsid w:val="0AD45D77"/>
    <w:rsid w:val="0ADB091E"/>
    <w:rsid w:val="0AE019A7"/>
    <w:rsid w:val="0AEB7160"/>
    <w:rsid w:val="0AF997A0"/>
    <w:rsid w:val="0B025840"/>
    <w:rsid w:val="0B02C577"/>
    <w:rsid w:val="0B05A3F1"/>
    <w:rsid w:val="0B06F8D0"/>
    <w:rsid w:val="0B153AA5"/>
    <w:rsid w:val="0B16440F"/>
    <w:rsid w:val="0B18A2C2"/>
    <w:rsid w:val="0B1CBD6F"/>
    <w:rsid w:val="0B220F11"/>
    <w:rsid w:val="0B264753"/>
    <w:rsid w:val="0B437A31"/>
    <w:rsid w:val="0B483E12"/>
    <w:rsid w:val="0B5226A9"/>
    <w:rsid w:val="0B588560"/>
    <w:rsid w:val="0B7332EE"/>
    <w:rsid w:val="0B791421"/>
    <w:rsid w:val="0B842C2E"/>
    <w:rsid w:val="0B8C20E2"/>
    <w:rsid w:val="0B9DAF4A"/>
    <w:rsid w:val="0BA8D68D"/>
    <w:rsid w:val="0BD96B04"/>
    <w:rsid w:val="0BDE634E"/>
    <w:rsid w:val="0BF89E80"/>
    <w:rsid w:val="0BF9813A"/>
    <w:rsid w:val="0BFA4631"/>
    <w:rsid w:val="0C10C4D3"/>
    <w:rsid w:val="0C19D6EF"/>
    <w:rsid w:val="0C1E7D37"/>
    <w:rsid w:val="0C313229"/>
    <w:rsid w:val="0C53638F"/>
    <w:rsid w:val="0C5A7BEB"/>
    <w:rsid w:val="0C7E8B27"/>
    <w:rsid w:val="0C8CCCC1"/>
    <w:rsid w:val="0C957FB7"/>
    <w:rsid w:val="0C98BEA4"/>
    <w:rsid w:val="0CA11C0B"/>
    <w:rsid w:val="0CA5E826"/>
    <w:rsid w:val="0CB3D842"/>
    <w:rsid w:val="0CC9FAFC"/>
    <w:rsid w:val="0CE2516D"/>
    <w:rsid w:val="0CE5783B"/>
    <w:rsid w:val="0CE8ACFD"/>
    <w:rsid w:val="0CEE8D2B"/>
    <w:rsid w:val="0D038B91"/>
    <w:rsid w:val="0D052D00"/>
    <w:rsid w:val="0D099152"/>
    <w:rsid w:val="0D0E1EBF"/>
    <w:rsid w:val="0D18852B"/>
    <w:rsid w:val="0D2415CA"/>
    <w:rsid w:val="0D2EAD86"/>
    <w:rsid w:val="0D3E42C3"/>
    <w:rsid w:val="0D59DC92"/>
    <w:rsid w:val="0D605CA3"/>
    <w:rsid w:val="0D661256"/>
    <w:rsid w:val="0D753D2D"/>
    <w:rsid w:val="0D8A6EE4"/>
    <w:rsid w:val="0D8BBF74"/>
    <w:rsid w:val="0D98B47C"/>
    <w:rsid w:val="0D9B4432"/>
    <w:rsid w:val="0DA1CC63"/>
    <w:rsid w:val="0DA4412F"/>
    <w:rsid w:val="0DB6FC72"/>
    <w:rsid w:val="0DC64E8C"/>
    <w:rsid w:val="0DCAEDFA"/>
    <w:rsid w:val="0DD09533"/>
    <w:rsid w:val="0DDE0FFE"/>
    <w:rsid w:val="0DE91F45"/>
    <w:rsid w:val="0DF3C8B1"/>
    <w:rsid w:val="0DF62450"/>
    <w:rsid w:val="0DF6D16B"/>
    <w:rsid w:val="0DF8DA37"/>
    <w:rsid w:val="0DFA2298"/>
    <w:rsid w:val="0E072D1F"/>
    <w:rsid w:val="0E210FA0"/>
    <w:rsid w:val="0E44D385"/>
    <w:rsid w:val="0E6FB53B"/>
    <w:rsid w:val="0E73D366"/>
    <w:rsid w:val="0E789C79"/>
    <w:rsid w:val="0E7D1B7C"/>
    <w:rsid w:val="0E89D9E1"/>
    <w:rsid w:val="0E8B8CAA"/>
    <w:rsid w:val="0E94C9F3"/>
    <w:rsid w:val="0E9536F5"/>
    <w:rsid w:val="0E954944"/>
    <w:rsid w:val="0E9F326F"/>
    <w:rsid w:val="0EB6BC8C"/>
    <w:rsid w:val="0EC654B9"/>
    <w:rsid w:val="0ECFDE61"/>
    <w:rsid w:val="0ED049F0"/>
    <w:rsid w:val="0ED77A95"/>
    <w:rsid w:val="0EEC19A7"/>
    <w:rsid w:val="0EF1E29D"/>
    <w:rsid w:val="0EFAA597"/>
    <w:rsid w:val="0EFB2A51"/>
    <w:rsid w:val="0F1F1E0C"/>
    <w:rsid w:val="0F2C837B"/>
    <w:rsid w:val="0F3CD40D"/>
    <w:rsid w:val="0F406676"/>
    <w:rsid w:val="0F40EE81"/>
    <w:rsid w:val="0F4E12F2"/>
    <w:rsid w:val="0F5F7464"/>
    <w:rsid w:val="0F679C2B"/>
    <w:rsid w:val="0F691101"/>
    <w:rsid w:val="0F7CA47F"/>
    <w:rsid w:val="0F7E22C4"/>
    <w:rsid w:val="0FA3BD7F"/>
    <w:rsid w:val="0FBED44D"/>
    <w:rsid w:val="0FC2743F"/>
    <w:rsid w:val="0FD52D38"/>
    <w:rsid w:val="0FEC9777"/>
    <w:rsid w:val="0FF5B6FB"/>
    <w:rsid w:val="0FF9065A"/>
    <w:rsid w:val="1000BDEB"/>
    <w:rsid w:val="100D752E"/>
    <w:rsid w:val="100DB3F9"/>
    <w:rsid w:val="102CD69B"/>
    <w:rsid w:val="1033A0D5"/>
    <w:rsid w:val="103752DC"/>
    <w:rsid w:val="104F4C49"/>
    <w:rsid w:val="1060D909"/>
    <w:rsid w:val="10661600"/>
    <w:rsid w:val="106DC912"/>
    <w:rsid w:val="1085D0AB"/>
    <w:rsid w:val="108A938A"/>
    <w:rsid w:val="10927A48"/>
    <w:rsid w:val="109A4801"/>
    <w:rsid w:val="109E1813"/>
    <w:rsid w:val="10AF827B"/>
    <w:rsid w:val="10BA71A0"/>
    <w:rsid w:val="10BD46F0"/>
    <w:rsid w:val="10C16A9C"/>
    <w:rsid w:val="10C1C292"/>
    <w:rsid w:val="10D0AACF"/>
    <w:rsid w:val="10EEE769"/>
    <w:rsid w:val="10EFCB58"/>
    <w:rsid w:val="10F23A4E"/>
    <w:rsid w:val="10F5B359"/>
    <w:rsid w:val="110ED5F4"/>
    <w:rsid w:val="110EFDD4"/>
    <w:rsid w:val="111D762B"/>
    <w:rsid w:val="11254662"/>
    <w:rsid w:val="112C88F4"/>
    <w:rsid w:val="114256A5"/>
    <w:rsid w:val="11453034"/>
    <w:rsid w:val="114921EE"/>
    <w:rsid w:val="1154EC6C"/>
    <w:rsid w:val="115EBDED"/>
    <w:rsid w:val="116A7ABA"/>
    <w:rsid w:val="117566CD"/>
    <w:rsid w:val="117DB9FF"/>
    <w:rsid w:val="11854305"/>
    <w:rsid w:val="118AFED2"/>
    <w:rsid w:val="1190FC9A"/>
    <w:rsid w:val="119CC091"/>
    <w:rsid w:val="11A10C06"/>
    <w:rsid w:val="11AB5E18"/>
    <w:rsid w:val="11B18B33"/>
    <w:rsid w:val="11C4C870"/>
    <w:rsid w:val="11C8D677"/>
    <w:rsid w:val="11D58785"/>
    <w:rsid w:val="11DA7B72"/>
    <w:rsid w:val="11EF881E"/>
    <w:rsid w:val="11F915AF"/>
    <w:rsid w:val="11F94A58"/>
    <w:rsid w:val="11FF5D90"/>
    <w:rsid w:val="1214526A"/>
    <w:rsid w:val="12169664"/>
    <w:rsid w:val="121DA7B7"/>
    <w:rsid w:val="122E935D"/>
    <w:rsid w:val="123229B0"/>
    <w:rsid w:val="12324FE0"/>
    <w:rsid w:val="12383401"/>
    <w:rsid w:val="123A1F81"/>
    <w:rsid w:val="123B3B62"/>
    <w:rsid w:val="12506FA9"/>
    <w:rsid w:val="1265BA69"/>
    <w:rsid w:val="126B854E"/>
    <w:rsid w:val="126BF44D"/>
    <w:rsid w:val="126C99F6"/>
    <w:rsid w:val="126DD33B"/>
    <w:rsid w:val="128E9F83"/>
    <w:rsid w:val="1299BB66"/>
    <w:rsid w:val="12A9B84F"/>
    <w:rsid w:val="12B89CA8"/>
    <w:rsid w:val="12BE491D"/>
    <w:rsid w:val="12DB966E"/>
    <w:rsid w:val="12F56AC3"/>
    <w:rsid w:val="130FBA6D"/>
    <w:rsid w:val="13206CB3"/>
    <w:rsid w:val="132F54A1"/>
    <w:rsid w:val="133960AA"/>
    <w:rsid w:val="13401962"/>
    <w:rsid w:val="1358BBBA"/>
    <w:rsid w:val="135A9199"/>
    <w:rsid w:val="137AACA4"/>
    <w:rsid w:val="138B13C5"/>
    <w:rsid w:val="138D6B97"/>
    <w:rsid w:val="138DF5E1"/>
    <w:rsid w:val="138F9C8F"/>
    <w:rsid w:val="13AA2A48"/>
    <w:rsid w:val="13B48139"/>
    <w:rsid w:val="13B720DD"/>
    <w:rsid w:val="13BA82A7"/>
    <w:rsid w:val="13BB586D"/>
    <w:rsid w:val="13BD7388"/>
    <w:rsid w:val="13C6E134"/>
    <w:rsid w:val="13CC4CF6"/>
    <w:rsid w:val="13DCDE6B"/>
    <w:rsid w:val="13E92A8C"/>
    <w:rsid w:val="13FFB624"/>
    <w:rsid w:val="1402821E"/>
    <w:rsid w:val="1404A01E"/>
    <w:rsid w:val="140C9CF1"/>
    <w:rsid w:val="141FCB3F"/>
    <w:rsid w:val="14277827"/>
    <w:rsid w:val="142ABC5E"/>
    <w:rsid w:val="146C8E21"/>
    <w:rsid w:val="148625A6"/>
    <w:rsid w:val="14A45D0A"/>
    <w:rsid w:val="14A5B6E8"/>
    <w:rsid w:val="14B186E8"/>
    <w:rsid w:val="14B50F56"/>
    <w:rsid w:val="14B714F9"/>
    <w:rsid w:val="14DB5FE1"/>
    <w:rsid w:val="14E8EC4A"/>
    <w:rsid w:val="14EB567B"/>
    <w:rsid w:val="14F27E06"/>
    <w:rsid w:val="14F79244"/>
    <w:rsid w:val="150A42F5"/>
    <w:rsid w:val="150C73AE"/>
    <w:rsid w:val="151822DE"/>
    <w:rsid w:val="151854F7"/>
    <w:rsid w:val="152FCC31"/>
    <w:rsid w:val="15364727"/>
    <w:rsid w:val="15486CDA"/>
    <w:rsid w:val="15532035"/>
    <w:rsid w:val="155E6FDE"/>
    <w:rsid w:val="1569F73B"/>
    <w:rsid w:val="157755EC"/>
    <w:rsid w:val="159A41C9"/>
    <w:rsid w:val="15A62271"/>
    <w:rsid w:val="15A79AF7"/>
    <w:rsid w:val="15A80314"/>
    <w:rsid w:val="15B43F3E"/>
    <w:rsid w:val="15C2B5A9"/>
    <w:rsid w:val="15D48EB9"/>
    <w:rsid w:val="15E4F3A0"/>
    <w:rsid w:val="15EDB2C4"/>
    <w:rsid w:val="15FB8087"/>
    <w:rsid w:val="15FD1230"/>
    <w:rsid w:val="1603E59F"/>
    <w:rsid w:val="1612C1AD"/>
    <w:rsid w:val="1613773A"/>
    <w:rsid w:val="162041D2"/>
    <w:rsid w:val="162C4BAA"/>
    <w:rsid w:val="162CD9DC"/>
    <w:rsid w:val="16338ADD"/>
    <w:rsid w:val="1640751B"/>
    <w:rsid w:val="16496D72"/>
    <w:rsid w:val="166B64D0"/>
    <w:rsid w:val="1672FDC7"/>
    <w:rsid w:val="1675B881"/>
    <w:rsid w:val="167B050F"/>
    <w:rsid w:val="168E455A"/>
    <w:rsid w:val="16A48313"/>
    <w:rsid w:val="16AF3F0A"/>
    <w:rsid w:val="16B7999E"/>
    <w:rsid w:val="16C4BB27"/>
    <w:rsid w:val="16D1EF3A"/>
    <w:rsid w:val="16E0CC8D"/>
    <w:rsid w:val="16E53086"/>
    <w:rsid w:val="16F150BE"/>
    <w:rsid w:val="16F3B8F1"/>
    <w:rsid w:val="16FB2A26"/>
    <w:rsid w:val="16FBCC12"/>
    <w:rsid w:val="1701D40F"/>
    <w:rsid w:val="1703FE44"/>
    <w:rsid w:val="170F5973"/>
    <w:rsid w:val="173EFAD4"/>
    <w:rsid w:val="173FAC43"/>
    <w:rsid w:val="17446C12"/>
    <w:rsid w:val="17476DC1"/>
    <w:rsid w:val="17495A5E"/>
    <w:rsid w:val="174CAA48"/>
    <w:rsid w:val="176DE0FC"/>
    <w:rsid w:val="1776E620"/>
    <w:rsid w:val="177DE748"/>
    <w:rsid w:val="178DC246"/>
    <w:rsid w:val="178EFE47"/>
    <w:rsid w:val="179BDEA9"/>
    <w:rsid w:val="179CB278"/>
    <w:rsid w:val="17A3EDA0"/>
    <w:rsid w:val="17B00994"/>
    <w:rsid w:val="17C1FC9B"/>
    <w:rsid w:val="17CFD021"/>
    <w:rsid w:val="17D9C950"/>
    <w:rsid w:val="17E1B1A2"/>
    <w:rsid w:val="17E48634"/>
    <w:rsid w:val="17E6A110"/>
    <w:rsid w:val="1811731E"/>
    <w:rsid w:val="181A1753"/>
    <w:rsid w:val="18271FF9"/>
    <w:rsid w:val="18303321"/>
    <w:rsid w:val="183697AB"/>
    <w:rsid w:val="184BC91F"/>
    <w:rsid w:val="184BF00D"/>
    <w:rsid w:val="18500385"/>
    <w:rsid w:val="185422BD"/>
    <w:rsid w:val="186E0B4F"/>
    <w:rsid w:val="187AA0B0"/>
    <w:rsid w:val="187C0483"/>
    <w:rsid w:val="187DC999"/>
    <w:rsid w:val="188433BC"/>
    <w:rsid w:val="188CD28A"/>
    <w:rsid w:val="1890C673"/>
    <w:rsid w:val="1890C9F9"/>
    <w:rsid w:val="18970AC0"/>
    <w:rsid w:val="189C7C44"/>
    <w:rsid w:val="18B2EF44"/>
    <w:rsid w:val="18B344CD"/>
    <w:rsid w:val="18C798B6"/>
    <w:rsid w:val="18CC6EA6"/>
    <w:rsid w:val="18D45978"/>
    <w:rsid w:val="18D86DA9"/>
    <w:rsid w:val="18F5378E"/>
    <w:rsid w:val="19005A06"/>
    <w:rsid w:val="190A2EE7"/>
    <w:rsid w:val="19261608"/>
    <w:rsid w:val="19264D1E"/>
    <w:rsid w:val="193C6A56"/>
    <w:rsid w:val="194150D2"/>
    <w:rsid w:val="19472E50"/>
    <w:rsid w:val="195265A1"/>
    <w:rsid w:val="1957A8FD"/>
    <w:rsid w:val="196CB8E5"/>
    <w:rsid w:val="19BAE9CD"/>
    <w:rsid w:val="19BBB2C1"/>
    <w:rsid w:val="19C25CA8"/>
    <w:rsid w:val="19C59A2B"/>
    <w:rsid w:val="19C8C86D"/>
    <w:rsid w:val="19CB45FE"/>
    <w:rsid w:val="19DB50A2"/>
    <w:rsid w:val="19F43984"/>
    <w:rsid w:val="19F51CBD"/>
    <w:rsid w:val="1A076BAB"/>
    <w:rsid w:val="1A13D988"/>
    <w:rsid w:val="1A26DD22"/>
    <w:rsid w:val="1A27E2F3"/>
    <w:rsid w:val="1A38FAB2"/>
    <w:rsid w:val="1A433149"/>
    <w:rsid w:val="1A4892BC"/>
    <w:rsid w:val="1A54D08B"/>
    <w:rsid w:val="1A63AECF"/>
    <w:rsid w:val="1A67DE99"/>
    <w:rsid w:val="1A8B2E07"/>
    <w:rsid w:val="1A8CBFB3"/>
    <w:rsid w:val="1A95AD06"/>
    <w:rsid w:val="1A9DFC92"/>
    <w:rsid w:val="1AA73F08"/>
    <w:rsid w:val="1AA891EE"/>
    <w:rsid w:val="1AB12754"/>
    <w:rsid w:val="1ACD5A0D"/>
    <w:rsid w:val="1AE4119F"/>
    <w:rsid w:val="1AF8AED8"/>
    <w:rsid w:val="1B01ED9D"/>
    <w:rsid w:val="1B03B651"/>
    <w:rsid w:val="1B0CCA02"/>
    <w:rsid w:val="1B0E0737"/>
    <w:rsid w:val="1B111BA7"/>
    <w:rsid w:val="1B126440"/>
    <w:rsid w:val="1B191EB9"/>
    <w:rsid w:val="1B19601E"/>
    <w:rsid w:val="1B263319"/>
    <w:rsid w:val="1B2B602A"/>
    <w:rsid w:val="1B407C1B"/>
    <w:rsid w:val="1B53D233"/>
    <w:rsid w:val="1B61C84F"/>
    <w:rsid w:val="1B6A34A7"/>
    <w:rsid w:val="1B6B599C"/>
    <w:rsid w:val="1B6BFF2C"/>
    <w:rsid w:val="1B6F7E91"/>
    <w:rsid w:val="1B807A4F"/>
    <w:rsid w:val="1B8245BF"/>
    <w:rsid w:val="1B86500B"/>
    <w:rsid w:val="1B9AB167"/>
    <w:rsid w:val="1BC44378"/>
    <w:rsid w:val="1BD77B62"/>
    <w:rsid w:val="1BE00DAD"/>
    <w:rsid w:val="1BE03B7F"/>
    <w:rsid w:val="1BE0A6E1"/>
    <w:rsid w:val="1BE461B3"/>
    <w:rsid w:val="1BE57F13"/>
    <w:rsid w:val="1BE79AFD"/>
    <w:rsid w:val="1BF7C61D"/>
    <w:rsid w:val="1BFC0A49"/>
    <w:rsid w:val="1C026EC2"/>
    <w:rsid w:val="1C02890A"/>
    <w:rsid w:val="1C0AFB5F"/>
    <w:rsid w:val="1C0CD768"/>
    <w:rsid w:val="1C107E9D"/>
    <w:rsid w:val="1C139226"/>
    <w:rsid w:val="1C159DD3"/>
    <w:rsid w:val="1C15B8FD"/>
    <w:rsid w:val="1C2AF1E5"/>
    <w:rsid w:val="1C2E5841"/>
    <w:rsid w:val="1C5C5989"/>
    <w:rsid w:val="1C67511B"/>
    <w:rsid w:val="1C6AB192"/>
    <w:rsid w:val="1C7DAFDE"/>
    <w:rsid w:val="1C83EFA0"/>
    <w:rsid w:val="1C864819"/>
    <w:rsid w:val="1C89E8AE"/>
    <w:rsid w:val="1C98F48D"/>
    <w:rsid w:val="1C9987F7"/>
    <w:rsid w:val="1CAA5C68"/>
    <w:rsid w:val="1CC95096"/>
    <w:rsid w:val="1CDA4BA6"/>
    <w:rsid w:val="1CE1C490"/>
    <w:rsid w:val="1D0322F2"/>
    <w:rsid w:val="1D132FDC"/>
    <w:rsid w:val="1D184610"/>
    <w:rsid w:val="1D260FF9"/>
    <w:rsid w:val="1D2E1116"/>
    <w:rsid w:val="1D44972D"/>
    <w:rsid w:val="1D4BD066"/>
    <w:rsid w:val="1D645723"/>
    <w:rsid w:val="1D6DA10F"/>
    <w:rsid w:val="1D6E574C"/>
    <w:rsid w:val="1D77E391"/>
    <w:rsid w:val="1D7D90D6"/>
    <w:rsid w:val="1D81AC53"/>
    <w:rsid w:val="1D8B73E0"/>
    <w:rsid w:val="1D95078E"/>
    <w:rsid w:val="1D951A39"/>
    <w:rsid w:val="1DA83C67"/>
    <w:rsid w:val="1DC79ABE"/>
    <w:rsid w:val="1DD4B747"/>
    <w:rsid w:val="1DDDCAB5"/>
    <w:rsid w:val="1DDFA085"/>
    <w:rsid w:val="1DF2961A"/>
    <w:rsid w:val="1E03F065"/>
    <w:rsid w:val="1E0A9AE4"/>
    <w:rsid w:val="1E131590"/>
    <w:rsid w:val="1E170882"/>
    <w:rsid w:val="1E3B5F8A"/>
    <w:rsid w:val="1E4138B8"/>
    <w:rsid w:val="1E67AD91"/>
    <w:rsid w:val="1E681D64"/>
    <w:rsid w:val="1E6828F7"/>
    <w:rsid w:val="1E6A4618"/>
    <w:rsid w:val="1E6EEFCA"/>
    <w:rsid w:val="1E89674B"/>
    <w:rsid w:val="1E8CD401"/>
    <w:rsid w:val="1E8CFD4D"/>
    <w:rsid w:val="1EA5FA4E"/>
    <w:rsid w:val="1EA8366D"/>
    <w:rsid w:val="1EBAFE63"/>
    <w:rsid w:val="1EBC0F9E"/>
    <w:rsid w:val="1EBF8ED6"/>
    <w:rsid w:val="1EC05407"/>
    <w:rsid w:val="1ECB9C5B"/>
    <w:rsid w:val="1ECD2754"/>
    <w:rsid w:val="1ED6F6DF"/>
    <w:rsid w:val="1EE37219"/>
    <w:rsid w:val="1EEBEE22"/>
    <w:rsid w:val="1EEF5E0D"/>
    <w:rsid w:val="1EEFDDD8"/>
    <w:rsid w:val="1EF69A39"/>
    <w:rsid w:val="1EF8A483"/>
    <w:rsid w:val="1F05BA35"/>
    <w:rsid w:val="1F093D4A"/>
    <w:rsid w:val="1F15E42D"/>
    <w:rsid w:val="1F1E3E74"/>
    <w:rsid w:val="1F4294FD"/>
    <w:rsid w:val="1F48C665"/>
    <w:rsid w:val="1F518920"/>
    <w:rsid w:val="1F55864A"/>
    <w:rsid w:val="1F58D737"/>
    <w:rsid w:val="1F6516BC"/>
    <w:rsid w:val="1F6C085E"/>
    <w:rsid w:val="1F72013A"/>
    <w:rsid w:val="1F73C204"/>
    <w:rsid w:val="1F7D2415"/>
    <w:rsid w:val="1F7E84FF"/>
    <w:rsid w:val="1F97620C"/>
    <w:rsid w:val="1F98E860"/>
    <w:rsid w:val="1F9BB70E"/>
    <w:rsid w:val="1FAB7A2E"/>
    <w:rsid w:val="1FB6DF08"/>
    <w:rsid w:val="1FC4EB55"/>
    <w:rsid w:val="1FC5789F"/>
    <w:rsid w:val="1FCB97E3"/>
    <w:rsid w:val="1FCEEBBD"/>
    <w:rsid w:val="1FDA44EA"/>
    <w:rsid w:val="1FDC5D4C"/>
    <w:rsid w:val="1FE717B0"/>
    <w:rsid w:val="1FEFD8B0"/>
    <w:rsid w:val="2002C80D"/>
    <w:rsid w:val="200C3124"/>
    <w:rsid w:val="200D92F9"/>
    <w:rsid w:val="200EF24E"/>
    <w:rsid w:val="2012F72E"/>
    <w:rsid w:val="20162650"/>
    <w:rsid w:val="2017580E"/>
    <w:rsid w:val="2033375C"/>
    <w:rsid w:val="2041B46A"/>
    <w:rsid w:val="20560047"/>
    <w:rsid w:val="206B6CDD"/>
    <w:rsid w:val="20713CA6"/>
    <w:rsid w:val="2086BC9F"/>
    <w:rsid w:val="208D9872"/>
    <w:rsid w:val="208F4CE2"/>
    <w:rsid w:val="20C73145"/>
    <w:rsid w:val="20CC59FE"/>
    <w:rsid w:val="20D26B07"/>
    <w:rsid w:val="20FC61F5"/>
    <w:rsid w:val="21037363"/>
    <w:rsid w:val="21294E96"/>
    <w:rsid w:val="21371B11"/>
    <w:rsid w:val="2137DAAA"/>
    <w:rsid w:val="214DF751"/>
    <w:rsid w:val="2152025E"/>
    <w:rsid w:val="216172B8"/>
    <w:rsid w:val="217B2ACC"/>
    <w:rsid w:val="21915D8A"/>
    <w:rsid w:val="219452E6"/>
    <w:rsid w:val="21A8768C"/>
    <w:rsid w:val="21B0FD2A"/>
    <w:rsid w:val="21C0BDC5"/>
    <w:rsid w:val="21CA24CC"/>
    <w:rsid w:val="21D05F3D"/>
    <w:rsid w:val="21D180F1"/>
    <w:rsid w:val="21D9571D"/>
    <w:rsid w:val="21D9E93E"/>
    <w:rsid w:val="21DEB23D"/>
    <w:rsid w:val="21FEF22B"/>
    <w:rsid w:val="22049862"/>
    <w:rsid w:val="220B0CCD"/>
    <w:rsid w:val="2219F48B"/>
    <w:rsid w:val="2224CD3F"/>
    <w:rsid w:val="2226C5FA"/>
    <w:rsid w:val="222DD24E"/>
    <w:rsid w:val="2237D1B2"/>
    <w:rsid w:val="223BA3B9"/>
    <w:rsid w:val="223C2721"/>
    <w:rsid w:val="2249EC0B"/>
    <w:rsid w:val="225448A6"/>
    <w:rsid w:val="226F325B"/>
    <w:rsid w:val="2272745A"/>
    <w:rsid w:val="22732466"/>
    <w:rsid w:val="2274C50F"/>
    <w:rsid w:val="2279E8BF"/>
    <w:rsid w:val="227E8366"/>
    <w:rsid w:val="2299272D"/>
    <w:rsid w:val="22BCD188"/>
    <w:rsid w:val="22BDFEBF"/>
    <w:rsid w:val="22C878D8"/>
    <w:rsid w:val="22D822C4"/>
    <w:rsid w:val="22DD08EE"/>
    <w:rsid w:val="22DE0A5D"/>
    <w:rsid w:val="22DED076"/>
    <w:rsid w:val="22E31067"/>
    <w:rsid w:val="22E6A549"/>
    <w:rsid w:val="22F2ECAE"/>
    <w:rsid w:val="22FBB49E"/>
    <w:rsid w:val="23169B9E"/>
    <w:rsid w:val="231E64DA"/>
    <w:rsid w:val="231E7E58"/>
    <w:rsid w:val="23239A3D"/>
    <w:rsid w:val="232C928F"/>
    <w:rsid w:val="232E7AAD"/>
    <w:rsid w:val="234B6462"/>
    <w:rsid w:val="237AAE3C"/>
    <w:rsid w:val="237D1E11"/>
    <w:rsid w:val="23A5BB2F"/>
    <w:rsid w:val="23B1883C"/>
    <w:rsid w:val="23B6174D"/>
    <w:rsid w:val="23D40671"/>
    <w:rsid w:val="23E9B729"/>
    <w:rsid w:val="23FB6131"/>
    <w:rsid w:val="240314F3"/>
    <w:rsid w:val="2407974E"/>
    <w:rsid w:val="241608CC"/>
    <w:rsid w:val="24221AEF"/>
    <w:rsid w:val="242593EF"/>
    <w:rsid w:val="2442A634"/>
    <w:rsid w:val="244973C2"/>
    <w:rsid w:val="2473DB9F"/>
    <w:rsid w:val="2477C916"/>
    <w:rsid w:val="2480E8D1"/>
    <w:rsid w:val="24813171"/>
    <w:rsid w:val="24813548"/>
    <w:rsid w:val="24936B8E"/>
    <w:rsid w:val="24936E2F"/>
    <w:rsid w:val="24AAF956"/>
    <w:rsid w:val="24B48F41"/>
    <w:rsid w:val="24BBC351"/>
    <w:rsid w:val="24CDBA80"/>
    <w:rsid w:val="24CEE027"/>
    <w:rsid w:val="24D15337"/>
    <w:rsid w:val="24DBCBBE"/>
    <w:rsid w:val="24DDD766"/>
    <w:rsid w:val="24E6C3AC"/>
    <w:rsid w:val="24E729E4"/>
    <w:rsid w:val="24EE115A"/>
    <w:rsid w:val="25075139"/>
    <w:rsid w:val="25266EA1"/>
    <w:rsid w:val="2526B3F9"/>
    <w:rsid w:val="252E8936"/>
    <w:rsid w:val="253754AB"/>
    <w:rsid w:val="253FAA08"/>
    <w:rsid w:val="25410B2A"/>
    <w:rsid w:val="2543AD2E"/>
    <w:rsid w:val="2544BD31"/>
    <w:rsid w:val="2552DCB3"/>
    <w:rsid w:val="255B7C4D"/>
    <w:rsid w:val="255B90F9"/>
    <w:rsid w:val="255C2A49"/>
    <w:rsid w:val="2577BC6B"/>
    <w:rsid w:val="258104EC"/>
    <w:rsid w:val="2589335B"/>
    <w:rsid w:val="259B1399"/>
    <w:rsid w:val="25AD95A6"/>
    <w:rsid w:val="25C2B816"/>
    <w:rsid w:val="25C2E741"/>
    <w:rsid w:val="25CBA6D8"/>
    <w:rsid w:val="25D01332"/>
    <w:rsid w:val="25D04957"/>
    <w:rsid w:val="25ED028B"/>
    <w:rsid w:val="260C000C"/>
    <w:rsid w:val="260DD834"/>
    <w:rsid w:val="2610F9F1"/>
    <w:rsid w:val="2615F5F6"/>
    <w:rsid w:val="261B5903"/>
    <w:rsid w:val="261CF034"/>
    <w:rsid w:val="261D7B39"/>
    <w:rsid w:val="2624C8F7"/>
    <w:rsid w:val="262ED12B"/>
    <w:rsid w:val="263686D7"/>
    <w:rsid w:val="263B90D3"/>
    <w:rsid w:val="2648DB58"/>
    <w:rsid w:val="264F517B"/>
    <w:rsid w:val="2661FDCB"/>
    <w:rsid w:val="2667DCD5"/>
    <w:rsid w:val="2668B57E"/>
    <w:rsid w:val="266EE6E2"/>
    <w:rsid w:val="26714AEB"/>
    <w:rsid w:val="2672A820"/>
    <w:rsid w:val="267DB9E1"/>
    <w:rsid w:val="268BCDAA"/>
    <w:rsid w:val="26972FE7"/>
    <w:rsid w:val="26B38CE4"/>
    <w:rsid w:val="26B9E519"/>
    <w:rsid w:val="26BDEB7A"/>
    <w:rsid w:val="26BE3C2A"/>
    <w:rsid w:val="26C3670C"/>
    <w:rsid w:val="26C91229"/>
    <w:rsid w:val="26CC2515"/>
    <w:rsid w:val="26D2B23E"/>
    <w:rsid w:val="26F2C1A8"/>
    <w:rsid w:val="2711EBFC"/>
    <w:rsid w:val="27256A51"/>
    <w:rsid w:val="272B64ED"/>
    <w:rsid w:val="272FA106"/>
    <w:rsid w:val="273DAAF7"/>
    <w:rsid w:val="274BE56E"/>
    <w:rsid w:val="274F18C6"/>
    <w:rsid w:val="2752DF7C"/>
    <w:rsid w:val="2755DD51"/>
    <w:rsid w:val="275FA6E2"/>
    <w:rsid w:val="27673CB7"/>
    <w:rsid w:val="276E5325"/>
    <w:rsid w:val="2784B65D"/>
    <w:rsid w:val="278A8E87"/>
    <w:rsid w:val="27906593"/>
    <w:rsid w:val="27AE4B52"/>
    <w:rsid w:val="27B0AB4D"/>
    <w:rsid w:val="27B9849A"/>
    <w:rsid w:val="27C1CCB1"/>
    <w:rsid w:val="27D25A08"/>
    <w:rsid w:val="27E93122"/>
    <w:rsid w:val="2800BCB3"/>
    <w:rsid w:val="28127ED0"/>
    <w:rsid w:val="2813DEB5"/>
    <w:rsid w:val="281E37D8"/>
    <w:rsid w:val="284C4FB4"/>
    <w:rsid w:val="285152D6"/>
    <w:rsid w:val="285E12BD"/>
    <w:rsid w:val="285FF0CE"/>
    <w:rsid w:val="286A613B"/>
    <w:rsid w:val="286BAA4A"/>
    <w:rsid w:val="286C0EBB"/>
    <w:rsid w:val="2874E2AE"/>
    <w:rsid w:val="2898CEC7"/>
    <w:rsid w:val="28A69530"/>
    <w:rsid w:val="28B6E8C0"/>
    <w:rsid w:val="28B7B1B8"/>
    <w:rsid w:val="28C0A824"/>
    <w:rsid w:val="28CDE05D"/>
    <w:rsid w:val="28D132A2"/>
    <w:rsid w:val="28ECE24D"/>
    <w:rsid w:val="292559F0"/>
    <w:rsid w:val="293C371B"/>
    <w:rsid w:val="2940F75F"/>
    <w:rsid w:val="2942390A"/>
    <w:rsid w:val="2943A619"/>
    <w:rsid w:val="2949E84B"/>
    <w:rsid w:val="2954A77D"/>
    <w:rsid w:val="2965D70A"/>
    <w:rsid w:val="29AC4EDF"/>
    <w:rsid w:val="29C30486"/>
    <w:rsid w:val="29C55EEF"/>
    <w:rsid w:val="29D1A189"/>
    <w:rsid w:val="29D1A9F5"/>
    <w:rsid w:val="29DC08FA"/>
    <w:rsid w:val="29FC54E4"/>
    <w:rsid w:val="2A07C2EF"/>
    <w:rsid w:val="2A0A819C"/>
    <w:rsid w:val="2A0A926C"/>
    <w:rsid w:val="2A238141"/>
    <w:rsid w:val="2A29AD37"/>
    <w:rsid w:val="2A38FADA"/>
    <w:rsid w:val="2A424352"/>
    <w:rsid w:val="2A49889F"/>
    <w:rsid w:val="2A4E7757"/>
    <w:rsid w:val="2A51C82F"/>
    <w:rsid w:val="2A55BA69"/>
    <w:rsid w:val="2A5BE28B"/>
    <w:rsid w:val="2A7C5166"/>
    <w:rsid w:val="2A7E3A71"/>
    <w:rsid w:val="2A811604"/>
    <w:rsid w:val="2A8B0713"/>
    <w:rsid w:val="2A8B76C4"/>
    <w:rsid w:val="2A9736FB"/>
    <w:rsid w:val="2AA296AD"/>
    <w:rsid w:val="2AB77B53"/>
    <w:rsid w:val="2AC3014E"/>
    <w:rsid w:val="2ADAA0CF"/>
    <w:rsid w:val="2AEE7ED4"/>
    <w:rsid w:val="2AEF2DC4"/>
    <w:rsid w:val="2AEFC2C7"/>
    <w:rsid w:val="2AF02EE2"/>
    <w:rsid w:val="2AF9DD48"/>
    <w:rsid w:val="2B07444F"/>
    <w:rsid w:val="2B12D992"/>
    <w:rsid w:val="2B41F432"/>
    <w:rsid w:val="2B438B79"/>
    <w:rsid w:val="2B47C2E9"/>
    <w:rsid w:val="2B489CAC"/>
    <w:rsid w:val="2B4F766E"/>
    <w:rsid w:val="2B508C3E"/>
    <w:rsid w:val="2B5108A9"/>
    <w:rsid w:val="2B571EFB"/>
    <w:rsid w:val="2B5F750B"/>
    <w:rsid w:val="2B655CB6"/>
    <w:rsid w:val="2B678B27"/>
    <w:rsid w:val="2B6B359B"/>
    <w:rsid w:val="2B6F92A2"/>
    <w:rsid w:val="2B780FBC"/>
    <w:rsid w:val="2B793117"/>
    <w:rsid w:val="2B7D45C6"/>
    <w:rsid w:val="2B928F29"/>
    <w:rsid w:val="2B96355A"/>
    <w:rsid w:val="2BE20052"/>
    <w:rsid w:val="2BF813E6"/>
    <w:rsid w:val="2C002163"/>
    <w:rsid w:val="2C002B9F"/>
    <w:rsid w:val="2C056A53"/>
    <w:rsid w:val="2C14B934"/>
    <w:rsid w:val="2C280A09"/>
    <w:rsid w:val="2C2A64E1"/>
    <w:rsid w:val="2C2F227C"/>
    <w:rsid w:val="2C30194D"/>
    <w:rsid w:val="2C32EA1F"/>
    <w:rsid w:val="2C357519"/>
    <w:rsid w:val="2C43A57E"/>
    <w:rsid w:val="2C4B0D08"/>
    <w:rsid w:val="2C552D3F"/>
    <w:rsid w:val="2C57C184"/>
    <w:rsid w:val="2C58B4D0"/>
    <w:rsid w:val="2C60E3C6"/>
    <w:rsid w:val="2C655BE1"/>
    <w:rsid w:val="2C67A73F"/>
    <w:rsid w:val="2C78C399"/>
    <w:rsid w:val="2C78EF90"/>
    <w:rsid w:val="2C8F7240"/>
    <w:rsid w:val="2C989D87"/>
    <w:rsid w:val="2C99E480"/>
    <w:rsid w:val="2CABE8A5"/>
    <w:rsid w:val="2CB7C90E"/>
    <w:rsid w:val="2CBBDD14"/>
    <w:rsid w:val="2CD11FE7"/>
    <w:rsid w:val="2CD2099E"/>
    <w:rsid w:val="2CE39DB9"/>
    <w:rsid w:val="2CE715B5"/>
    <w:rsid w:val="2CF7B6C7"/>
    <w:rsid w:val="2D08400D"/>
    <w:rsid w:val="2D210AA3"/>
    <w:rsid w:val="2D23B9FF"/>
    <w:rsid w:val="2D32DEE3"/>
    <w:rsid w:val="2D668559"/>
    <w:rsid w:val="2D6BC1B2"/>
    <w:rsid w:val="2D759B3F"/>
    <w:rsid w:val="2D80105B"/>
    <w:rsid w:val="2D81D87F"/>
    <w:rsid w:val="2D885515"/>
    <w:rsid w:val="2D88C4B8"/>
    <w:rsid w:val="2DA3C25C"/>
    <w:rsid w:val="2DB322EA"/>
    <w:rsid w:val="2DCB5296"/>
    <w:rsid w:val="2E05BFA6"/>
    <w:rsid w:val="2E0BABB9"/>
    <w:rsid w:val="2E1807BA"/>
    <w:rsid w:val="2E20E3E2"/>
    <w:rsid w:val="2E21D800"/>
    <w:rsid w:val="2E250083"/>
    <w:rsid w:val="2E253BC8"/>
    <w:rsid w:val="2E2FD527"/>
    <w:rsid w:val="2E339D6E"/>
    <w:rsid w:val="2E3794EF"/>
    <w:rsid w:val="2E3F0B64"/>
    <w:rsid w:val="2E507B9E"/>
    <w:rsid w:val="2E50FEA9"/>
    <w:rsid w:val="2E5E0A5F"/>
    <w:rsid w:val="2E6023B1"/>
    <w:rsid w:val="2E62C1FA"/>
    <w:rsid w:val="2E73BF3E"/>
    <w:rsid w:val="2E75E142"/>
    <w:rsid w:val="2E773866"/>
    <w:rsid w:val="2E7CF705"/>
    <w:rsid w:val="2E7D9D62"/>
    <w:rsid w:val="2E7EAD75"/>
    <w:rsid w:val="2E8C4665"/>
    <w:rsid w:val="2EB5B706"/>
    <w:rsid w:val="2EBB7F3F"/>
    <w:rsid w:val="2EDD0FC3"/>
    <w:rsid w:val="2EDF08A0"/>
    <w:rsid w:val="2EDFA9EB"/>
    <w:rsid w:val="2EF09CD9"/>
    <w:rsid w:val="2F17E60F"/>
    <w:rsid w:val="2F1B300B"/>
    <w:rsid w:val="2F2E8DDE"/>
    <w:rsid w:val="2F30E012"/>
    <w:rsid w:val="2F31E57F"/>
    <w:rsid w:val="2F55AA47"/>
    <w:rsid w:val="2F5A7C6A"/>
    <w:rsid w:val="2F64A1DF"/>
    <w:rsid w:val="2F828E8A"/>
    <w:rsid w:val="2F876D3C"/>
    <w:rsid w:val="2FB0650A"/>
    <w:rsid w:val="2FB62E12"/>
    <w:rsid w:val="2FBCB51B"/>
    <w:rsid w:val="2FCACF58"/>
    <w:rsid w:val="2FCBFCE3"/>
    <w:rsid w:val="2FD0642C"/>
    <w:rsid w:val="2FF1D7F1"/>
    <w:rsid w:val="2FF7ED15"/>
    <w:rsid w:val="2FF8DD9D"/>
    <w:rsid w:val="300026A2"/>
    <w:rsid w:val="3001BC52"/>
    <w:rsid w:val="300223A9"/>
    <w:rsid w:val="3009A1F5"/>
    <w:rsid w:val="301DAA16"/>
    <w:rsid w:val="302C606A"/>
    <w:rsid w:val="30339E58"/>
    <w:rsid w:val="3036D80A"/>
    <w:rsid w:val="30399719"/>
    <w:rsid w:val="303F2134"/>
    <w:rsid w:val="30446556"/>
    <w:rsid w:val="30448B5B"/>
    <w:rsid w:val="30569EAA"/>
    <w:rsid w:val="30588D8D"/>
    <w:rsid w:val="3083056F"/>
    <w:rsid w:val="3086DBA0"/>
    <w:rsid w:val="309B0F0C"/>
    <w:rsid w:val="30C394F8"/>
    <w:rsid w:val="30C92BB0"/>
    <w:rsid w:val="30C98ECA"/>
    <w:rsid w:val="30CC77FC"/>
    <w:rsid w:val="30DFCC35"/>
    <w:rsid w:val="30EA99FC"/>
    <w:rsid w:val="31024EFA"/>
    <w:rsid w:val="311A4EB8"/>
    <w:rsid w:val="31254983"/>
    <w:rsid w:val="313227FC"/>
    <w:rsid w:val="313B40A9"/>
    <w:rsid w:val="313C3190"/>
    <w:rsid w:val="314414A9"/>
    <w:rsid w:val="31443946"/>
    <w:rsid w:val="315377EF"/>
    <w:rsid w:val="3156CFA9"/>
    <w:rsid w:val="31600301"/>
    <w:rsid w:val="316488FD"/>
    <w:rsid w:val="31708A32"/>
    <w:rsid w:val="31767865"/>
    <w:rsid w:val="31786BFD"/>
    <w:rsid w:val="3184451B"/>
    <w:rsid w:val="31BD8D50"/>
    <w:rsid w:val="31BFC64C"/>
    <w:rsid w:val="31C4E398"/>
    <w:rsid w:val="31D75BC2"/>
    <w:rsid w:val="31DD0134"/>
    <w:rsid w:val="31E20589"/>
    <w:rsid w:val="31EC2F46"/>
    <w:rsid w:val="3215F626"/>
    <w:rsid w:val="321C55F1"/>
    <w:rsid w:val="321E66B8"/>
    <w:rsid w:val="3248A82E"/>
    <w:rsid w:val="3248BEAB"/>
    <w:rsid w:val="326C50C2"/>
    <w:rsid w:val="3282669B"/>
    <w:rsid w:val="32839DDB"/>
    <w:rsid w:val="328E45FA"/>
    <w:rsid w:val="3298BC0B"/>
    <w:rsid w:val="329A4A63"/>
    <w:rsid w:val="32A07C59"/>
    <w:rsid w:val="32A1AE2D"/>
    <w:rsid w:val="32A51790"/>
    <w:rsid w:val="32B88FE6"/>
    <w:rsid w:val="32D063E3"/>
    <w:rsid w:val="32D8AE73"/>
    <w:rsid w:val="32E3E43C"/>
    <w:rsid w:val="32EDECF6"/>
    <w:rsid w:val="32F2D79F"/>
    <w:rsid w:val="32FF6999"/>
    <w:rsid w:val="3309F2B1"/>
    <w:rsid w:val="330EC5F1"/>
    <w:rsid w:val="3315A2AC"/>
    <w:rsid w:val="332259C0"/>
    <w:rsid w:val="3323B156"/>
    <w:rsid w:val="332D1501"/>
    <w:rsid w:val="3339258D"/>
    <w:rsid w:val="333DFCBB"/>
    <w:rsid w:val="3343E5B3"/>
    <w:rsid w:val="3348D009"/>
    <w:rsid w:val="335E3DDD"/>
    <w:rsid w:val="33682887"/>
    <w:rsid w:val="336BCE76"/>
    <w:rsid w:val="33725002"/>
    <w:rsid w:val="33736E9E"/>
    <w:rsid w:val="337442E9"/>
    <w:rsid w:val="338DE658"/>
    <w:rsid w:val="3396FF17"/>
    <w:rsid w:val="33AD934A"/>
    <w:rsid w:val="33B2C048"/>
    <w:rsid w:val="33B32B0D"/>
    <w:rsid w:val="33B8E9C4"/>
    <w:rsid w:val="33BE5835"/>
    <w:rsid w:val="33C39973"/>
    <w:rsid w:val="33D74F80"/>
    <w:rsid w:val="33D81F35"/>
    <w:rsid w:val="33EB00BC"/>
    <w:rsid w:val="33F087AD"/>
    <w:rsid w:val="34084ABC"/>
    <w:rsid w:val="34192AF2"/>
    <w:rsid w:val="341B15D6"/>
    <w:rsid w:val="341D80DE"/>
    <w:rsid w:val="343145E0"/>
    <w:rsid w:val="343EB20E"/>
    <w:rsid w:val="34492E7B"/>
    <w:rsid w:val="344E36F3"/>
    <w:rsid w:val="3456EC4B"/>
    <w:rsid w:val="345EE542"/>
    <w:rsid w:val="34611161"/>
    <w:rsid w:val="3468AE5B"/>
    <w:rsid w:val="346EFFBD"/>
    <w:rsid w:val="3476235C"/>
    <w:rsid w:val="34985CF6"/>
    <w:rsid w:val="349F62F9"/>
    <w:rsid w:val="34A1C5D5"/>
    <w:rsid w:val="34A451F4"/>
    <w:rsid w:val="34A85422"/>
    <w:rsid w:val="34AD9F1B"/>
    <w:rsid w:val="34BB084B"/>
    <w:rsid w:val="34CB2D57"/>
    <w:rsid w:val="34D38593"/>
    <w:rsid w:val="34D7DA15"/>
    <w:rsid w:val="34DB8F1A"/>
    <w:rsid w:val="34E27B3F"/>
    <w:rsid w:val="34EEDB19"/>
    <w:rsid w:val="34F6EAED"/>
    <w:rsid w:val="35033285"/>
    <w:rsid w:val="3503FA80"/>
    <w:rsid w:val="35045A09"/>
    <w:rsid w:val="35126B22"/>
    <w:rsid w:val="35243DF3"/>
    <w:rsid w:val="352B55F7"/>
    <w:rsid w:val="35304612"/>
    <w:rsid w:val="3538E991"/>
    <w:rsid w:val="353AB4C4"/>
    <w:rsid w:val="353CC5A1"/>
    <w:rsid w:val="35525450"/>
    <w:rsid w:val="355E58A3"/>
    <w:rsid w:val="355F43B8"/>
    <w:rsid w:val="355FB39C"/>
    <w:rsid w:val="35604B0E"/>
    <w:rsid w:val="3563F346"/>
    <w:rsid w:val="35CC0427"/>
    <w:rsid w:val="35D039D9"/>
    <w:rsid w:val="35D326D6"/>
    <w:rsid w:val="35D8217B"/>
    <w:rsid w:val="35E00A67"/>
    <w:rsid w:val="35E79E8F"/>
    <w:rsid w:val="35F5F5D4"/>
    <w:rsid w:val="35F7EA63"/>
    <w:rsid w:val="35FDB5DA"/>
    <w:rsid w:val="361FE387"/>
    <w:rsid w:val="362EA79B"/>
    <w:rsid w:val="3631ECAF"/>
    <w:rsid w:val="363738C9"/>
    <w:rsid w:val="363A178C"/>
    <w:rsid w:val="363AEF65"/>
    <w:rsid w:val="363E86F7"/>
    <w:rsid w:val="3646ADBB"/>
    <w:rsid w:val="36514D11"/>
    <w:rsid w:val="3651512F"/>
    <w:rsid w:val="36573ADE"/>
    <w:rsid w:val="36604451"/>
    <w:rsid w:val="36673D62"/>
    <w:rsid w:val="3676F802"/>
    <w:rsid w:val="367F1960"/>
    <w:rsid w:val="368D4CC7"/>
    <w:rsid w:val="36AAE072"/>
    <w:rsid w:val="36C273E3"/>
    <w:rsid w:val="36C6B661"/>
    <w:rsid w:val="36C9A519"/>
    <w:rsid w:val="36D50FC6"/>
    <w:rsid w:val="36E4AEE4"/>
    <w:rsid w:val="36E71513"/>
    <w:rsid w:val="36F1F57F"/>
    <w:rsid w:val="36F4C597"/>
    <w:rsid w:val="36F85FCE"/>
    <w:rsid w:val="36FB22A3"/>
    <w:rsid w:val="37042ECE"/>
    <w:rsid w:val="370A4A59"/>
    <w:rsid w:val="37100D3D"/>
    <w:rsid w:val="3715C189"/>
    <w:rsid w:val="3716B18B"/>
    <w:rsid w:val="3718C801"/>
    <w:rsid w:val="37215DD2"/>
    <w:rsid w:val="3723D8C2"/>
    <w:rsid w:val="372C048E"/>
    <w:rsid w:val="37446151"/>
    <w:rsid w:val="374D851E"/>
    <w:rsid w:val="374EC606"/>
    <w:rsid w:val="3753D473"/>
    <w:rsid w:val="3766492E"/>
    <w:rsid w:val="3783E5AF"/>
    <w:rsid w:val="378A3775"/>
    <w:rsid w:val="378DB62A"/>
    <w:rsid w:val="378DDC4B"/>
    <w:rsid w:val="3791F613"/>
    <w:rsid w:val="37976DDB"/>
    <w:rsid w:val="37A3FA9E"/>
    <w:rsid w:val="37B053DF"/>
    <w:rsid w:val="37CC3469"/>
    <w:rsid w:val="37DD273F"/>
    <w:rsid w:val="37E2BCDA"/>
    <w:rsid w:val="37F80BFD"/>
    <w:rsid w:val="38016C2E"/>
    <w:rsid w:val="381598B0"/>
    <w:rsid w:val="381E733C"/>
    <w:rsid w:val="38347C38"/>
    <w:rsid w:val="383810EC"/>
    <w:rsid w:val="38382797"/>
    <w:rsid w:val="384334D5"/>
    <w:rsid w:val="385B3B11"/>
    <w:rsid w:val="38604DAE"/>
    <w:rsid w:val="3866F351"/>
    <w:rsid w:val="386789FD"/>
    <w:rsid w:val="388423CE"/>
    <w:rsid w:val="38861981"/>
    <w:rsid w:val="38A2E02E"/>
    <w:rsid w:val="38A3E7C4"/>
    <w:rsid w:val="38A6B516"/>
    <w:rsid w:val="38C3F958"/>
    <w:rsid w:val="38C6DBA6"/>
    <w:rsid w:val="38D0803D"/>
    <w:rsid w:val="38E23CF3"/>
    <w:rsid w:val="38EC516F"/>
    <w:rsid w:val="38F273B4"/>
    <w:rsid w:val="391DC822"/>
    <w:rsid w:val="3928D670"/>
    <w:rsid w:val="393500C6"/>
    <w:rsid w:val="3947ECFC"/>
    <w:rsid w:val="394CEEC4"/>
    <w:rsid w:val="394CFF59"/>
    <w:rsid w:val="39533071"/>
    <w:rsid w:val="3973FAE6"/>
    <w:rsid w:val="39819A64"/>
    <w:rsid w:val="399553B7"/>
    <w:rsid w:val="39B5B5E4"/>
    <w:rsid w:val="39BDB335"/>
    <w:rsid w:val="39C0E99A"/>
    <w:rsid w:val="39D3FDC3"/>
    <w:rsid w:val="39E6661F"/>
    <w:rsid w:val="39E7BED8"/>
    <w:rsid w:val="3A0F6FF1"/>
    <w:rsid w:val="3A159B3C"/>
    <w:rsid w:val="3A160724"/>
    <w:rsid w:val="3A2682E8"/>
    <w:rsid w:val="3A2AED5D"/>
    <w:rsid w:val="3A30676D"/>
    <w:rsid w:val="3A484F86"/>
    <w:rsid w:val="3A5685A0"/>
    <w:rsid w:val="3A584AA2"/>
    <w:rsid w:val="3A6176BD"/>
    <w:rsid w:val="3A7A5529"/>
    <w:rsid w:val="3A81FFEB"/>
    <w:rsid w:val="3A828334"/>
    <w:rsid w:val="3A83F9A1"/>
    <w:rsid w:val="3A89C0AB"/>
    <w:rsid w:val="3A9F6A80"/>
    <w:rsid w:val="3AA0FC99"/>
    <w:rsid w:val="3AA6138F"/>
    <w:rsid w:val="3AAF57D6"/>
    <w:rsid w:val="3AB28D38"/>
    <w:rsid w:val="3ADB8052"/>
    <w:rsid w:val="3AE45B33"/>
    <w:rsid w:val="3AF1FC3A"/>
    <w:rsid w:val="3AF66088"/>
    <w:rsid w:val="3AFE2A7F"/>
    <w:rsid w:val="3AFE57D9"/>
    <w:rsid w:val="3AFED1B2"/>
    <w:rsid w:val="3B04E5F9"/>
    <w:rsid w:val="3B14EC23"/>
    <w:rsid w:val="3B187AA8"/>
    <w:rsid w:val="3B1B38CE"/>
    <w:rsid w:val="3B1F86A7"/>
    <w:rsid w:val="3B31E2B2"/>
    <w:rsid w:val="3B34637A"/>
    <w:rsid w:val="3B37723F"/>
    <w:rsid w:val="3B38C4EF"/>
    <w:rsid w:val="3B3BCAFE"/>
    <w:rsid w:val="3B637C0E"/>
    <w:rsid w:val="3B658D9E"/>
    <w:rsid w:val="3B6F013A"/>
    <w:rsid w:val="3B86BBEC"/>
    <w:rsid w:val="3B8CABBD"/>
    <w:rsid w:val="3B902685"/>
    <w:rsid w:val="3B95DEC8"/>
    <w:rsid w:val="3B9C1434"/>
    <w:rsid w:val="3B9F6825"/>
    <w:rsid w:val="3BB2D400"/>
    <w:rsid w:val="3BB3F4A8"/>
    <w:rsid w:val="3BBBD252"/>
    <w:rsid w:val="3BBE841A"/>
    <w:rsid w:val="3BD1A8C6"/>
    <w:rsid w:val="3BDA9398"/>
    <w:rsid w:val="3BDDF330"/>
    <w:rsid w:val="3BE0161D"/>
    <w:rsid w:val="3BE61510"/>
    <w:rsid w:val="3BF11687"/>
    <w:rsid w:val="3BF148B7"/>
    <w:rsid w:val="3BF9AEDE"/>
    <w:rsid w:val="3BFC68B2"/>
    <w:rsid w:val="3BFFF136"/>
    <w:rsid w:val="3C02DA5F"/>
    <w:rsid w:val="3C0A2BBE"/>
    <w:rsid w:val="3C18CA53"/>
    <w:rsid w:val="3C18FDF9"/>
    <w:rsid w:val="3C2F5E63"/>
    <w:rsid w:val="3C310B20"/>
    <w:rsid w:val="3C33426F"/>
    <w:rsid w:val="3C4A39AF"/>
    <w:rsid w:val="3C6B3BA7"/>
    <w:rsid w:val="3C6BE666"/>
    <w:rsid w:val="3C6C4223"/>
    <w:rsid w:val="3C722CB2"/>
    <w:rsid w:val="3C79D78D"/>
    <w:rsid w:val="3C82D0DA"/>
    <w:rsid w:val="3C9377EC"/>
    <w:rsid w:val="3C93FE51"/>
    <w:rsid w:val="3C967D3B"/>
    <w:rsid w:val="3C9B33ED"/>
    <w:rsid w:val="3C9C0782"/>
    <w:rsid w:val="3CA7E5AB"/>
    <w:rsid w:val="3CABCA59"/>
    <w:rsid w:val="3CC35689"/>
    <w:rsid w:val="3CCE290D"/>
    <w:rsid w:val="3CD74AA0"/>
    <w:rsid w:val="3CDFC48D"/>
    <w:rsid w:val="3D00FA91"/>
    <w:rsid w:val="3D0D02B5"/>
    <w:rsid w:val="3D1200BF"/>
    <w:rsid w:val="3D1941A3"/>
    <w:rsid w:val="3D222175"/>
    <w:rsid w:val="3D27D839"/>
    <w:rsid w:val="3D3114D3"/>
    <w:rsid w:val="3D313BE7"/>
    <w:rsid w:val="3D46BE70"/>
    <w:rsid w:val="3D4E8B6E"/>
    <w:rsid w:val="3D505BCE"/>
    <w:rsid w:val="3D5BAD04"/>
    <w:rsid w:val="3D64DFFC"/>
    <w:rsid w:val="3D7A4177"/>
    <w:rsid w:val="3D920AE9"/>
    <w:rsid w:val="3D933E41"/>
    <w:rsid w:val="3DA3F1F2"/>
    <w:rsid w:val="3DBA197D"/>
    <w:rsid w:val="3DC2F656"/>
    <w:rsid w:val="3DC918B8"/>
    <w:rsid w:val="3DE00E02"/>
    <w:rsid w:val="3DE1A9D1"/>
    <w:rsid w:val="3DE6A3FD"/>
    <w:rsid w:val="3DE6F770"/>
    <w:rsid w:val="3DE7CCF1"/>
    <w:rsid w:val="3DEA0138"/>
    <w:rsid w:val="3DF02F10"/>
    <w:rsid w:val="3DF10358"/>
    <w:rsid w:val="3DF1ED3E"/>
    <w:rsid w:val="3DF4A6EA"/>
    <w:rsid w:val="3E03551B"/>
    <w:rsid w:val="3E0D3041"/>
    <w:rsid w:val="3E15D174"/>
    <w:rsid w:val="3E210394"/>
    <w:rsid w:val="3E29FDAD"/>
    <w:rsid w:val="3E2F484D"/>
    <w:rsid w:val="3E330BEF"/>
    <w:rsid w:val="3E38DDEB"/>
    <w:rsid w:val="3E59B999"/>
    <w:rsid w:val="3E6BBF29"/>
    <w:rsid w:val="3E720DD9"/>
    <w:rsid w:val="3E87C5A4"/>
    <w:rsid w:val="3E98DA87"/>
    <w:rsid w:val="3E9BB03D"/>
    <w:rsid w:val="3EA43636"/>
    <w:rsid w:val="3EA67DE8"/>
    <w:rsid w:val="3EA92B90"/>
    <w:rsid w:val="3EB59F62"/>
    <w:rsid w:val="3EBCE9DD"/>
    <w:rsid w:val="3EE87105"/>
    <w:rsid w:val="3EF643B2"/>
    <w:rsid w:val="3EF8A846"/>
    <w:rsid w:val="3F02FE8D"/>
    <w:rsid w:val="3F07CF19"/>
    <w:rsid w:val="3F13C96D"/>
    <w:rsid w:val="3F14BF50"/>
    <w:rsid w:val="3F2065FE"/>
    <w:rsid w:val="3F26D0A5"/>
    <w:rsid w:val="3F3A5813"/>
    <w:rsid w:val="3F531AA4"/>
    <w:rsid w:val="3F58AF91"/>
    <w:rsid w:val="3F5A1EDD"/>
    <w:rsid w:val="3F5D5EBE"/>
    <w:rsid w:val="3F63AB2F"/>
    <w:rsid w:val="3F6F7B73"/>
    <w:rsid w:val="3F72E452"/>
    <w:rsid w:val="3F7D9FFC"/>
    <w:rsid w:val="3F842BDC"/>
    <w:rsid w:val="3F8508FA"/>
    <w:rsid w:val="3F8C5497"/>
    <w:rsid w:val="3F95F0DC"/>
    <w:rsid w:val="3FA45C05"/>
    <w:rsid w:val="3FCCE53F"/>
    <w:rsid w:val="3FDB94CF"/>
    <w:rsid w:val="3FF5723B"/>
    <w:rsid w:val="40039B45"/>
    <w:rsid w:val="40087604"/>
    <w:rsid w:val="4009876B"/>
    <w:rsid w:val="401621DC"/>
    <w:rsid w:val="401B9AD4"/>
    <w:rsid w:val="402EBCEC"/>
    <w:rsid w:val="40376AB2"/>
    <w:rsid w:val="403C9765"/>
    <w:rsid w:val="40542A52"/>
    <w:rsid w:val="4058E179"/>
    <w:rsid w:val="40601E12"/>
    <w:rsid w:val="4064F9AB"/>
    <w:rsid w:val="4064FF85"/>
    <w:rsid w:val="4066DB09"/>
    <w:rsid w:val="406794C3"/>
    <w:rsid w:val="406E3389"/>
    <w:rsid w:val="40760371"/>
    <w:rsid w:val="4076042A"/>
    <w:rsid w:val="407E644E"/>
    <w:rsid w:val="407F87B5"/>
    <w:rsid w:val="4082C38A"/>
    <w:rsid w:val="408AFD8A"/>
    <w:rsid w:val="409E2B5B"/>
    <w:rsid w:val="40A18922"/>
    <w:rsid w:val="40A1A6A5"/>
    <w:rsid w:val="40AFCA84"/>
    <w:rsid w:val="40C6B21D"/>
    <w:rsid w:val="40CAF6A1"/>
    <w:rsid w:val="40E80041"/>
    <w:rsid w:val="40EF7151"/>
    <w:rsid w:val="40F9BAF6"/>
    <w:rsid w:val="410C7756"/>
    <w:rsid w:val="4110115C"/>
    <w:rsid w:val="41159CBF"/>
    <w:rsid w:val="413A8D2D"/>
    <w:rsid w:val="4143229F"/>
    <w:rsid w:val="415610C8"/>
    <w:rsid w:val="415B185A"/>
    <w:rsid w:val="416A259C"/>
    <w:rsid w:val="417B343F"/>
    <w:rsid w:val="418118A6"/>
    <w:rsid w:val="41A95A00"/>
    <w:rsid w:val="41AA9A12"/>
    <w:rsid w:val="41B1E921"/>
    <w:rsid w:val="41B43334"/>
    <w:rsid w:val="41CFEAA8"/>
    <w:rsid w:val="41F24B03"/>
    <w:rsid w:val="41F74DA9"/>
    <w:rsid w:val="41FB010C"/>
    <w:rsid w:val="42122A4D"/>
    <w:rsid w:val="421E3749"/>
    <w:rsid w:val="42335FF2"/>
    <w:rsid w:val="424217F3"/>
    <w:rsid w:val="4242589F"/>
    <w:rsid w:val="42551EFA"/>
    <w:rsid w:val="425A904C"/>
    <w:rsid w:val="42636BDD"/>
    <w:rsid w:val="4264534E"/>
    <w:rsid w:val="426C5055"/>
    <w:rsid w:val="42759EE1"/>
    <w:rsid w:val="4275EB85"/>
    <w:rsid w:val="427AE97E"/>
    <w:rsid w:val="427D37DB"/>
    <w:rsid w:val="429070FB"/>
    <w:rsid w:val="42A70E88"/>
    <w:rsid w:val="42A8AE65"/>
    <w:rsid w:val="42AA7CC1"/>
    <w:rsid w:val="42BA95FA"/>
    <w:rsid w:val="42BDA121"/>
    <w:rsid w:val="42C36852"/>
    <w:rsid w:val="42C472CC"/>
    <w:rsid w:val="42C77C08"/>
    <w:rsid w:val="42CD3251"/>
    <w:rsid w:val="42D45A1F"/>
    <w:rsid w:val="42DB5645"/>
    <w:rsid w:val="42DD411D"/>
    <w:rsid w:val="42DF84C9"/>
    <w:rsid w:val="42E4C551"/>
    <w:rsid w:val="42EE15D4"/>
    <w:rsid w:val="42F35C35"/>
    <w:rsid w:val="43004134"/>
    <w:rsid w:val="4302E056"/>
    <w:rsid w:val="432BA87B"/>
    <w:rsid w:val="432F5A6C"/>
    <w:rsid w:val="433B9D35"/>
    <w:rsid w:val="43401AE6"/>
    <w:rsid w:val="43566C7F"/>
    <w:rsid w:val="436CEA0D"/>
    <w:rsid w:val="43915A60"/>
    <w:rsid w:val="4392BBEB"/>
    <w:rsid w:val="43A23B0E"/>
    <w:rsid w:val="43AD56A8"/>
    <w:rsid w:val="43ADB2A8"/>
    <w:rsid w:val="43B15018"/>
    <w:rsid w:val="43B6EE03"/>
    <w:rsid w:val="43BA6CE2"/>
    <w:rsid w:val="43C8FD5C"/>
    <w:rsid w:val="43D22735"/>
    <w:rsid w:val="43D45A2D"/>
    <w:rsid w:val="43D5F99A"/>
    <w:rsid w:val="43E97B04"/>
    <w:rsid w:val="43EC801A"/>
    <w:rsid w:val="43F72F45"/>
    <w:rsid w:val="43F8C18D"/>
    <w:rsid w:val="44047488"/>
    <w:rsid w:val="440E8A20"/>
    <w:rsid w:val="4410A79A"/>
    <w:rsid w:val="442B0904"/>
    <w:rsid w:val="4432260F"/>
    <w:rsid w:val="443812EB"/>
    <w:rsid w:val="443C3E86"/>
    <w:rsid w:val="443DE487"/>
    <w:rsid w:val="4478ECF5"/>
    <w:rsid w:val="447A687F"/>
    <w:rsid w:val="447CD5D7"/>
    <w:rsid w:val="44801308"/>
    <w:rsid w:val="4481216D"/>
    <w:rsid w:val="44A7A870"/>
    <w:rsid w:val="44AB048C"/>
    <w:rsid w:val="44AC1351"/>
    <w:rsid w:val="44CADB99"/>
    <w:rsid w:val="44D079CC"/>
    <w:rsid w:val="44FCB388"/>
    <w:rsid w:val="44FD52CA"/>
    <w:rsid w:val="4504B783"/>
    <w:rsid w:val="450B1818"/>
    <w:rsid w:val="4518CCA9"/>
    <w:rsid w:val="451B7D66"/>
    <w:rsid w:val="45204D5F"/>
    <w:rsid w:val="452688B4"/>
    <w:rsid w:val="452822E1"/>
    <w:rsid w:val="4528A915"/>
    <w:rsid w:val="452D1588"/>
    <w:rsid w:val="45507331"/>
    <w:rsid w:val="45538CC9"/>
    <w:rsid w:val="455771B8"/>
    <w:rsid w:val="4560EE30"/>
    <w:rsid w:val="45715412"/>
    <w:rsid w:val="4576ADF2"/>
    <w:rsid w:val="4576BA70"/>
    <w:rsid w:val="45885341"/>
    <w:rsid w:val="4595F2E0"/>
    <w:rsid w:val="45A22041"/>
    <w:rsid w:val="45CCCEB6"/>
    <w:rsid w:val="45CDE7D2"/>
    <w:rsid w:val="45CE2F36"/>
    <w:rsid w:val="45CFB61A"/>
    <w:rsid w:val="45D1B52F"/>
    <w:rsid w:val="45D40C0E"/>
    <w:rsid w:val="45DCDED9"/>
    <w:rsid w:val="45DE1465"/>
    <w:rsid w:val="45E8032C"/>
    <w:rsid w:val="45EEC4D3"/>
    <w:rsid w:val="45F12050"/>
    <w:rsid w:val="45FCE006"/>
    <w:rsid w:val="45FF0470"/>
    <w:rsid w:val="46002F81"/>
    <w:rsid w:val="4611C156"/>
    <w:rsid w:val="4613B561"/>
    <w:rsid w:val="461F9FA3"/>
    <w:rsid w:val="462810D5"/>
    <w:rsid w:val="462E2951"/>
    <w:rsid w:val="46347618"/>
    <w:rsid w:val="464C8BC3"/>
    <w:rsid w:val="467682AE"/>
    <w:rsid w:val="467A1D5F"/>
    <w:rsid w:val="46A7BCDD"/>
    <w:rsid w:val="46A822C6"/>
    <w:rsid w:val="46B14BDB"/>
    <w:rsid w:val="46B895C2"/>
    <w:rsid w:val="46C6EBCF"/>
    <w:rsid w:val="46C921FA"/>
    <w:rsid w:val="46CFC6A2"/>
    <w:rsid w:val="46E0922E"/>
    <w:rsid w:val="46E26E0A"/>
    <w:rsid w:val="46E3AFDF"/>
    <w:rsid w:val="46E46847"/>
    <w:rsid w:val="46E58016"/>
    <w:rsid w:val="46EE3DA5"/>
    <w:rsid w:val="46F58600"/>
    <w:rsid w:val="47053088"/>
    <w:rsid w:val="4706B1E7"/>
    <w:rsid w:val="470C0B65"/>
    <w:rsid w:val="4723BBEB"/>
    <w:rsid w:val="4727CF3E"/>
    <w:rsid w:val="472A260F"/>
    <w:rsid w:val="474E5AA1"/>
    <w:rsid w:val="4751463B"/>
    <w:rsid w:val="47526A3A"/>
    <w:rsid w:val="4758F5A3"/>
    <w:rsid w:val="4761512F"/>
    <w:rsid w:val="4777706A"/>
    <w:rsid w:val="4780CB66"/>
    <w:rsid w:val="47970D4F"/>
    <w:rsid w:val="47A5AED0"/>
    <w:rsid w:val="47ACB26B"/>
    <w:rsid w:val="47B2652F"/>
    <w:rsid w:val="47B467DB"/>
    <w:rsid w:val="47B9A932"/>
    <w:rsid w:val="47CBC4E7"/>
    <w:rsid w:val="47D4D815"/>
    <w:rsid w:val="47E26343"/>
    <w:rsid w:val="47E40646"/>
    <w:rsid w:val="480DD0A5"/>
    <w:rsid w:val="481C8EA1"/>
    <w:rsid w:val="483DDF68"/>
    <w:rsid w:val="4842C65F"/>
    <w:rsid w:val="4844394F"/>
    <w:rsid w:val="4847AD2E"/>
    <w:rsid w:val="485317E1"/>
    <w:rsid w:val="4869C007"/>
    <w:rsid w:val="4871A544"/>
    <w:rsid w:val="488DC446"/>
    <w:rsid w:val="48944B65"/>
    <w:rsid w:val="489F5284"/>
    <w:rsid w:val="48A24618"/>
    <w:rsid w:val="48A49FEC"/>
    <w:rsid w:val="48A96BDD"/>
    <w:rsid w:val="48AAD4CC"/>
    <w:rsid w:val="48AD20C6"/>
    <w:rsid w:val="48B67039"/>
    <w:rsid w:val="48BC168C"/>
    <w:rsid w:val="48E5AD07"/>
    <w:rsid w:val="48F39B71"/>
    <w:rsid w:val="48F88125"/>
    <w:rsid w:val="48F95D7E"/>
    <w:rsid w:val="490AFBB3"/>
    <w:rsid w:val="490CBD6C"/>
    <w:rsid w:val="4940A876"/>
    <w:rsid w:val="494894DA"/>
    <w:rsid w:val="49587874"/>
    <w:rsid w:val="49684C6E"/>
    <w:rsid w:val="4968C197"/>
    <w:rsid w:val="4969ABDA"/>
    <w:rsid w:val="4976595D"/>
    <w:rsid w:val="4979F702"/>
    <w:rsid w:val="497D0B6F"/>
    <w:rsid w:val="4982E58D"/>
    <w:rsid w:val="49905FD3"/>
    <w:rsid w:val="49ACB1F9"/>
    <w:rsid w:val="49BD0CD1"/>
    <w:rsid w:val="49C604E8"/>
    <w:rsid w:val="49E076ED"/>
    <w:rsid w:val="49E0E54B"/>
    <w:rsid w:val="49EB6BF4"/>
    <w:rsid w:val="49F07321"/>
    <w:rsid w:val="4A10A6A2"/>
    <w:rsid w:val="4A1880E2"/>
    <w:rsid w:val="4A230814"/>
    <w:rsid w:val="4A27E4DA"/>
    <w:rsid w:val="4A28742C"/>
    <w:rsid w:val="4A2D5EA2"/>
    <w:rsid w:val="4A492674"/>
    <w:rsid w:val="4A616BD8"/>
    <w:rsid w:val="4A649935"/>
    <w:rsid w:val="4A74D565"/>
    <w:rsid w:val="4A77CC2A"/>
    <w:rsid w:val="4A79FEC2"/>
    <w:rsid w:val="4A8FF911"/>
    <w:rsid w:val="4AB194D3"/>
    <w:rsid w:val="4AB94CF0"/>
    <w:rsid w:val="4AB98857"/>
    <w:rsid w:val="4AC0FC6E"/>
    <w:rsid w:val="4AC3D2C2"/>
    <w:rsid w:val="4AC71696"/>
    <w:rsid w:val="4ACE7FB8"/>
    <w:rsid w:val="4AD89020"/>
    <w:rsid w:val="4AF428C2"/>
    <w:rsid w:val="4AF57065"/>
    <w:rsid w:val="4B00CF78"/>
    <w:rsid w:val="4B054925"/>
    <w:rsid w:val="4B070B6C"/>
    <w:rsid w:val="4B39E18E"/>
    <w:rsid w:val="4B3D7D13"/>
    <w:rsid w:val="4B4DDAB9"/>
    <w:rsid w:val="4B5168AB"/>
    <w:rsid w:val="4B6BA7C6"/>
    <w:rsid w:val="4B6E0D15"/>
    <w:rsid w:val="4B705C67"/>
    <w:rsid w:val="4B755DF4"/>
    <w:rsid w:val="4B768B25"/>
    <w:rsid w:val="4B799241"/>
    <w:rsid w:val="4B7B9423"/>
    <w:rsid w:val="4B8DD388"/>
    <w:rsid w:val="4BA550F8"/>
    <w:rsid w:val="4BAEE9BD"/>
    <w:rsid w:val="4BBB3EB6"/>
    <w:rsid w:val="4BC22C68"/>
    <w:rsid w:val="4BD5AEF4"/>
    <w:rsid w:val="4BFD3C33"/>
    <w:rsid w:val="4C219503"/>
    <w:rsid w:val="4C28C522"/>
    <w:rsid w:val="4C2A43C4"/>
    <w:rsid w:val="4C536507"/>
    <w:rsid w:val="4C5EBE52"/>
    <w:rsid w:val="4C619930"/>
    <w:rsid w:val="4C695813"/>
    <w:rsid w:val="4C7B19DB"/>
    <w:rsid w:val="4C7BEE06"/>
    <w:rsid w:val="4C7C5E62"/>
    <w:rsid w:val="4C94E107"/>
    <w:rsid w:val="4C9C952B"/>
    <w:rsid w:val="4CA337CE"/>
    <w:rsid w:val="4CA7D360"/>
    <w:rsid w:val="4CAD7A43"/>
    <w:rsid w:val="4CBB4FA4"/>
    <w:rsid w:val="4CC82B80"/>
    <w:rsid w:val="4CDC1F0C"/>
    <w:rsid w:val="4CE053C8"/>
    <w:rsid w:val="4CE5A2F7"/>
    <w:rsid w:val="4CE6A720"/>
    <w:rsid w:val="4D05F6B5"/>
    <w:rsid w:val="4D0685AE"/>
    <w:rsid w:val="4D0E2AE7"/>
    <w:rsid w:val="4D125D81"/>
    <w:rsid w:val="4D15DBD8"/>
    <w:rsid w:val="4D18F441"/>
    <w:rsid w:val="4D1F433C"/>
    <w:rsid w:val="4D220434"/>
    <w:rsid w:val="4D28EB27"/>
    <w:rsid w:val="4D334DD3"/>
    <w:rsid w:val="4D406EEC"/>
    <w:rsid w:val="4D45546F"/>
    <w:rsid w:val="4D53FBE3"/>
    <w:rsid w:val="4D5D17F7"/>
    <w:rsid w:val="4D5E51F2"/>
    <w:rsid w:val="4D65661E"/>
    <w:rsid w:val="4D7A6659"/>
    <w:rsid w:val="4D7AAE34"/>
    <w:rsid w:val="4D909977"/>
    <w:rsid w:val="4DA39631"/>
    <w:rsid w:val="4DB8C246"/>
    <w:rsid w:val="4DBC8424"/>
    <w:rsid w:val="4DC2E1FD"/>
    <w:rsid w:val="4DDA3D43"/>
    <w:rsid w:val="4DE303D3"/>
    <w:rsid w:val="4DF2A2F1"/>
    <w:rsid w:val="4DFE4301"/>
    <w:rsid w:val="4E06C704"/>
    <w:rsid w:val="4E1355FA"/>
    <w:rsid w:val="4E162DFA"/>
    <w:rsid w:val="4E241EC2"/>
    <w:rsid w:val="4E24907F"/>
    <w:rsid w:val="4E2736B5"/>
    <w:rsid w:val="4E36AFE3"/>
    <w:rsid w:val="4E3B9927"/>
    <w:rsid w:val="4E3FC834"/>
    <w:rsid w:val="4E453CC6"/>
    <w:rsid w:val="4E492FF5"/>
    <w:rsid w:val="4E4DBF66"/>
    <w:rsid w:val="4E505FC5"/>
    <w:rsid w:val="4E5F6344"/>
    <w:rsid w:val="4E6DB222"/>
    <w:rsid w:val="4E770BBB"/>
    <w:rsid w:val="4E8A0B38"/>
    <w:rsid w:val="4E918E9D"/>
    <w:rsid w:val="4EA4F8D0"/>
    <w:rsid w:val="4EAED95B"/>
    <w:rsid w:val="4EB5CCF1"/>
    <w:rsid w:val="4EBD1256"/>
    <w:rsid w:val="4ECEA299"/>
    <w:rsid w:val="4EE1E9EC"/>
    <w:rsid w:val="4EE6328A"/>
    <w:rsid w:val="4EF59AE5"/>
    <w:rsid w:val="4F01EA43"/>
    <w:rsid w:val="4F1A1DCB"/>
    <w:rsid w:val="4F4F989A"/>
    <w:rsid w:val="4F525371"/>
    <w:rsid w:val="4F546CE4"/>
    <w:rsid w:val="4F6F742D"/>
    <w:rsid w:val="4F75D3CC"/>
    <w:rsid w:val="4F7B62AB"/>
    <w:rsid w:val="4F858B9B"/>
    <w:rsid w:val="4F8AFC43"/>
    <w:rsid w:val="4F9E366C"/>
    <w:rsid w:val="4FA1AD9D"/>
    <w:rsid w:val="4FB0BDB9"/>
    <w:rsid w:val="4FBA73D0"/>
    <w:rsid w:val="4FC04D44"/>
    <w:rsid w:val="4FCC8F26"/>
    <w:rsid w:val="4FD0A3B1"/>
    <w:rsid w:val="4FDFACD1"/>
    <w:rsid w:val="4FF7E6CF"/>
    <w:rsid w:val="4FF9581B"/>
    <w:rsid w:val="5005FA4A"/>
    <w:rsid w:val="501BBFBC"/>
    <w:rsid w:val="50291B5D"/>
    <w:rsid w:val="502EBF6B"/>
    <w:rsid w:val="503018CF"/>
    <w:rsid w:val="5039570F"/>
    <w:rsid w:val="504DB0AD"/>
    <w:rsid w:val="504F765B"/>
    <w:rsid w:val="50521529"/>
    <w:rsid w:val="5072E8FB"/>
    <w:rsid w:val="507E826E"/>
    <w:rsid w:val="508692F2"/>
    <w:rsid w:val="50975EB1"/>
    <w:rsid w:val="5098668D"/>
    <w:rsid w:val="50990198"/>
    <w:rsid w:val="50B7ECDF"/>
    <w:rsid w:val="50B8CD25"/>
    <w:rsid w:val="50C9DC2E"/>
    <w:rsid w:val="50DCE23F"/>
    <w:rsid w:val="50DE7376"/>
    <w:rsid w:val="50E3F9E7"/>
    <w:rsid w:val="50E6F8E6"/>
    <w:rsid w:val="50E7FA41"/>
    <w:rsid w:val="5104D64C"/>
    <w:rsid w:val="5118C040"/>
    <w:rsid w:val="51214500"/>
    <w:rsid w:val="51271740"/>
    <w:rsid w:val="51351532"/>
    <w:rsid w:val="5139140D"/>
    <w:rsid w:val="514B115B"/>
    <w:rsid w:val="515090A7"/>
    <w:rsid w:val="5160EAE7"/>
    <w:rsid w:val="516C5E86"/>
    <w:rsid w:val="51719DBC"/>
    <w:rsid w:val="5176BA10"/>
    <w:rsid w:val="5177E8EB"/>
    <w:rsid w:val="5181B751"/>
    <w:rsid w:val="5181E039"/>
    <w:rsid w:val="51991F3E"/>
    <w:rsid w:val="519C54C7"/>
    <w:rsid w:val="51AF3D3A"/>
    <w:rsid w:val="51B219C6"/>
    <w:rsid w:val="51B868AD"/>
    <w:rsid w:val="51C8D59C"/>
    <w:rsid w:val="51D0CAA6"/>
    <w:rsid w:val="51DC6C5B"/>
    <w:rsid w:val="51E4FEE2"/>
    <w:rsid w:val="51EC2382"/>
    <w:rsid w:val="51FDA914"/>
    <w:rsid w:val="5201BB78"/>
    <w:rsid w:val="5203EF47"/>
    <w:rsid w:val="5210A7F5"/>
    <w:rsid w:val="521298F5"/>
    <w:rsid w:val="5224FB72"/>
    <w:rsid w:val="52287EB1"/>
    <w:rsid w:val="522BDF90"/>
    <w:rsid w:val="5239E805"/>
    <w:rsid w:val="524880DF"/>
    <w:rsid w:val="524F385B"/>
    <w:rsid w:val="52563A71"/>
    <w:rsid w:val="5258095E"/>
    <w:rsid w:val="5262EED8"/>
    <w:rsid w:val="52635E81"/>
    <w:rsid w:val="527E20AF"/>
    <w:rsid w:val="52AFAB30"/>
    <w:rsid w:val="52C3D7D0"/>
    <w:rsid w:val="52CCEB59"/>
    <w:rsid w:val="52CE932E"/>
    <w:rsid w:val="52DB16ED"/>
    <w:rsid w:val="52E9125B"/>
    <w:rsid w:val="52EA9045"/>
    <w:rsid w:val="52F8C0FA"/>
    <w:rsid w:val="5300D6CE"/>
    <w:rsid w:val="5308D362"/>
    <w:rsid w:val="5315E723"/>
    <w:rsid w:val="5318DD69"/>
    <w:rsid w:val="531EA950"/>
    <w:rsid w:val="5321D20D"/>
    <w:rsid w:val="53242624"/>
    <w:rsid w:val="5336C210"/>
    <w:rsid w:val="5339D40C"/>
    <w:rsid w:val="53638571"/>
    <w:rsid w:val="537889C9"/>
    <w:rsid w:val="538224D2"/>
    <w:rsid w:val="5392BFF7"/>
    <w:rsid w:val="539B9AE2"/>
    <w:rsid w:val="53A35AC0"/>
    <w:rsid w:val="53AF4036"/>
    <w:rsid w:val="53C60341"/>
    <w:rsid w:val="53C879E6"/>
    <w:rsid w:val="53D80D5E"/>
    <w:rsid w:val="53E4A6C6"/>
    <w:rsid w:val="53E72563"/>
    <w:rsid w:val="53E9153B"/>
    <w:rsid w:val="53ED79C3"/>
    <w:rsid w:val="5405334B"/>
    <w:rsid w:val="54057699"/>
    <w:rsid w:val="540579B2"/>
    <w:rsid w:val="5412DC67"/>
    <w:rsid w:val="542A13F4"/>
    <w:rsid w:val="5430CA35"/>
    <w:rsid w:val="543935F7"/>
    <w:rsid w:val="54398109"/>
    <w:rsid w:val="5455790A"/>
    <w:rsid w:val="54597B51"/>
    <w:rsid w:val="545DE61E"/>
    <w:rsid w:val="5462C524"/>
    <w:rsid w:val="5464F113"/>
    <w:rsid w:val="546A76A0"/>
    <w:rsid w:val="54728003"/>
    <w:rsid w:val="547BE032"/>
    <w:rsid w:val="54C3883B"/>
    <w:rsid w:val="54D021CA"/>
    <w:rsid w:val="54D406B5"/>
    <w:rsid w:val="54E5D947"/>
    <w:rsid w:val="54FCB2D5"/>
    <w:rsid w:val="550309C7"/>
    <w:rsid w:val="550C9EC5"/>
    <w:rsid w:val="550FCF0F"/>
    <w:rsid w:val="551743EF"/>
    <w:rsid w:val="551E6C15"/>
    <w:rsid w:val="551FE954"/>
    <w:rsid w:val="5523290B"/>
    <w:rsid w:val="5533AFA2"/>
    <w:rsid w:val="5534CFE3"/>
    <w:rsid w:val="5547B700"/>
    <w:rsid w:val="555D2DD1"/>
    <w:rsid w:val="556698FD"/>
    <w:rsid w:val="557176C3"/>
    <w:rsid w:val="5575CBF9"/>
    <w:rsid w:val="557E2EB9"/>
    <w:rsid w:val="558A54DB"/>
    <w:rsid w:val="55AFA9F6"/>
    <w:rsid w:val="55BA4293"/>
    <w:rsid w:val="55BF8D20"/>
    <w:rsid w:val="55DBED01"/>
    <w:rsid w:val="55E47D22"/>
    <w:rsid w:val="55FEB87F"/>
    <w:rsid w:val="55FF0860"/>
    <w:rsid w:val="5602C08C"/>
    <w:rsid w:val="5604246F"/>
    <w:rsid w:val="560B86DD"/>
    <w:rsid w:val="560C3116"/>
    <w:rsid w:val="5630AC9A"/>
    <w:rsid w:val="5630B8C7"/>
    <w:rsid w:val="563405BE"/>
    <w:rsid w:val="5648C8E2"/>
    <w:rsid w:val="5656E149"/>
    <w:rsid w:val="566DC6A8"/>
    <w:rsid w:val="567B8A81"/>
    <w:rsid w:val="56968FCB"/>
    <w:rsid w:val="56AE6749"/>
    <w:rsid w:val="56CA54FF"/>
    <w:rsid w:val="56D33768"/>
    <w:rsid w:val="56E50FF8"/>
    <w:rsid w:val="57158152"/>
    <w:rsid w:val="571EB05B"/>
    <w:rsid w:val="5739C4AE"/>
    <w:rsid w:val="5757D044"/>
    <w:rsid w:val="576E634D"/>
    <w:rsid w:val="576F700F"/>
    <w:rsid w:val="57755191"/>
    <w:rsid w:val="578960F2"/>
    <w:rsid w:val="578EF87A"/>
    <w:rsid w:val="5799E73A"/>
    <w:rsid w:val="579AAA4D"/>
    <w:rsid w:val="579D9F65"/>
    <w:rsid w:val="57A7E8EE"/>
    <w:rsid w:val="57AE36C7"/>
    <w:rsid w:val="57C916A2"/>
    <w:rsid w:val="57CF554C"/>
    <w:rsid w:val="57E08E83"/>
    <w:rsid w:val="57E26316"/>
    <w:rsid w:val="57EE770B"/>
    <w:rsid w:val="57F46645"/>
    <w:rsid w:val="57FF6BAE"/>
    <w:rsid w:val="5821F74F"/>
    <w:rsid w:val="5838D285"/>
    <w:rsid w:val="583DFB3A"/>
    <w:rsid w:val="584394E4"/>
    <w:rsid w:val="58490AAC"/>
    <w:rsid w:val="58513C43"/>
    <w:rsid w:val="585B6BB8"/>
    <w:rsid w:val="58692C91"/>
    <w:rsid w:val="586A4FAB"/>
    <w:rsid w:val="5872C4B6"/>
    <w:rsid w:val="587B82FE"/>
    <w:rsid w:val="587F6337"/>
    <w:rsid w:val="5882768E"/>
    <w:rsid w:val="588E2BA7"/>
    <w:rsid w:val="588F04D4"/>
    <w:rsid w:val="58AB72E5"/>
    <w:rsid w:val="58B02EFA"/>
    <w:rsid w:val="58B78908"/>
    <w:rsid w:val="58C4E5AD"/>
    <w:rsid w:val="58CEAF3B"/>
    <w:rsid w:val="58EE65E3"/>
    <w:rsid w:val="5907F91E"/>
    <w:rsid w:val="59101A3F"/>
    <w:rsid w:val="5913C6EA"/>
    <w:rsid w:val="591C80E5"/>
    <w:rsid w:val="59214186"/>
    <w:rsid w:val="5925259A"/>
    <w:rsid w:val="5938C93D"/>
    <w:rsid w:val="5948EF0D"/>
    <w:rsid w:val="594AAA74"/>
    <w:rsid w:val="594FDA90"/>
    <w:rsid w:val="5954142A"/>
    <w:rsid w:val="595564A8"/>
    <w:rsid w:val="5957F7BD"/>
    <w:rsid w:val="59586D17"/>
    <w:rsid w:val="596EE253"/>
    <w:rsid w:val="59787E47"/>
    <w:rsid w:val="598BA632"/>
    <w:rsid w:val="59911B07"/>
    <w:rsid w:val="599F66E6"/>
    <w:rsid w:val="59A65E31"/>
    <w:rsid w:val="59A83258"/>
    <w:rsid w:val="59A8E0DB"/>
    <w:rsid w:val="59AB96A0"/>
    <w:rsid w:val="59AF0852"/>
    <w:rsid w:val="59AF7E68"/>
    <w:rsid w:val="59B16EAF"/>
    <w:rsid w:val="59BF22C7"/>
    <w:rsid w:val="59C03961"/>
    <w:rsid w:val="59DA2EF9"/>
    <w:rsid w:val="59E936CE"/>
    <w:rsid w:val="59EE6BCD"/>
    <w:rsid w:val="59FF8103"/>
    <w:rsid w:val="5A01F4B2"/>
    <w:rsid w:val="5A170672"/>
    <w:rsid w:val="5A248F70"/>
    <w:rsid w:val="5A2841C5"/>
    <w:rsid w:val="5A2B06EF"/>
    <w:rsid w:val="5A2EB5FF"/>
    <w:rsid w:val="5A36606F"/>
    <w:rsid w:val="5A4BA53E"/>
    <w:rsid w:val="5A4F0A0E"/>
    <w:rsid w:val="5A594DC5"/>
    <w:rsid w:val="5A657265"/>
    <w:rsid w:val="5A75B40E"/>
    <w:rsid w:val="5A77F374"/>
    <w:rsid w:val="5A8AFB18"/>
    <w:rsid w:val="5A9270DD"/>
    <w:rsid w:val="5A95A343"/>
    <w:rsid w:val="5A9D1822"/>
    <w:rsid w:val="5AA3D71B"/>
    <w:rsid w:val="5AB7A6B7"/>
    <w:rsid w:val="5AC0B847"/>
    <w:rsid w:val="5AC40A66"/>
    <w:rsid w:val="5AC42B29"/>
    <w:rsid w:val="5AD5AD3A"/>
    <w:rsid w:val="5AE02842"/>
    <w:rsid w:val="5AE5CDB7"/>
    <w:rsid w:val="5AF71151"/>
    <w:rsid w:val="5B280441"/>
    <w:rsid w:val="5B2C6889"/>
    <w:rsid w:val="5B2E70D4"/>
    <w:rsid w:val="5B784476"/>
    <w:rsid w:val="5B7A47C9"/>
    <w:rsid w:val="5B7CFB67"/>
    <w:rsid w:val="5B7FB3BB"/>
    <w:rsid w:val="5B823411"/>
    <w:rsid w:val="5BAF2511"/>
    <w:rsid w:val="5BB547E1"/>
    <w:rsid w:val="5BBFC559"/>
    <w:rsid w:val="5BCDE117"/>
    <w:rsid w:val="5BD94248"/>
    <w:rsid w:val="5BDB0081"/>
    <w:rsid w:val="5BDEA3BD"/>
    <w:rsid w:val="5BE4CD92"/>
    <w:rsid w:val="5BE60BD6"/>
    <w:rsid w:val="5BF0C686"/>
    <w:rsid w:val="5BF82B36"/>
    <w:rsid w:val="5BFC16FE"/>
    <w:rsid w:val="5BFCCADC"/>
    <w:rsid w:val="5C1871F6"/>
    <w:rsid w:val="5C282A9B"/>
    <w:rsid w:val="5C340C35"/>
    <w:rsid w:val="5C377254"/>
    <w:rsid w:val="5C446118"/>
    <w:rsid w:val="5C4C24FA"/>
    <w:rsid w:val="5C52B3A6"/>
    <w:rsid w:val="5C534174"/>
    <w:rsid w:val="5C570ACD"/>
    <w:rsid w:val="5C59D1E8"/>
    <w:rsid w:val="5C5EFC70"/>
    <w:rsid w:val="5C5F437E"/>
    <w:rsid w:val="5C639A33"/>
    <w:rsid w:val="5C6DBF62"/>
    <w:rsid w:val="5C73DA8B"/>
    <w:rsid w:val="5C9B4BDF"/>
    <w:rsid w:val="5C9DF8C1"/>
    <w:rsid w:val="5CA9A0E4"/>
    <w:rsid w:val="5CD0A205"/>
    <w:rsid w:val="5CE14B7E"/>
    <w:rsid w:val="5CE1780A"/>
    <w:rsid w:val="5CE1EB2B"/>
    <w:rsid w:val="5CF90896"/>
    <w:rsid w:val="5D0F011C"/>
    <w:rsid w:val="5D120A0D"/>
    <w:rsid w:val="5D1968DE"/>
    <w:rsid w:val="5D1AABD1"/>
    <w:rsid w:val="5D20C216"/>
    <w:rsid w:val="5D25E186"/>
    <w:rsid w:val="5D29C370"/>
    <w:rsid w:val="5D313B78"/>
    <w:rsid w:val="5D52B71C"/>
    <w:rsid w:val="5D53DF99"/>
    <w:rsid w:val="5D57A9FC"/>
    <w:rsid w:val="5D5F45AD"/>
    <w:rsid w:val="5D64A8E2"/>
    <w:rsid w:val="5D7412AD"/>
    <w:rsid w:val="5D782A0D"/>
    <w:rsid w:val="5D78853C"/>
    <w:rsid w:val="5D9EA864"/>
    <w:rsid w:val="5DA65385"/>
    <w:rsid w:val="5DA678BE"/>
    <w:rsid w:val="5DB0BCAE"/>
    <w:rsid w:val="5DBCA635"/>
    <w:rsid w:val="5DCDF9B7"/>
    <w:rsid w:val="5DDE083C"/>
    <w:rsid w:val="5DE29532"/>
    <w:rsid w:val="5DE8A1B6"/>
    <w:rsid w:val="5DE8DCBA"/>
    <w:rsid w:val="5DEEF1FE"/>
    <w:rsid w:val="5DFC5531"/>
    <w:rsid w:val="5DFC7138"/>
    <w:rsid w:val="5E04B526"/>
    <w:rsid w:val="5E08ACE0"/>
    <w:rsid w:val="5E0B7340"/>
    <w:rsid w:val="5E117282"/>
    <w:rsid w:val="5E137236"/>
    <w:rsid w:val="5E1F5B59"/>
    <w:rsid w:val="5E22E394"/>
    <w:rsid w:val="5E2C5C5C"/>
    <w:rsid w:val="5E3F8614"/>
    <w:rsid w:val="5E5466EC"/>
    <w:rsid w:val="5E56172C"/>
    <w:rsid w:val="5E595B5C"/>
    <w:rsid w:val="5E5A1CF6"/>
    <w:rsid w:val="5E6EC35A"/>
    <w:rsid w:val="5E757A18"/>
    <w:rsid w:val="5E79E3A5"/>
    <w:rsid w:val="5E7A6A74"/>
    <w:rsid w:val="5E851621"/>
    <w:rsid w:val="5E85E2FC"/>
    <w:rsid w:val="5E8E239D"/>
    <w:rsid w:val="5E99099B"/>
    <w:rsid w:val="5E9A3CA7"/>
    <w:rsid w:val="5EB735F6"/>
    <w:rsid w:val="5EB76692"/>
    <w:rsid w:val="5EB89C01"/>
    <w:rsid w:val="5EC36ECA"/>
    <w:rsid w:val="5EC83438"/>
    <w:rsid w:val="5EEE73BB"/>
    <w:rsid w:val="5F01102F"/>
    <w:rsid w:val="5F02C8DD"/>
    <w:rsid w:val="5F06913F"/>
    <w:rsid w:val="5F21C2BD"/>
    <w:rsid w:val="5F2CCC64"/>
    <w:rsid w:val="5F5C749C"/>
    <w:rsid w:val="5F61439E"/>
    <w:rsid w:val="5F77E39D"/>
    <w:rsid w:val="5F7B2BA4"/>
    <w:rsid w:val="5F7B8196"/>
    <w:rsid w:val="5F86D6EE"/>
    <w:rsid w:val="5FD3EE19"/>
    <w:rsid w:val="5FD4BF9B"/>
    <w:rsid w:val="5FE27FEB"/>
    <w:rsid w:val="5FE4A624"/>
    <w:rsid w:val="5FEDA8CB"/>
    <w:rsid w:val="5FF0F629"/>
    <w:rsid w:val="5FF220E0"/>
    <w:rsid w:val="5FF236A0"/>
    <w:rsid w:val="5FF2F779"/>
    <w:rsid w:val="5FF42D22"/>
    <w:rsid w:val="6001D314"/>
    <w:rsid w:val="601DC981"/>
    <w:rsid w:val="601E4CD1"/>
    <w:rsid w:val="601E7CD0"/>
    <w:rsid w:val="60225B71"/>
    <w:rsid w:val="6023DC77"/>
    <w:rsid w:val="602A6500"/>
    <w:rsid w:val="603075F6"/>
    <w:rsid w:val="6040E68E"/>
    <w:rsid w:val="604B631C"/>
    <w:rsid w:val="606045BE"/>
    <w:rsid w:val="6065F340"/>
    <w:rsid w:val="60682662"/>
    <w:rsid w:val="606B7A26"/>
    <w:rsid w:val="606B934E"/>
    <w:rsid w:val="60757113"/>
    <w:rsid w:val="60762AF7"/>
    <w:rsid w:val="607B94DC"/>
    <w:rsid w:val="609D0D91"/>
    <w:rsid w:val="60A1A82C"/>
    <w:rsid w:val="60A5440C"/>
    <w:rsid w:val="60B3CC1E"/>
    <w:rsid w:val="60B7F172"/>
    <w:rsid w:val="60BB8776"/>
    <w:rsid w:val="60C75781"/>
    <w:rsid w:val="60DB2640"/>
    <w:rsid w:val="60DD27F9"/>
    <w:rsid w:val="60E3BB1B"/>
    <w:rsid w:val="60F429E3"/>
    <w:rsid w:val="60F6E75B"/>
    <w:rsid w:val="6102BAC6"/>
    <w:rsid w:val="6104961B"/>
    <w:rsid w:val="61107B71"/>
    <w:rsid w:val="611254A1"/>
    <w:rsid w:val="61419E61"/>
    <w:rsid w:val="615020C7"/>
    <w:rsid w:val="61609F59"/>
    <w:rsid w:val="6166EB5C"/>
    <w:rsid w:val="616E4666"/>
    <w:rsid w:val="61703CF9"/>
    <w:rsid w:val="6176B88F"/>
    <w:rsid w:val="617CA70F"/>
    <w:rsid w:val="618C5BCE"/>
    <w:rsid w:val="61928818"/>
    <w:rsid w:val="619C1DAB"/>
    <w:rsid w:val="619E64DE"/>
    <w:rsid w:val="619FBC48"/>
    <w:rsid w:val="61A08BFD"/>
    <w:rsid w:val="61A5DBC3"/>
    <w:rsid w:val="61A8C2E1"/>
    <w:rsid w:val="61AC10E3"/>
    <w:rsid w:val="61AD742D"/>
    <w:rsid w:val="61B31AE7"/>
    <w:rsid w:val="61B38D7E"/>
    <w:rsid w:val="61B591E7"/>
    <w:rsid w:val="61BDF374"/>
    <w:rsid w:val="61C27D1B"/>
    <w:rsid w:val="61D691DD"/>
    <w:rsid w:val="61DCD35F"/>
    <w:rsid w:val="61E33A6B"/>
    <w:rsid w:val="61E715B7"/>
    <w:rsid w:val="61F4CDA6"/>
    <w:rsid w:val="61F5327C"/>
    <w:rsid w:val="62092B1E"/>
    <w:rsid w:val="6217A347"/>
    <w:rsid w:val="6220670F"/>
    <w:rsid w:val="6230AD7A"/>
    <w:rsid w:val="62460470"/>
    <w:rsid w:val="6246E375"/>
    <w:rsid w:val="62536BAF"/>
    <w:rsid w:val="62552408"/>
    <w:rsid w:val="62689A1B"/>
    <w:rsid w:val="626AFF7F"/>
    <w:rsid w:val="6281D69A"/>
    <w:rsid w:val="629157C0"/>
    <w:rsid w:val="629C3246"/>
    <w:rsid w:val="62AF4E7D"/>
    <w:rsid w:val="62B213B6"/>
    <w:rsid w:val="62B24D34"/>
    <w:rsid w:val="62B562FA"/>
    <w:rsid w:val="62BB553E"/>
    <w:rsid w:val="62C3B59D"/>
    <w:rsid w:val="62D1D36E"/>
    <w:rsid w:val="62D3B352"/>
    <w:rsid w:val="62F0A9BD"/>
    <w:rsid w:val="62F5A271"/>
    <w:rsid w:val="63011FE4"/>
    <w:rsid w:val="6302072F"/>
    <w:rsid w:val="6319D6E7"/>
    <w:rsid w:val="631B045B"/>
    <w:rsid w:val="6332630F"/>
    <w:rsid w:val="63352BFC"/>
    <w:rsid w:val="633BD20F"/>
    <w:rsid w:val="63407944"/>
    <w:rsid w:val="63530447"/>
    <w:rsid w:val="637B4779"/>
    <w:rsid w:val="637C6AE3"/>
    <w:rsid w:val="638221C9"/>
    <w:rsid w:val="638E8DF5"/>
    <w:rsid w:val="63ADE9AF"/>
    <w:rsid w:val="63ADEFA3"/>
    <w:rsid w:val="63BD7C14"/>
    <w:rsid w:val="63BEB966"/>
    <w:rsid w:val="63C25DCD"/>
    <w:rsid w:val="63C31D2A"/>
    <w:rsid w:val="63CBB516"/>
    <w:rsid w:val="63D78676"/>
    <w:rsid w:val="63D8AA04"/>
    <w:rsid w:val="63D93E10"/>
    <w:rsid w:val="63FDD1BE"/>
    <w:rsid w:val="641B73B1"/>
    <w:rsid w:val="6428B265"/>
    <w:rsid w:val="642A1E28"/>
    <w:rsid w:val="643118B8"/>
    <w:rsid w:val="643AAD43"/>
    <w:rsid w:val="643C4BCC"/>
    <w:rsid w:val="643C533F"/>
    <w:rsid w:val="644170A7"/>
    <w:rsid w:val="64472E17"/>
    <w:rsid w:val="644860A8"/>
    <w:rsid w:val="6450264A"/>
    <w:rsid w:val="6450328D"/>
    <w:rsid w:val="64815F75"/>
    <w:rsid w:val="6483A643"/>
    <w:rsid w:val="6486FBFD"/>
    <w:rsid w:val="6488AABE"/>
    <w:rsid w:val="64AC038F"/>
    <w:rsid w:val="64BCFE49"/>
    <w:rsid w:val="64C63B05"/>
    <w:rsid w:val="64C7B57F"/>
    <w:rsid w:val="64D7E98E"/>
    <w:rsid w:val="64EB754D"/>
    <w:rsid w:val="64F177FA"/>
    <w:rsid w:val="64FE46B4"/>
    <w:rsid w:val="6503C479"/>
    <w:rsid w:val="650AFA5E"/>
    <w:rsid w:val="651810AF"/>
    <w:rsid w:val="6520CDA2"/>
    <w:rsid w:val="657D6895"/>
    <w:rsid w:val="6582111F"/>
    <w:rsid w:val="658D896E"/>
    <w:rsid w:val="65931ECA"/>
    <w:rsid w:val="6597D8DF"/>
    <w:rsid w:val="65BFC5F9"/>
    <w:rsid w:val="65C77DA7"/>
    <w:rsid w:val="65CCBDB7"/>
    <w:rsid w:val="65CD1F95"/>
    <w:rsid w:val="65E657B6"/>
    <w:rsid w:val="65F258BD"/>
    <w:rsid w:val="65FF75B6"/>
    <w:rsid w:val="6608B8E4"/>
    <w:rsid w:val="660B8E1A"/>
    <w:rsid w:val="660EB1D4"/>
    <w:rsid w:val="6610B50C"/>
    <w:rsid w:val="66159A54"/>
    <w:rsid w:val="663477C6"/>
    <w:rsid w:val="663E026F"/>
    <w:rsid w:val="66427B58"/>
    <w:rsid w:val="664C9E5A"/>
    <w:rsid w:val="665C616F"/>
    <w:rsid w:val="66691C96"/>
    <w:rsid w:val="6674718B"/>
    <w:rsid w:val="66880016"/>
    <w:rsid w:val="6694C8DF"/>
    <w:rsid w:val="6694D9FE"/>
    <w:rsid w:val="66BFCF86"/>
    <w:rsid w:val="66CC5348"/>
    <w:rsid w:val="66F8E93F"/>
    <w:rsid w:val="670FF17E"/>
    <w:rsid w:val="67144825"/>
    <w:rsid w:val="6715279E"/>
    <w:rsid w:val="6720ADD9"/>
    <w:rsid w:val="674B498D"/>
    <w:rsid w:val="675DB778"/>
    <w:rsid w:val="6761D645"/>
    <w:rsid w:val="67642568"/>
    <w:rsid w:val="676437A0"/>
    <w:rsid w:val="67683614"/>
    <w:rsid w:val="676969FF"/>
    <w:rsid w:val="676B646F"/>
    <w:rsid w:val="676DE2A1"/>
    <w:rsid w:val="67764957"/>
    <w:rsid w:val="678B051A"/>
    <w:rsid w:val="6794AD19"/>
    <w:rsid w:val="67B51B4E"/>
    <w:rsid w:val="67C6B82B"/>
    <w:rsid w:val="67C8AC8A"/>
    <w:rsid w:val="67C8D793"/>
    <w:rsid w:val="67CA985E"/>
    <w:rsid w:val="67CACE9B"/>
    <w:rsid w:val="67D2CCDA"/>
    <w:rsid w:val="67EBACC2"/>
    <w:rsid w:val="67EEDCEE"/>
    <w:rsid w:val="67F69D5A"/>
    <w:rsid w:val="67F6B442"/>
    <w:rsid w:val="68079354"/>
    <w:rsid w:val="6807C745"/>
    <w:rsid w:val="680FA938"/>
    <w:rsid w:val="6810C49E"/>
    <w:rsid w:val="681CFBE9"/>
    <w:rsid w:val="6825C18B"/>
    <w:rsid w:val="6827E92A"/>
    <w:rsid w:val="682C0C77"/>
    <w:rsid w:val="683554FA"/>
    <w:rsid w:val="687324FD"/>
    <w:rsid w:val="687A1EE1"/>
    <w:rsid w:val="68807CD7"/>
    <w:rsid w:val="68878384"/>
    <w:rsid w:val="688B65E1"/>
    <w:rsid w:val="688EA2DA"/>
    <w:rsid w:val="689CB3DA"/>
    <w:rsid w:val="68A59225"/>
    <w:rsid w:val="68B671D1"/>
    <w:rsid w:val="68BFB6A7"/>
    <w:rsid w:val="68C00A0F"/>
    <w:rsid w:val="68D376B6"/>
    <w:rsid w:val="68D4D47D"/>
    <w:rsid w:val="68D91C41"/>
    <w:rsid w:val="68EDF819"/>
    <w:rsid w:val="68F53EED"/>
    <w:rsid w:val="68F97625"/>
    <w:rsid w:val="68FC25FA"/>
    <w:rsid w:val="68FC4626"/>
    <w:rsid w:val="68FC6FA6"/>
    <w:rsid w:val="6908DB75"/>
    <w:rsid w:val="691CD8F7"/>
    <w:rsid w:val="693A0BD9"/>
    <w:rsid w:val="693FD919"/>
    <w:rsid w:val="6964C725"/>
    <w:rsid w:val="696A3439"/>
    <w:rsid w:val="699776A2"/>
    <w:rsid w:val="699A2747"/>
    <w:rsid w:val="699AB2A6"/>
    <w:rsid w:val="69A607EE"/>
    <w:rsid w:val="69B30081"/>
    <w:rsid w:val="69B8DA8D"/>
    <w:rsid w:val="69BD8A17"/>
    <w:rsid w:val="69BFF980"/>
    <w:rsid w:val="69C09641"/>
    <w:rsid w:val="69C263E6"/>
    <w:rsid w:val="69DD172E"/>
    <w:rsid w:val="69E8C936"/>
    <w:rsid w:val="69F47426"/>
    <w:rsid w:val="69F874D6"/>
    <w:rsid w:val="6A058732"/>
    <w:rsid w:val="6A130418"/>
    <w:rsid w:val="6A1695F8"/>
    <w:rsid w:val="6A19C81A"/>
    <w:rsid w:val="6A1FDB36"/>
    <w:rsid w:val="6A21E42C"/>
    <w:rsid w:val="6A23E9CB"/>
    <w:rsid w:val="6A2BE309"/>
    <w:rsid w:val="6A2CCB15"/>
    <w:rsid w:val="6A3B989A"/>
    <w:rsid w:val="6A40CCC5"/>
    <w:rsid w:val="6A41762A"/>
    <w:rsid w:val="6A4B35A2"/>
    <w:rsid w:val="6A4C0598"/>
    <w:rsid w:val="6A53DE8B"/>
    <w:rsid w:val="6A63DD8E"/>
    <w:rsid w:val="6A6C4BF9"/>
    <w:rsid w:val="6A71E30D"/>
    <w:rsid w:val="6A7D9AB3"/>
    <w:rsid w:val="6A842E64"/>
    <w:rsid w:val="6A8992E6"/>
    <w:rsid w:val="6A9AE639"/>
    <w:rsid w:val="6AB18E69"/>
    <w:rsid w:val="6AB29034"/>
    <w:rsid w:val="6AB99C13"/>
    <w:rsid w:val="6AC92492"/>
    <w:rsid w:val="6ACB9D08"/>
    <w:rsid w:val="6ADE1377"/>
    <w:rsid w:val="6AEDF59A"/>
    <w:rsid w:val="6AFD1FAB"/>
    <w:rsid w:val="6B091DFE"/>
    <w:rsid w:val="6B2373C9"/>
    <w:rsid w:val="6B2AA497"/>
    <w:rsid w:val="6B406DE1"/>
    <w:rsid w:val="6B4A9CDF"/>
    <w:rsid w:val="6B520C1C"/>
    <w:rsid w:val="6B562B16"/>
    <w:rsid w:val="6B58389A"/>
    <w:rsid w:val="6B5E42CF"/>
    <w:rsid w:val="6B61B3D6"/>
    <w:rsid w:val="6B81C502"/>
    <w:rsid w:val="6B8BAD09"/>
    <w:rsid w:val="6B8D4E7A"/>
    <w:rsid w:val="6B92BBAF"/>
    <w:rsid w:val="6B97419A"/>
    <w:rsid w:val="6B976B61"/>
    <w:rsid w:val="6BA50F7A"/>
    <w:rsid w:val="6BA96F24"/>
    <w:rsid w:val="6BAA1785"/>
    <w:rsid w:val="6BB0363A"/>
    <w:rsid w:val="6BB100D7"/>
    <w:rsid w:val="6BB923FC"/>
    <w:rsid w:val="6BBABF44"/>
    <w:rsid w:val="6BC8B61A"/>
    <w:rsid w:val="6BCA4C96"/>
    <w:rsid w:val="6BCB56FC"/>
    <w:rsid w:val="6BD5E686"/>
    <w:rsid w:val="6BFC22BB"/>
    <w:rsid w:val="6BFEFC03"/>
    <w:rsid w:val="6BFF1762"/>
    <w:rsid w:val="6C08BB50"/>
    <w:rsid w:val="6C11F57A"/>
    <w:rsid w:val="6C12955D"/>
    <w:rsid w:val="6C1BACA2"/>
    <w:rsid w:val="6C43A5F1"/>
    <w:rsid w:val="6C47D840"/>
    <w:rsid w:val="6C4E4B95"/>
    <w:rsid w:val="6C4EF463"/>
    <w:rsid w:val="6C74F115"/>
    <w:rsid w:val="6C7D5E70"/>
    <w:rsid w:val="6C9DF77F"/>
    <w:rsid w:val="6CB8712B"/>
    <w:rsid w:val="6CB8C0B8"/>
    <w:rsid w:val="6CD758BC"/>
    <w:rsid w:val="6CDB0A53"/>
    <w:rsid w:val="6CDCCFC5"/>
    <w:rsid w:val="6CDE0E60"/>
    <w:rsid w:val="6CE84FF2"/>
    <w:rsid w:val="6CFA7416"/>
    <w:rsid w:val="6CFCC57D"/>
    <w:rsid w:val="6CFE4B5C"/>
    <w:rsid w:val="6D064374"/>
    <w:rsid w:val="6D1F648E"/>
    <w:rsid w:val="6D27BF91"/>
    <w:rsid w:val="6D3AC7CE"/>
    <w:rsid w:val="6D5519C0"/>
    <w:rsid w:val="6D5E9515"/>
    <w:rsid w:val="6D725D5A"/>
    <w:rsid w:val="6D757CB4"/>
    <w:rsid w:val="6D7C4B40"/>
    <w:rsid w:val="6D8EBF9D"/>
    <w:rsid w:val="6D90FFB0"/>
    <w:rsid w:val="6D915211"/>
    <w:rsid w:val="6D990ED0"/>
    <w:rsid w:val="6D9D39C1"/>
    <w:rsid w:val="6DA6C899"/>
    <w:rsid w:val="6DB11EA3"/>
    <w:rsid w:val="6DBE27F9"/>
    <w:rsid w:val="6DC0AD2D"/>
    <w:rsid w:val="6DC3F00F"/>
    <w:rsid w:val="6DD1A9B9"/>
    <w:rsid w:val="6DD1D6DE"/>
    <w:rsid w:val="6DE11D65"/>
    <w:rsid w:val="6DE2FE7C"/>
    <w:rsid w:val="6DE7A063"/>
    <w:rsid w:val="6DEA5492"/>
    <w:rsid w:val="6DF3234B"/>
    <w:rsid w:val="6DF88AEA"/>
    <w:rsid w:val="6E069273"/>
    <w:rsid w:val="6E191DD5"/>
    <w:rsid w:val="6E24DB1F"/>
    <w:rsid w:val="6E2ED470"/>
    <w:rsid w:val="6E30AD24"/>
    <w:rsid w:val="6E358C01"/>
    <w:rsid w:val="6E39E0E4"/>
    <w:rsid w:val="6E432F53"/>
    <w:rsid w:val="6E48C36A"/>
    <w:rsid w:val="6E55B2B7"/>
    <w:rsid w:val="6E615EDE"/>
    <w:rsid w:val="6E6400E3"/>
    <w:rsid w:val="6E7261BB"/>
    <w:rsid w:val="6E7E87F0"/>
    <w:rsid w:val="6E84621C"/>
    <w:rsid w:val="6E8929C8"/>
    <w:rsid w:val="6E9A6B7A"/>
    <w:rsid w:val="6EA1E2F3"/>
    <w:rsid w:val="6EA533EC"/>
    <w:rsid w:val="6EA64F3C"/>
    <w:rsid w:val="6EBD1298"/>
    <w:rsid w:val="6EC5DD29"/>
    <w:rsid w:val="6EC711B2"/>
    <w:rsid w:val="6EC7E5B1"/>
    <w:rsid w:val="6ED58AAB"/>
    <w:rsid w:val="6EE407C6"/>
    <w:rsid w:val="6EE5AC89"/>
    <w:rsid w:val="6EE87A2E"/>
    <w:rsid w:val="6F012E1C"/>
    <w:rsid w:val="6F0A3FDB"/>
    <w:rsid w:val="6F0CFBA4"/>
    <w:rsid w:val="6F0D454C"/>
    <w:rsid w:val="6F15EDD0"/>
    <w:rsid w:val="6F1AC386"/>
    <w:rsid w:val="6F1EF980"/>
    <w:rsid w:val="6F2E41B2"/>
    <w:rsid w:val="6F2F621A"/>
    <w:rsid w:val="6F3B23A4"/>
    <w:rsid w:val="6F3D10BD"/>
    <w:rsid w:val="6F3F3B58"/>
    <w:rsid w:val="6F5C68DB"/>
    <w:rsid w:val="6F5DC35F"/>
    <w:rsid w:val="6F5E8E29"/>
    <w:rsid w:val="6F76923A"/>
    <w:rsid w:val="6F809D44"/>
    <w:rsid w:val="6F8C97D1"/>
    <w:rsid w:val="6F8EB0D7"/>
    <w:rsid w:val="6F9069D4"/>
    <w:rsid w:val="6F91B4EA"/>
    <w:rsid w:val="6F9AD4AC"/>
    <w:rsid w:val="6FA15B6F"/>
    <w:rsid w:val="6FA6C32C"/>
    <w:rsid w:val="6FAF9369"/>
    <w:rsid w:val="6FB0FE4E"/>
    <w:rsid w:val="6FB89F98"/>
    <w:rsid w:val="6FC5EA79"/>
    <w:rsid w:val="6FEA4FA8"/>
    <w:rsid w:val="6FEFC78B"/>
    <w:rsid w:val="6FFA50AC"/>
    <w:rsid w:val="7002CA06"/>
    <w:rsid w:val="7004D0FB"/>
    <w:rsid w:val="7005DB62"/>
    <w:rsid w:val="7011789B"/>
    <w:rsid w:val="7029A258"/>
    <w:rsid w:val="702D9F13"/>
    <w:rsid w:val="7038F633"/>
    <w:rsid w:val="70390452"/>
    <w:rsid w:val="704080A2"/>
    <w:rsid w:val="704558A7"/>
    <w:rsid w:val="70489BE1"/>
    <w:rsid w:val="70594AA1"/>
    <w:rsid w:val="705D6D11"/>
    <w:rsid w:val="70642AEF"/>
    <w:rsid w:val="7069E31D"/>
    <w:rsid w:val="70752410"/>
    <w:rsid w:val="7076B6B3"/>
    <w:rsid w:val="7084CCCD"/>
    <w:rsid w:val="709039E7"/>
    <w:rsid w:val="7092EA53"/>
    <w:rsid w:val="709418EF"/>
    <w:rsid w:val="709B1FDB"/>
    <w:rsid w:val="70B1187B"/>
    <w:rsid w:val="70BC2B5D"/>
    <w:rsid w:val="70DCCFB1"/>
    <w:rsid w:val="70DE0AB0"/>
    <w:rsid w:val="70E9780D"/>
    <w:rsid w:val="70EAE521"/>
    <w:rsid w:val="70EECCC7"/>
    <w:rsid w:val="70FB8F65"/>
    <w:rsid w:val="711CF873"/>
    <w:rsid w:val="712E9F56"/>
    <w:rsid w:val="713AD6E1"/>
    <w:rsid w:val="7142FC7D"/>
    <w:rsid w:val="714D0F77"/>
    <w:rsid w:val="714F2F84"/>
    <w:rsid w:val="715A760F"/>
    <w:rsid w:val="715D8717"/>
    <w:rsid w:val="71651C52"/>
    <w:rsid w:val="71659B0D"/>
    <w:rsid w:val="7176B133"/>
    <w:rsid w:val="71852CE9"/>
    <w:rsid w:val="719545FC"/>
    <w:rsid w:val="7199619E"/>
    <w:rsid w:val="719AE6B5"/>
    <w:rsid w:val="71A81063"/>
    <w:rsid w:val="71A99116"/>
    <w:rsid w:val="71B1FEBD"/>
    <w:rsid w:val="71B8A877"/>
    <w:rsid w:val="71BCEF5E"/>
    <w:rsid w:val="71BEC0AC"/>
    <w:rsid w:val="71C30E8D"/>
    <w:rsid w:val="71DB4692"/>
    <w:rsid w:val="71ED1E03"/>
    <w:rsid w:val="71FE8B36"/>
    <w:rsid w:val="72060B7D"/>
    <w:rsid w:val="720AB674"/>
    <w:rsid w:val="721465A8"/>
    <w:rsid w:val="7219821C"/>
    <w:rsid w:val="721B73C9"/>
    <w:rsid w:val="721B8BC9"/>
    <w:rsid w:val="721C3C60"/>
    <w:rsid w:val="7227CBD5"/>
    <w:rsid w:val="723B90FE"/>
    <w:rsid w:val="7253FDEA"/>
    <w:rsid w:val="725A06F5"/>
    <w:rsid w:val="725D193E"/>
    <w:rsid w:val="725E29DA"/>
    <w:rsid w:val="725F117C"/>
    <w:rsid w:val="7266CC31"/>
    <w:rsid w:val="728AF695"/>
    <w:rsid w:val="729EEFFD"/>
    <w:rsid w:val="72A9F02C"/>
    <w:rsid w:val="72B231FE"/>
    <w:rsid w:val="72BABC91"/>
    <w:rsid w:val="72E7818F"/>
    <w:rsid w:val="72F9C068"/>
    <w:rsid w:val="72FC9402"/>
    <w:rsid w:val="7309B220"/>
    <w:rsid w:val="730C021D"/>
    <w:rsid w:val="730FCD02"/>
    <w:rsid w:val="7313C3F5"/>
    <w:rsid w:val="731EF2EB"/>
    <w:rsid w:val="73255CC8"/>
    <w:rsid w:val="73264BFF"/>
    <w:rsid w:val="732B3214"/>
    <w:rsid w:val="732E0042"/>
    <w:rsid w:val="73301177"/>
    <w:rsid w:val="7332E61D"/>
    <w:rsid w:val="7334236D"/>
    <w:rsid w:val="733770A0"/>
    <w:rsid w:val="733A39FA"/>
    <w:rsid w:val="734B0F92"/>
    <w:rsid w:val="734DD890"/>
    <w:rsid w:val="73654994"/>
    <w:rsid w:val="737C089A"/>
    <w:rsid w:val="737C1A65"/>
    <w:rsid w:val="737ED533"/>
    <w:rsid w:val="738FDEFA"/>
    <w:rsid w:val="73935DA3"/>
    <w:rsid w:val="739539CD"/>
    <w:rsid w:val="7395E0F3"/>
    <w:rsid w:val="739C1B28"/>
    <w:rsid w:val="73A23341"/>
    <w:rsid w:val="73A7D745"/>
    <w:rsid w:val="73AE5E72"/>
    <w:rsid w:val="73B90CBD"/>
    <w:rsid w:val="73D66395"/>
    <w:rsid w:val="73D9896A"/>
    <w:rsid w:val="73DB0AFE"/>
    <w:rsid w:val="73DF4950"/>
    <w:rsid w:val="73E63CBA"/>
    <w:rsid w:val="73EA3562"/>
    <w:rsid w:val="7406A15E"/>
    <w:rsid w:val="7409E158"/>
    <w:rsid w:val="740C8DF7"/>
    <w:rsid w:val="74148F05"/>
    <w:rsid w:val="7420E4E7"/>
    <w:rsid w:val="7424046F"/>
    <w:rsid w:val="74251309"/>
    <w:rsid w:val="742A09CC"/>
    <w:rsid w:val="7431B464"/>
    <w:rsid w:val="74396BEF"/>
    <w:rsid w:val="743F7344"/>
    <w:rsid w:val="74426F99"/>
    <w:rsid w:val="744B2505"/>
    <w:rsid w:val="74575315"/>
    <w:rsid w:val="745CE9BF"/>
    <w:rsid w:val="745EDF05"/>
    <w:rsid w:val="746E9460"/>
    <w:rsid w:val="74839633"/>
    <w:rsid w:val="74933FEB"/>
    <w:rsid w:val="74995AA9"/>
    <w:rsid w:val="74A36D9D"/>
    <w:rsid w:val="74C9A66A"/>
    <w:rsid w:val="74F21541"/>
    <w:rsid w:val="74F2A708"/>
    <w:rsid w:val="74F4DD5A"/>
    <w:rsid w:val="74F70DD8"/>
    <w:rsid w:val="751566CC"/>
    <w:rsid w:val="7518DBEE"/>
    <w:rsid w:val="75236CE8"/>
    <w:rsid w:val="7530B3F9"/>
    <w:rsid w:val="7552701A"/>
    <w:rsid w:val="75555E1D"/>
    <w:rsid w:val="755EAE39"/>
    <w:rsid w:val="757E98D4"/>
    <w:rsid w:val="757EE984"/>
    <w:rsid w:val="758646B7"/>
    <w:rsid w:val="75886843"/>
    <w:rsid w:val="75935387"/>
    <w:rsid w:val="7597ECE8"/>
    <w:rsid w:val="75ABAA50"/>
    <w:rsid w:val="75C6019D"/>
    <w:rsid w:val="75D81474"/>
    <w:rsid w:val="75F379C4"/>
    <w:rsid w:val="75F4F5CB"/>
    <w:rsid w:val="75F56929"/>
    <w:rsid w:val="75F79F9C"/>
    <w:rsid w:val="75FBDAA1"/>
    <w:rsid w:val="7616927B"/>
    <w:rsid w:val="761B6014"/>
    <w:rsid w:val="76469FAD"/>
    <w:rsid w:val="764790F9"/>
    <w:rsid w:val="765532D9"/>
    <w:rsid w:val="765A436F"/>
    <w:rsid w:val="765D8220"/>
    <w:rsid w:val="768B67AB"/>
    <w:rsid w:val="76902C15"/>
    <w:rsid w:val="76A069A3"/>
    <w:rsid w:val="76A273F9"/>
    <w:rsid w:val="76AADB8C"/>
    <w:rsid w:val="76B5607B"/>
    <w:rsid w:val="76BC66C1"/>
    <w:rsid w:val="76C3B4A9"/>
    <w:rsid w:val="76CE8B6A"/>
    <w:rsid w:val="76D0D440"/>
    <w:rsid w:val="76D97F64"/>
    <w:rsid w:val="76E4DF64"/>
    <w:rsid w:val="76E5C6E6"/>
    <w:rsid w:val="76E61CDB"/>
    <w:rsid w:val="76ECB022"/>
    <w:rsid w:val="76F58300"/>
    <w:rsid w:val="76FA0669"/>
    <w:rsid w:val="76FB325C"/>
    <w:rsid w:val="7700ED1A"/>
    <w:rsid w:val="770E813D"/>
    <w:rsid w:val="77230894"/>
    <w:rsid w:val="773CEE10"/>
    <w:rsid w:val="773DDB45"/>
    <w:rsid w:val="7749E022"/>
    <w:rsid w:val="774C2EE7"/>
    <w:rsid w:val="77550897"/>
    <w:rsid w:val="777D967E"/>
    <w:rsid w:val="77860095"/>
    <w:rsid w:val="7786E2E9"/>
    <w:rsid w:val="77AFE4EA"/>
    <w:rsid w:val="77B32FC3"/>
    <w:rsid w:val="77B818C7"/>
    <w:rsid w:val="77B97C16"/>
    <w:rsid w:val="77CA6CE9"/>
    <w:rsid w:val="77CC2BF4"/>
    <w:rsid w:val="77D02601"/>
    <w:rsid w:val="77D55E75"/>
    <w:rsid w:val="77D99C7A"/>
    <w:rsid w:val="77E6F2DC"/>
    <w:rsid w:val="77FBBC13"/>
    <w:rsid w:val="77FBF7EA"/>
    <w:rsid w:val="77FC1AEC"/>
    <w:rsid w:val="780A71B8"/>
    <w:rsid w:val="7813980E"/>
    <w:rsid w:val="78289631"/>
    <w:rsid w:val="78303C0D"/>
    <w:rsid w:val="783F72FF"/>
    <w:rsid w:val="7855F12C"/>
    <w:rsid w:val="786F4166"/>
    <w:rsid w:val="787408E1"/>
    <w:rsid w:val="787B4B76"/>
    <w:rsid w:val="788BCD32"/>
    <w:rsid w:val="78A33B9A"/>
    <w:rsid w:val="78BD6B7A"/>
    <w:rsid w:val="78CA836E"/>
    <w:rsid w:val="78CA8A45"/>
    <w:rsid w:val="78D39E23"/>
    <w:rsid w:val="78D98640"/>
    <w:rsid w:val="78E8341B"/>
    <w:rsid w:val="78F10EC3"/>
    <w:rsid w:val="78F49140"/>
    <w:rsid w:val="790A24B8"/>
    <w:rsid w:val="793B4380"/>
    <w:rsid w:val="7943A63D"/>
    <w:rsid w:val="79445DAA"/>
    <w:rsid w:val="79565B8C"/>
    <w:rsid w:val="79670343"/>
    <w:rsid w:val="7969BF13"/>
    <w:rsid w:val="798A2AFB"/>
    <w:rsid w:val="799580A6"/>
    <w:rsid w:val="799A47E4"/>
    <w:rsid w:val="79A34E99"/>
    <w:rsid w:val="79B6DA5D"/>
    <w:rsid w:val="79BFFE1F"/>
    <w:rsid w:val="79CECD1A"/>
    <w:rsid w:val="79D866B4"/>
    <w:rsid w:val="7A070AE4"/>
    <w:rsid w:val="7A0B5119"/>
    <w:rsid w:val="7A10F52B"/>
    <w:rsid w:val="7A1C5311"/>
    <w:rsid w:val="7A2F4D81"/>
    <w:rsid w:val="7A406F35"/>
    <w:rsid w:val="7A518C22"/>
    <w:rsid w:val="7A5E40CF"/>
    <w:rsid w:val="7A5E77F1"/>
    <w:rsid w:val="7A670938"/>
    <w:rsid w:val="7A697A70"/>
    <w:rsid w:val="7A7163C7"/>
    <w:rsid w:val="7A77DFF5"/>
    <w:rsid w:val="7A787955"/>
    <w:rsid w:val="7A832AC6"/>
    <w:rsid w:val="7A83CD5E"/>
    <w:rsid w:val="7A8A8FF7"/>
    <w:rsid w:val="7A907808"/>
    <w:rsid w:val="7A94AFED"/>
    <w:rsid w:val="7A94C5BD"/>
    <w:rsid w:val="7A96F6D7"/>
    <w:rsid w:val="7AA24353"/>
    <w:rsid w:val="7AB1491C"/>
    <w:rsid w:val="7AB8D184"/>
    <w:rsid w:val="7AC75116"/>
    <w:rsid w:val="7ACA8E90"/>
    <w:rsid w:val="7AD1CA99"/>
    <w:rsid w:val="7ADADE71"/>
    <w:rsid w:val="7ADBDD4A"/>
    <w:rsid w:val="7AE762D5"/>
    <w:rsid w:val="7AE977B9"/>
    <w:rsid w:val="7AEA2C84"/>
    <w:rsid w:val="7B087180"/>
    <w:rsid w:val="7B09E090"/>
    <w:rsid w:val="7B0C01FA"/>
    <w:rsid w:val="7B101D7D"/>
    <w:rsid w:val="7B12A683"/>
    <w:rsid w:val="7B1301BD"/>
    <w:rsid w:val="7B18D2FF"/>
    <w:rsid w:val="7B1D9EDD"/>
    <w:rsid w:val="7B2B9C44"/>
    <w:rsid w:val="7B352D09"/>
    <w:rsid w:val="7B5F7000"/>
    <w:rsid w:val="7B675F5C"/>
    <w:rsid w:val="7B6BF18E"/>
    <w:rsid w:val="7B6F1B33"/>
    <w:rsid w:val="7B6F4FAB"/>
    <w:rsid w:val="7B70B4E9"/>
    <w:rsid w:val="7B71396B"/>
    <w:rsid w:val="7B758AC8"/>
    <w:rsid w:val="7B892516"/>
    <w:rsid w:val="7B989E5E"/>
    <w:rsid w:val="7BAC72F1"/>
    <w:rsid w:val="7BB95BF2"/>
    <w:rsid w:val="7BCE8801"/>
    <w:rsid w:val="7BD21DEF"/>
    <w:rsid w:val="7BDAD9E0"/>
    <w:rsid w:val="7BFE489F"/>
    <w:rsid w:val="7C0F8192"/>
    <w:rsid w:val="7C12F88B"/>
    <w:rsid w:val="7C1931CB"/>
    <w:rsid w:val="7C2053F9"/>
    <w:rsid w:val="7C22C0E5"/>
    <w:rsid w:val="7C2FD8B7"/>
    <w:rsid w:val="7C300802"/>
    <w:rsid w:val="7C31A607"/>
    <w:rsid w:val="7C37D387"/>
    <w:rsid w:val="7C3AA9D3"/>
    <w:rsid w:val="7C3B4371"/>
    <w:rsid w:val="7C3C2DDE"/>
    <w:rsid w:val="7C3FA9A9"/>
    <w:rsid w:val="7C61E68A"/>
    <w:rsid w:val="7C6C6AFB"/>
    <w:rsid w:val="7C70EFB4"/>
    <w:rsid w:val="7C8380A3"/>
    <w:rsid w:val="7C904B43"/>
    <w:rsid w:val="7C9E2BD8"/>
    <w:rsid w:val="7CA8BD7C"/>
    <w:rsid w:val="7CA972B8"/>
    <w:rsid w:val="7CABB858"/>
    <w:rsid w:val="7CAC4764"/>
    <w:rsid w:val="7CBBECA2"/>
    <w:rsid w:val="7CC45A1A"/>
    <w:rsid w:val="7CC55F48"/>
    <w:rsid w:val="7CD2B921"/>
    <w:rsid w:val="7CDA69F7"/>
    <w:rsid w:val="7CF85414"/>
    <w:rsid w:val="7CF989AC"/>
    <w:rsid w:val="7D076E74"/>
    <w:rsid w:val="7D142C4B"/>
    <w:rsid w:val="7D29BF29"/>
    <w:rsid w:val="7D2F215C"/>
    <w:rsid w:val="7D32FB59"/>
    <w:rsid w:val="7D38D8CE"/>
    <w:rsid w:val="7D41FA0B"/>
    <w:rsid w:val="7D42BBF0"/>
    <w:rsid w:val="7D4BB100"/>
    <w:rsid w:val="7D4CD55A"/>
    <w:rsid w:val="7D4E15BF"/>
    <w:rsid w:val="7D86771E"/>
    <w:rsid w:val="7D8B3ED9"/>
    <w:rsid w:val="7D8D5050"/>
    <w:rsid w:val="7D96E53A"/>
    <w:rsid w:val="7D9B07FF"/>
    <w:rsid w:val="7D9BEF5D"/>
    <w:rsid w:val="7DB5D9AB"/>
    <w:rsid w:val="7DCA5D78"/>
    <w:rsid w:val="7DCAC3D4"/>
    <w:rsid w:val="7DEBAA8E"/>
    <w:rsid w:val="7DED04B2"/>
    <w:rsid w:val="7DEF372B"/>
    <w:rsid w:val="7DF32863"/>
    <w:rsid w:val="7DF67C80"/>
    <w:rsid w:val="7DFECCB2"/>
    <w:rsid w:val="7E0B704F"/>
    <w:rsid w:val="7E0FB511"/>
    <w:rsid w:val="7E224375"/>
    <w:rsid w:val="7E2E2BB7"/>
    <w:rsid w:val="7E379A9B"/>
    <w:rsid w:val="7E38FFD7"/>
    <w:rsid w:val="7E3D4B87"/>
    <w:rsid w:val="7E48B638"/>
    <w:rsid w:val="7E523DE5"/>
    <w:rsid w:val="7E5B5888"/>
    <w:rsid w:val="7E75015E"/>
    <w:rsid w:val="7E75387B"/>
    <w:rsid w:val="7E7864F7"/>
    <w:rsid w:val="7E84F6C9"/>
    <w:rsid w:val="7E90E359"/>
    <w:rsid w:val="7E9979A3"/>
    <w:rsid w:val="7E9AEF49"/>
    <w:rsid w:val="7E9E81FE"/>
    <w:rsid w:val="7EA0E8CA"/>
    <w:rsid w:val="7EA46076"/>
    <w:rsid w:val="7EAB3280"/>
    <w:rsid w:val="7EAEC107"/>
    <w:rsid w:val="7EC01188"/>
    <w:rsid w:val="7ED65F58"/>
    <w:rsid w:val="7EDA0EBE"/>
    <w:rsid w:val="7EDFADD1"/>
    <w:rsid w:val="7EE1DED2"/>
    <w:rsid w:val="7F0C73DC"/>
    <w:rsid w:val="7F13FEA9"/>
    <w:rsid w:val="7F172631"/>
    <w:rsid w:val="7F1F56F8"/>
    <w:rsid w:val="7F25E6A7"/>
    <w:rsid w:val="7F2B40A2"/>
    <w:rsid w:val="7F300307"/>
    <w:rsid w:val="7F328EB1"/>
    <w:rsid w:val="7F350B6D"/>
    <w:rsid w:val="7F3D1E2B"/>
    <w:rsid w:val="7F422A90"/>
    <w:rsid w:val="7F444787"/>
    <w:rsid w:val="7F6D734E"/>
    <w:rsid w:val="7F6DE59C"/>
    <w:rsid w:val="7F7B33E6"/>
    <w:rsid w:val="7FB6CAD7"/>
    <w:rsid w:val="7FB83BCA"/>
    <w:rsid w:val="7FC7CF03"/>
    <w:rsid w:val="7FCF526C"/>
    <w:rsid w:val="7FD03D37"/>
    <w:rsid w:val="7FD05FEE"/>
    <w:rsid w:val="7FE09CA1"/>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56C74"/>
  <w15:docId w15:val="{D213F542-6FD9-4FB7-B696-8C61D1ACD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ontserrat" w:eastAsia="Montserrat" w:hAnsi="Montserrat" w:cs="Montserrat"/>
        <w:sz w:val="24"/>
        <w:szCs w:val="24"/>
        <w:lang w:val="it" w:eastAsia="en-IN" w:bidi="ar-SA"/>
      </w:rPr>
    </w:rPrDefault>
    <w:pPrDefault>
      <w:pPr>
        <w:spacing w:before="80"/>
        <w:ind w:left="1168" w:right="1179"/>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B5B3C"/>
    <w:pPr>
      <w:spacing w:before="120" w:after="120" w:line="276" w:lineRule="auto"/>
      <w:ind w:left="0" w:right="0"/>
      <w:jc w:val="left"/>
    </w:pPr>
    <w:rPr>
      <w:rFonts w:ascii="Arial" w:eastAsia="Arial" w:hAnsi="Arial" w:cs="Arial"/>
      <w:color w:val="FF40FF"/>
      <w:sz w:val="22"/>
      <w:szCs w:val="22"/>
      <w:lang w:val="en" w:eastAsia="en-US"/>
    </w:rPr>
  </w:style>
  <w:style w:type="paragraph" w:styleId="Heading1">
    <w:name w:val="heading 1"/>
    <w:basedOn w:val="Normal"/>
    <w:next w:val="Normal"/>
    <w:rsid w:val="00EB5B3C"/>
    <w:pPr>
      <w:keepNext/>
      <w:keepLines/>
      <w:spacing w:before="400"/>
      <w:outlineLvl w:val="0"/>
    </w:pPr>
    <w:rPr>
      <w:sz w:val="36"/>
      <w:szCs w:val="40"/>
    </w:rPr>
  </w:style>
  <w:style w:type="paragraph" w:styleId="Heading2">
    <w:name w:val="heading 2"/>
    <w:basedOn w:val="Normal"/>
    <w:next w:val="Normal"/>
    <w:rsid w:val="00EB5B3C"/>
    <w:pPr>
      <w:keepNext/>
      <w:keepLines/>
      <w:spacing w:before="360"/>
      <w:outlineLvl w:val="1"/>
    </w:pPr>
    <w:rPr>
      <w:sz w:val="28"/>
      <w:szCs w:val="32"/>
    </w:rPr>
  </w:style>
  <w:style w:type="paragraph" w:styleId="Heading3">
    <w:name w:val="heading 3"/>
    <w:basedOn w:val="Normal"/>
    <w:next w:val="Normal"/>
    <w:rsid w:val="00EB5B3C"/>
    <w:pPr>
      <w:spacing w:before="320" w:after="80"/>
      <w:mirrorIndents/>
      <w:outlineLvl w:val="2"/>
    </w:pPr>
    <w:rPr>
      <w:sz w:val="24"/>
      <w:szCs w:val="28"/>
    </w:rPr>
  </w:style>
  <w:style w:type="paragraph" w:styleId="Heading4">
    <w:name w:val="heading 4"/>
    <w:basedOn w:val="Normal"/>
    <w:next w:val="Normal"/>
    <w:rsid w:val="00EB5B3C"/>
    <w:pPr>
      <w:keepNext/>
      <w:keepLines/>
      <w:spacing w:before="280" w:after="280"/>
      <w:outlineLvl w:val="3"/>
    </w:pPr>
    <w:rPr>
      <w:sz w:val="24"/>
      <w:szCs w:val="24"/>
    </w:rPr>
  </w:style>
  <w:style w:type="paragraph" w:styleId="Heading5">
    <w:name w:val="heading 5"/>
    <w:basedOn w:val="Normal"/>
    <w:next w:val="Normal"/>
    <w:rsid w:val="00EB5B3C"/>
    <w:pPr>
      <w:keepNext/>
      <w:keepLines/>
      <w:spacing w:before="240" w:after="80"/>
      <w:outlineLvl w:val="4"/>
    </w:pPr>
    <w:rPr>
      <w:sz w:val="20"/>
    </w:rPr>
  </w:style>
  <w:style w:type="paragraph" w:styleId="Heading6">
    <w:name w:val="heading 6"/>
    <w:basedOn w:val="Heading5"/>
    <w:next w:val="Normal"/>
    <w:rsid w:val="00EB5B3C"/>
    <w:pPr>
      <w:spacing w:before="120" w:after="240"/>
      <w:outlineLvl w:val="5"/>
    </w:pPr>
  </w:style>
  <w:style w:type="paragraph" w:styleId="Heading7">
    <w:name w:val="heading 7"/>
    <w:basedOn w:val="Normal"/>
    <w:next w:val="Normal"/>
    <w:link w:val="Heading7Char"/>
    <w:uiPriority w:val="9"/>
    <w:unhideWhenUsed/>
    <w:rsid w:val="00EB5B3C"/>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EB5B3C"/>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EB5B3C"/>
    <w:pPr>
      <w:keepNext/>
      <w:keepLines/>
      <w:spacing w:before="40" w:after="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EB5B3C"/>
    <w:rPr>
      <w:rFonts w:ascii="Arial" w:eastAsiaTheme="majorEastAsia" w:hAnsi="Arial" w:cstheme="majorBidi"/>
      <w:iCs/>
      <w:color w:val="FF40FF"/>
      <w:szCs w:val="22"/>
      <w:lang w:val="en" w:eastAsia="en-US"/>
    </w:rPr>
  </w:style>
  <w:style w:type="character" w:customStyle="1" w:styleId="Heading8Char">
    <w:name w:val="Heading 8 Char"/>
    <w:basedOn w:val="DefaultParagraphFont"/>
    <w:link w:val="Heading8"/>
    <w:uiPriority w:val="9"/>
    <w:rsid w:val="00EB5B3C"/>
    <w:rPr>
      <w:rFonts w:ascii="Arial" w:eastAsiaTheme="majorEastAsia" w:hAnsi="Arial" w:cstheme="majorBidi"/>
      <w:color w:val="FF40FF"/>
      <w:sz w:val="22"/>
      <w:szCs w:val="21"/>
      <w:lang w:val="en" w:eastAsia="en-US"/>
    </w:rPr>
  </w:style>
  <w:style w:type="character" w:customStyle="1" w:styleId="Heading9Char">
    <w:name w:val="Heading 9 Char"/>
    <w:basedOn w:val="DefaultParagraphFont"/>
    <w:link w:val="Heading9"/>
    <w:uiPriority w:val="9"/>
    <w:semiHidden/>
    <w:rsid w:val="00EB5B3C"/>
    <w:rPr>
      <w:rFonts w:asciiTheme="majorHAnsi" w:eastAsiaTheme="majorEastAsia" w:hAnsiTheme="majorHAnsi" w:cstheme="majorBidi"/>
      <w:i/>
      <w:iCs/>
      <w:color w:val="FF40FF"/>
      <w:sz w:val="21"/>
      <w:szCs w:val="21"/>
      <w:lang w:val="en" w:eastAsia="en-US"/>
    </w:rPr>
  </w:style>
  <w:style w:type="paragraph" w:styleId="Title">
    <w:name w:val="Title"/>
    <w:basedOn w:val="Normal"/>
    <w:next w:val="Normal"/>
    <w:link w:val="TitleChar"/>
    <w:uiPriority w:val="10"/>
    <w:rsid w:val="00EB5B3C"/>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5B3C"/>
    <w:rPr>
      <w:rFonts w:asciiTheme="majorHAnsi" w:eastAsiaTheme="majorEastAsia" w:hAnsiTheme="majorHAnsi" w:cstheme="majorBidi"/>
      <w:color w:val="FF40FF"/>
      <w:spacing w:val="-10"/>
      <w:kern w:val="28"/>
      <w:sz w:val="56"/>
      <w:szCs w:val="56"/>
      <w:lang w:val="en" w:eastAsia="en-US"/>
    </w:rPr>
  </w:style>
  <w:style w:type="paragraph" w:styleId="Subtitle">
    <w:name w:val="Subtitle"/>
    <w:basedOn w:val="Normal"/>
    <w:next w:val="Normal"/>
    <w:link w:val="SubtitleChar"/>
    <w:uiPriority w:val="11"/>
    <w:rsid w:val="00EB5B3C"/>
    <w:pPr>
      <w:numPr>
        <w:ilvl w:val="1"/>
      </w:numPr>
      <w:spacing w:after="160"/>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EB5B3C"/>
    <w:rPr>
      <w:rFonts w:asciiTheme="minorHAnsi" w:eastAsiaTheme="minorEastAsia" w:hAnsiTheme="minorHAnsi" w:cstheme="minorBidi"/>
      <w:color w:val="FF40FF"/>
      <w:spacing w:val="15"/>
      <w:sz w:val="22"/>
      <w:szCs w:val="22"/>
      <w:lang w:val="en" w:eastAsia="en-US"/>
    </w:r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P-Bold">
    <w:name w:val="P - Bold"/>
    <w:uiPriority w:val="1"/>
    <w:qFormat/>
    <w:rsid w:val="00EB5B3C"/>
    <w:rPr>
      <w:rFonts w:ascii="Arial" w:hAnsi="Arial"/>
      <w:b/>
      <w:sz w:val="22"/>
      <w:bdr w:val="none" w:sz="0" w:space="0" w:color="auto"/>
      <w:shd w:val="clear" w:color="auto" w:fill="73FDD6"/>
    </w:rPr>
  </w:style>
  <w:style w:type="paragraph" w:customStyle="1" w:styleId="P-Callout">
    <w:name w:val="P - Callout"/>
    <w:basedOn w:val="P-Regular"/>
    <w:next w:val="P-Regular"/>
    <w:qFormat/>
    <w:rsid w:val="00EB5B3C"/>
    <w:pPr>
      <w:shd w:val="clear" w:color="auto" w:fill="FDE9D9" w:themeFill="accent6" w:themeFillTint="33"/>
      <w:spacing w:after="240"/>
      <w:mirrorIndents/>
    </w:pPr>
  </w:style>
  <w:style w:type="paragraph" w:customStyle="1" w:styleId="P-Regular">
    <w:name w:val="P - Regular"/>
    <w:uiPriority w:val="99"/>
    <w:qFormat/>
    <w:rsid w:val="00EB5B3C"/>
    <w:pPr>
      <w:spacing w:before="120" w:after="120" w:line="276" w:lineRule="auto"/>
      <w:ind w:left="0" w:right="0"/>
      <w:jc w:val="left"/>
    </w:pPr>
    <w:rPr>
      <w:rFonts w:ascii="Arial" w:eastAsia="Arial" w:hAnsi="Arial" w:cs="Arial"/>
      <w:sz w:val="22"/>
      <w:szCs w:val="22"/>
      <w:lang w:val="en" w:eastAsia="en-US"/>
    </w:rPr>
  </w:style>
  <w:style w:type="paragraph" w:styleId="CommentText">
    <w:name w:val="annotation text"/>
    <w:basedOn w:val="Normal"/>
    <w:link w:val="CommentTextChar"/>
    <w:uiPriority w:val="99"/>
    <w:unhideWhenUsed/>
    <w:rsid w:val="00EB5B3C"/>
    <w:pPr>
      <w:spacing w:line="240" w:lineRule="auto"/>
    </w:pPr>
    <w:rPr>
      <w:color w:val="C00000"/>
      <w:sz w:val="20"/>
      <w:szCs w:val="20"/>
    </w:rPr>
  </w:style>
  <w:style w:type="character" w:customStyle="1" w:styleId="CommentTextChar">
    <w:name w:val="Comment Text Char"/>
    <w:basedOn w:val="DefaultParagraphFont"/>
    <w:link w:val="CommentText"/>
    <w:uiPriority w:val="99"/>
    <w:rsid w:val="00EB5B3C"/>
    <w:rPr>
      <w:rFonts w:ascii="Arial" w:eastAsia="Arial" w:hAnsi="Arial" w:cs="Arial"/>
      <w:color w:val="C00000"/>
      <w:sz w:val="20"/>
      <w:szCs w:val="20"/>
      <w:lang w:val="en" w:eastAsia="en-US"/>
    </w:rPr>
  </w:style>
  <w:style w:type="character" w:styleId="CommentReference">
    <w:name w:val="annotation reference"/>
    <w:basedOn w:val="DefaultParagraphFont"/>
    <w:uiPriority w:val="99"/>
    <w:unhideWhenUsed/>
    <w:rsid w:val="00EB5B3C"/>
    <w:rPr>
      <w:rFonts w:ascii="Arial" w:hAnsi="Arial"/>
      <w:color w:val="C00000"/>
      <w:sz w:val="16"/>
      <w:szCs w:val="16"/>
    </w:rPr>
  </w:style>
  <w:style w:type="character" w:customStyle="1" w:styleId="P-Keyword">
    <w:name w:val="P - Keyword"/>
    <w:uiPriority w:val="1"/>
    <w:qFormat/>
    <w:rsid w:val="00EB5B3C"/>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rsid w:val="00EB5B3C"/>
    <w:pPr>
      <w:spacing w:before="100" w:beforeAutospacing="1" w:after="100" w:afterAutospacing="1" w:line="240" w:lineRule="auto"/>
    </w:pPr>
    <w:rPr>
      <w:rFonts w:ascii="Times New Roman" w:eastAsia="Times New Roman" w:hAnsi="Times New Roman" w:cs="Times New Roman"/>
      <w:sz w:val="24"/>
      <w:szCs w:val="24"/>
      <w:lang w:val="en-GB"/>
    </w:rPr>
  </w:style>
  <w:style w:type="paragraph" w:customStyle="1" w:styleId="L-Numbers">
    <w:name w:val="L - Numbers"/>
    <w:basedOn w:val="P-Regular"/>
    <w:qFormat/>
    <w:rsid w:val="00EB5B3C"/>
    <w:pPr>
      <w:numPr>
        <w:numId w:val="47"/>
      </w:numPr>
      <w:spacing w:before="160" w:after="160" w:line="300" w:lineRule="auto"/>
      <w:contextualSpacing/>
    </w:pPr>
  </w:style>
  <w:style w:type="paragraph" w:customStyle="1" w:styleId="L-Bullets">
    <w:name w:val="L - Bullets"/>
    <w:basedOn w:val="P-Regular"/>
    <w:qFormat/>
    <w:rsid w:val="00EB5B3C"/>
    <w:pPr>
      <w:numPr>
        <w:numId w:val="1"/>
      </w:numPr>
      <w:spacing w:line="300" w:lineRule="auto"/>
      <w:contextualSpacing/>
    </w:pPr>
  </w:style>
  <w:style w:type="paragraph" w:styleId="BalloonText">
    <w:name w:val="Balloon Text"/>
    <w:basedOn w:val="Normal"/>
    <w:link w:val="BalloonTextChar"/>
    <w:uiPriority w:val="99"/>
    <w:semiHidden/>
    <w:unhideWhenUsed/>
    <w:rsid w:val="00EB5B3C"/>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B5B3C"/>
    <w:rPr>
      <w:rFonts w:ascii="Times New Roman" w:eastAsia="Arial" w:hAnsi="Times New Roman" w:cs="Times New Roman"/>
      <w:color w:val="FF40FF"/>
      <w:sz w:val="18"/>
      <w:szCs w:val="18"/>
      <w:lang w:val="en" w:eastAsia="en-US"/>
    </w:rPr>
  </w:style>
  <w:style w:type="character" w:customStyle="1" w:styleId="P-URL">
    <w:name w:val="P - URL"/>
    <w:basedOn w:val="DefaultParagraphFont"/>
    <w:uiPriority w:val="1"/>
    <w:qFormat/>
    <w:rsid w:val="00EB5B3C"/>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EB5B3C"/>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rsid w:val="00EB5B3C"/>
    <w:rPr>
      <w:rFonts w:ascii="Arial" w:hAnsi="Arial"/>
      <w:color w:val="FF40FF"/>
      <w:sz w:val="22"/>
      <w:u w:val="single"/>
    </w:rPr>
  </w:style>
  <w:style w:type="character" w:customStyle="1" w:styleId="P-Code">
    <w:name w:val="P - Code"/>
    <w:uiPriority w:val="1"/>
    <w:qFormat/>
    <w:rsid w:val="00EB5B3C"/>
    <w:rPr>
      <w:rFonts w:ascii="Courier" w:hAnsi="Courier"/>
      <w:sz w:val="22"/>
      <w:bdr w:val="none" w:sz="0" w:space="0" w:color="auto"/>
      <w:shd w:val="clear" w:color="auto" w:fill="D5FC79"/>
    </w:rPr>
  </w:style>
  <w:style w:type="paragraph" w:customStyle="1" w:styleId="H1-Topic">
    <w:name w:val="H1 - Topic"/>
    <w:next w:val="P-Regular"/>
    <w:qFormat/>
    <w:rsid w:val="00EB5B3C"/>
    <w:pPr>
      <w:spacing w:before="0" w:line="276" w:lineRule="auto"/>
      <w:ind w:left="0" w:right="0"/>
      <w:jc w:val="left"/>
    </w:pPr>
    <w:rPr>
      <w:rFonts w:ascii="Arial" w:eastAsia="Arial" w:hAnsi="Arial" w:cs="Arial"/>
      <w:b/>
      <w:sz w:val="36"/>
      <w:szCs w:val="40"/>
      <w:lang w:val="en" w:eastAsia="en-US"/>
    </w:rPr>
  </w:style>
  <w:style w:type="paragraph" w:customStyle="1" w:styleId="H2-General">
    <w:name w:val="H2 - General"/>
    <w:next w:val="P-Regular"/>
    <w:qFormat/>
    <w:rsid w:val="00EB5B3C"/>
    <w:pPr>
      <w:spacing w:before="280" w:line="276" w:lineRule="auto"/>
      <w:ind w:left="0" w:right="0"/>
      <w:jc w:val="left"/>
    </w:pPr>
    <w:rPr>
      <w:rFonts w:ascii="Arial" w:eastAsia="Arial" w:hAnsi="Arial" w:cs="Arial"/>
      <w:b/>
      <w:sz w:val="28"/>
      <w:szCs w:val="32"/>
      <w:lang w:val="en" w:eastAsia="en-US"/>
    </w:rPr>
  </w:style>
  <w:style w:type="paragraph" w:customStyle="1" w:styleId="P-CalloutHeading">
    <w:name w:val="P - Callout Heading"/>
    <w:next w:val="P-Callout"/>
    <w:qFormat/>
    <w:rsid w:val="00EB5B3C"/>
    <w:pPr>
      <w:shd w:val="clear" w:color="auto" w:fill="FBD4B4" w:themeFill="accent6" w:themeFillTint="66"/>
      <w:spacing w:before="360" w:line="276" w:lineRule="auto"/>
      <w:ind w:left="0" w:right="0"/>
      <w:mirrorIndents/>
      <w:jc w:val="left"/>
    </w:pPr>
    <w:rPr>
      <w:rFonts w:ascii="Arial" w:eastAsia="Arial" w:hAnsi="Arial" w:cs="Arial"/>
      <w:b/>
      <w:color w:val="434343"/>
      <w:szCs w:val="28"/>
      <w:lang w:val="en" w:eastAsia="en-US"/>
    </w:rPr>
  </w:style>
  <w:style w:type="paragraph" w:customStyle="1" w:styleId="H3-Subheading">
    <w:name w:val="H3 - Subheading"/>
    <w:basedOn w:val="H2-General"/>
    <w:qFormat/>
    <w:rsid w:val="00EB5B3C"/>
    <w:rPr>
      <w:sz w:val="24"/>
    </w:rPr>
  </w:style>
  <w:style w:type="character" w:customStyle="1" w:styleId="UnresolvedMention1">
    <w:name w:val="Unresolved Mention1"/>
    <w:basedOn w:val="DefaultParagraphFont"/>
    <w:uiPriority w:val="99"/>
    <w:semiHidden/>
    <w:unhideWhenUsed/>
    <w:locked/>
    <w:rsid w:val="00EB5B3C"/>
    <w:rPr>
      <w:color w:val="FF40FF"/>
      <w:shd w:val="clear" w:color="auto" w:fill="E1DFDD"/>
    </w:rPr>
  </w:style>
  <w:style w:type="paragraph" w:customStyle="1" w:styleId="IMG-Caption">
    <w:name w:val="IMG - Caption"/>
    <w:next w:val="P-Regular"/>
    <w:qFormat/>
    <w:rsid w:val="00EB5B3C"/>
    <w:pPr>
      <w:spacing w:before="120" w:after="240" w:line="276" w:lineRule="auto"/>
      <w:ind w:left="0" w:right="0"/>
      <w:jc w:val="center"/>
    </w:pPr>
    <w:rPr>
      <w:rFonts w:ascii="Arial" w:eastAsia="Arial" w:hAnsi="Arial" w:cs="Arial"/>
      <w:b/>
      <w:color w:val="FF0000"/>
      <w:sz w:val="20"/>
      <w:szCs w:val="22"/>
      <w:lang w:val="en" w:eastAsia="en-US"/>
    </w:rPr>
  </w:style>
  <w:style w:type="paragraph" w:customStyle="1" w:styleId="SC-Heading">
    <w:name w:val="SC - Heading"/>
    <w:next w:val="H1-Topic"/>
    <w:qFormat/>
    <w:rsid w:val="00EB5B3C"/>
    <w:pPr>
      <w:spacing w:before="240" w:after="240" w:line="276" w:lineRule="auto"/>
      <w:ind w:left="0" w:right="0"/>
      <w:jc w:val="left"/>
    </w:pPr>
    <w:rPr>
      <w:rFonts w:ascii="Arial" w:eastAsiaTheme="majorEastAsia" w:hAnsi="Arial" w:cstheme="majorBidi"/>
      <w:b/>
      <w:iCs/>
      <w:color w:val="FF0000"/>
      <w:szCs w:val="22"/>
      <w:lang w:val="en" w:eastAsia="en-US"/>
    </w:rPr>
  </w:style>
  <w:style w:type="paragraph" w:customStyle="1" w:styleId="SC-Link">
    <w:name w:val="SC - Link"/>
    <w:qFormat/>
    <w:rsid w:val="00EB5B3C"/>
    <w:pPr>
      <w:spacing w:before="200" w:after="240" w:line="276" w:lineRule="auto"/>
      <w:ind w:left="0" w:right="0"/>
      <w:jc w:val="left"/>
    </w:pPr>
    <w:rPr>
      <w:rFonts w:ascii="Arial" w:eastAsiaTheme="majorEastAsia" w:hAnsi="Arial" w:cstheme="majorBidi"/>
      <w:b/>
      <w:color w:val="00B050"/>
      <w:sz w:val="22"/>
      <w:szCs w:val="21"/>
      <w:lang w:val="en" w:eastAsia="en-US"/>
    </w:rPr>
  </w:style>
  <w:style w:type="paragraph" w:customStyle="1" w:styleId="P-Source">
    <w:name w:val="P - Source"/>
    <w:qFormat/>
    <w:rsid w:val="00EB5B3C"/>
    <w:pPr>
      <w:shd w:val="pct5" w:color="auto" w:fill="auto"/>
      <w:spacing w:before="0" w:line="276" w:lineRule="auto"/>
      <w:ind w:left="0" w:right="0"/>
      <w:jc w:val="left"/>
    </w:pPr>
    <w:rPr>
      <w:rFonts w:ascii="Courier" w:eastAsia="Arial" w:hAnsi="Courier" w:cs="Consolas"/>
      <w:sz w:val="22"/>
      <w:szCs w:val="21"/>
      <w:lang w:val="en" w:eastAsia="en-US"/>
    </w:rPr>
  </w:style>
  <w:style w:type="paragraph" w:customStyle="1" w:styleId="L-Regular">
    <w:name w:val="L - Regular"/>
    <w:basedOn w:val="L-Numbers"/>
    <w:qFormat/>
    <w:rsid w:val="00EB5B3C"/>
    <w:pPr>
      <w:numPr>
        <w:numId w:val="0"/>
      </w:numPr>
      <w:ind w:left="720"/>
      <w:contextualSpacing w:val="0"/>
    </w:pPr>
  </w:style>
  <w:style w:type="paragraph" w:customStyle="1" w:styleId="L-Source">
    <w:name w:val="L - Source"/>
    <w:basedOn w:val="P-Source"/>
    <w:qFormat/>
    <w:rsid w:val="00EB5B3C"/>
    <w:pPr>
      <w:ind w:left="720"/>
    </w:pPr>
  </w:style>
  <w:style w:type="paragraph" w:styleId="CommentSubject">
    <w:name w:val="annotation subject"/>
    <w:basedOn w:val="CommentText"/>
    <w:next w:val="CommentText"/>
    <w:link w:val="CommentSubjectChar"/>
    <w:uiPriority w:val="99"/>
    <w:semiHidden/>
    <w:unhideWhenUsed/>
    <w:rsid w:val="00EB5B3C"/>
    <w:rPr>
      <w:b/>
      <w:bCs/>
    </w:rPr>
  </w:style>
  <w:style w:type="character" w:customStyle="1" w:styleId="CommentSubjectChar">
    <w:name w:val="Comment Subject Char"/>
    <w:basedOn w:val="CommentTextChar"/>
    <w:link w:val="CommentSubject"/>
    <w:uiPriority w:val="99"/>
    <w:semiHidden/>
    <w:rsid w:val="00EB5B3C"/>
    <w:rPr>
      <w:rFonts w:ascii="Arial" w:eastAsia="Arial" w:hAnsi="Arial" w:cs="Arial"/>
      <w:b/>
      <w:bCs/>
      <w:color w:val="C00000"/>
      <w:sz w:val="20"/>
      <w:szCs w:val="20"/>
      <w:lang w:val="en" w:eastAsia="en-US"/>
    </w:rPr>
  </w:style>
  <w:style w:type="paragraph" w:styleId="MessageHeader">
    <w:name w:val="Message Header"/>
    <w:basedOn w:val="Normal"/>
    <w:link w:val="MessageHeaderChar"/>
    <w:uiPriority w:val="99"/>
    <w:semiHidden/>
    <w:unhideWhenUsed/>
    <w:rsid w:val="00EB5B3C"/>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EB5B3C"/>
    <w:rPr>
      <w:rFonts w:asciiTheme="majorHAnsi" w:eastAsiaTheme="majorEastAsia" w:hAnsiTheme="majorHAnsi" w:cstheme="majorBidi"/>
      <w:color w:val="FF40FF"/>
      <w:shd w:val="pct20" w:color="auto" w:fill="auto"/>
      <w:lang w:val="en" w:eastAsia="en-US"/>
    </w:rPr>
  </w:style>
  <w:style w:type="character" w:styleId="SubtleEmphasis">
    <w:name w:val="Subtle Emphasis"/>
    <w:basedOn w:val="DefaultParagraphFont"/>
    <w:uiPriority w:val="19"/>
    <w:rsid w:val="00EB5B3C"/>
    <w:rPr>
      <w:i/>
      <w:iCs/>
      <w:color w:val="FF40FF"/>
    </w:rPr>
  </w:style>
  <w:style w:type="character" w:styleId="IntenseEmphasis">
    <w:name w:val="Intense Emphasis"/>
    <w:basedOn w:val="DefaultParagraphFont"/>
    <w:uiPriority w:val="21"/>
    <w:rsid w:val="00EB5B3C"/>
    <w:rPr>
      <w:i/>
      <w:iCs/>
      <w:color w:val="FF40FF"/>
    </w:rPr>
  </w:style>
  <w:style w:type="paragraph" w:styleId="Quote">
    <w:name w:val="Quote"/>
    <w:basedOn w:val="Normal"/>
    <w:next w:val="Normal"/>
    <w:link w:val="QuoteChar"/>
    <w:uiPriority w:val="29"/>
    <w:rsid w:val="00EB5B3C"/>
    <w:pPr>
      <w:spacing w:before="200" w:after="160"/>
      <w:ind w:left="864" w:right="864"/>
      <w:jc w:val="center"/>
    </w:pPr>
    <w:rPr>
      <w:i/>
      <w:iCs/>
    </w:rPr>
  </w:style>
  <w:style w:type="character" w:customStyle="1" w:styleId="QuoteChar">
    <w:name w:val="Quote Char"/>
    <w:basedOn w:val="DefaultParagraphFont"/>
    <w:link w:val="Quote"/>
    <w:uiPriority w:val="29"/>
    <w:rsid w:val="00EB5B3C"/>
    <w:rPr>
      <w:rFonts w:ascii="Arial" w:eastAsia="Arial" w:hAnsi="Arial" w:cs="Arial"/>
      <w:i/>
      <w:iCs/>
      <w:color w:val="FF40FF"/>
      <w:sz w:val="22"/>
      <w:szCs w:val="22"/>
      <w:lang w:val="en" w:eastAsia="en-US"/>
    </w:rPr>
  </w:style>
  <w:style w:type="paragraph" w:styleId="IntenseQuote">
    <w:name w:val="Intense Quote"/>
    <w:basedOn w:val="Normal"/>
    <w:next w:val="Normal"/>
    <w:link w:val="IntenseQuoteChar"/>
    <w:uiPriority w:val="30"/>
    <w:rsid w:val="00EB5B3C"/>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EB5B3C"/>
    <w:rPr>
      <w:rFonts w:ascii="Arial" w:eastAsia="Arial" w:hAnsi="Arial" w:cs="Arial"/>
      <w:i/>
      <w:iCs/>
      <w:color w:val="FF40FF"/>
      <w:sz w:val="22"/>
      <w:szCs w:val="22"/>
      <w:lang w:val="en" w:eastAsia="en-US"/>
    </w:rPr>
  </w:style>
  <w:style w:type="character" w:styleId="SubtleReference">
    <w:name w:val="Subtle Reference"/>
    <w:basedOn w:val="DefaultParagraphFont"/>
    <w:uiPriority w:val="31"/>
    <w:rsid w:val="00EB5B3C"/>
    <w:rPr>
      <w:smallCaps/>
      <w:color w:val="FF40FF"/>
    </w:rPr>
  </w:style>
  <w:style w:type="character" w:styleId="IntenseReference">
    <w:name w:val="Intense Reference"/>
    <w:basedOn w:val="DefaultParagraphFont"/>
    <w:uiPriority w:val="32"/>
    <w:rsid w:val="00EB5B3C"/>
    <w:rPr>
      <w:b/>
      <w:bCs/>
      <w:smallCaps/>
      <w:color w:val="FF40FF"/>
      <w:spacing w:val="5"/>
    </w:rPr>
  </w:style>
  <w:style w:type="paragraph" w:styleId="Caption">
    <w:name w:val="caption"/>
    <w:basedOn w:val="Normal"/>
    <w:next w:val="Normal"/>
    <w:uiPriority w:val="35"/>
    <w:semiHidden/>
    <w:unhideWhenUsed/>
    <w:qFormat/>
    <w:rsid w:val="00EB5B3C"/>
    <w:pPr>
      <w:spacing w:before="0" w:after="200" w:line="240" w:lineRule="auto"/>
    </w:pPr>
    <w:rPr>
      <w:i/>
      <w:iCs/>
      <w:sz w:val="18"/>
      <w:szCs w:val="18"/>
    </w:rPr>
  </w:style>
  <w:style w:type="paragraph" w:styleId="TOCHeading">
    <w:name w:val="TOC Heading"/>
    <w:basedOn w:val="Heading1"/>
    <w:next w:val="Normal"/>
    <w:uiPriority w:val="39"/>
    <w:unhideWhenUsed/>
    <w:qFormat/>
    <w:rsid w:val="00EB5B3C"/>
    <w:pPr>
      <w:spacing w:before="240" w:after="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rsid w:val="00EB5B3C"/>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EB5B3C"/>
    <w:rPr>
      <w:color w:val="FF40FF"/>
      <w:shd w:val="clear" w:color="auto" w:fill="E1DFDD"/>
    </w:rPr>
  </w:style>
  <w:style w:type="character" w:customStyle="1" w:styleId="UnresolvedMention2">
    <w:name w:val="Unresolved Mention2"/>
    <w:basedOn w:val="DefaultParagraphFont"/>
    <w:uiPriority w:val="99"/>
    <w:semiHidden/>
    <w:unhideWhenUsed/>
    <w:rsid w:val="00EB5B3C"/>
    <w:rPr>
      <w:color w:val="FF40FF"/>
      <w:shd w:val="clear" w:color="auto" w:fill="E1DFDD"/>
    </w:rPr>
  </w:style>
  <w:style w:type="character" w:customStyle="1" w:styleId="Hashtag1">
    <w:name w:val="Hashtag1"/>
    <w:basedOn w:val="DefaultParagraphFont"/>
    <w:uiPriority w:val="99"/>
    <w:semiHidden/>
    <w:unhideWhenUsed/>
    <w:rsid w:val="00EB5B3C"/>
    <w:rPr>
      <w:color w:val="FF40FF"/>
      <w:shd w:val="clear" w:color="auto" w:fill="E1DFDD"/>
    </w:rPr>
  </w:style>
  <w:style w:type="character" w:styleId="EndnoteReference">
    <w:name w:val="endnote reference"/>
    <w:basedOn w:val="DefaultParagraphFont"/>
    <w:uiPriority w:val="99"/>
    <w:semiHidden/>
    <w:unhideWhenUsed/>
    <w:rsid w:val="00EB5B3C"/>
    <w:rPr>
      <w:color w:val="FF40FF"/>
      <w:vertAlign w:val="superscript"/>
    </w:rPr>
  </w:style>
  <w:style w:type="character" w:styleId="FootnoteReference">
    <w:name w:val="footnote reference"/>
    <w:basedOn w:val="DefaultParagraphFont"/>
    <w:uiPriority w:val="99"/>
    <w:semiHidden/>
    <w:unhideWhenUsed/>
    <w:rsid w:val="00EB5B3C"/>
    <w:rPr>
      <w:color w:val="FF40FF"/>
      <w:vertAlign w:val="superscript"/>
    </w:rPr>
  </w:style>
  <w:style w:type="character" w:styleId="HTMLAcronym">
    <w:name w:val="HTML Acronym"/>
    <w:basedOn w:val="DefaultParagraphFont"/>
    <w:uiPriority w:val="99"/>
    <w:semiHidden/>
    <w:unhideWhenUsed/>
    <w:rsid w:val="00EB5B3C"/>
    <w:rPr>
      <w:color w:val="FF40FF"/>
    </w:rPr>
  </w:style>
  <w:style w:type="character" w:styleId="HTMLCite">
    <w:name w:val="HTML Cite"/>
    <w:basedOn w:val="DefaultParagraphFont"/>
    <w:uiPriority w:val="99"/>
    <w:semiHidden/>
    <w:unhideWhenUsed/>
    <w:rsid w:val="00EB5B3C"/>
    <w:rPr>
      <w:i/>
      <w:iCs/>
      <w:color w:val="FF40FF"/>
    </w:rPr>
  </w:style>
  <w:style w:type="character" w:styleId="HTMLCode">
    <w:name w:val="HTML Code"/>
    <w:basedOn w:val="DefaultParagraphFont"/>
    <w:uiPriority w:val="99"/>
    <w:semiHidden/>
    <w:unhideWhenUsed/>
    <w:rsid w:val="00EB5B3C"/>
    <w:rPr>
      <w:rFonts w:ascii="Consolas" w:hAnsi="Consolas" w:cs="Consolas"/>
      <w:color w:val="FF40FF"/>
      <w:sz w:val="20"/>
      <w:szCs w:val="20"/>
    </w:rPr>
  </w:style>
  <w:style w:type="character" w:styleId="HTMLDefinition">
    <w:name w:val="HTML Definition"/>
    <w:basedOn w:val="DefaultParagraphFont"/>
    <w:uiPriority w:val="99"/>
    <w:semiHidden/>
    <w:unhideWhenUsed/>
    <w:rsid w:val="00EB5B3C"/>
    <w:rPr>
      <w:i/>
      <w:iCs/>
      <w:color w:val="FF40FF"/>
    </w:rPr>
  </w:style>
  <w:style w:type="character" w:styleId="HTMLKeyboard">
    <w:name w:val="HTML Keyboard"/>
    <w:basedOn w:val="DefaultParagraphFont"/>
    <w:uiPriority w:val="99"/>
    <w:semiHidden/>
    <w:unhideWhenUsed/>
    <w:rsid w:val="00EB5B3C"/>
    <w:rPr>
      <w:rFonts w:ascii="Consolas" w:hAnsi="Consolas" w:cs="Consolas"/>
      <w:color w:val="FF40FF"/>
      <w:sz w:val="20"/>
      <w:szCs w:val="20"/>
    </w:rPr>
  </w:style>
  <w:style w:type="character" w:styleId="HTMLSample">
    <w:name w:val="HTML Sample"/>
    <w:basedOn w:val="DefaultParagraphFont"/>
    <w:uiPriority w:val="99"/>
    <w:semiHidden/>
    <w:unhideWhenUsed/>
    <w:rsid w:val="00EB5B3C"/>
    <w:rPr>
      <w:rFonts w:ascii="Consolas" w:hAnsi="Consolas" w:cs="Consolas"/>
      <w:color w:val="FF40FF"/>
      <w:sz w:val="24"/>
      <w:szCs w:val="24"/>
    </w:rPr>
  </w:style>
  <w:style w:type="character" w:styleId="HTMLTypewriter">
    <w:name w:val="HTML Typewriter"/>
    <w:basedOn w:val="DefaultParagraphFont"/>
    <w:uiPriority w:val="99"/>
    <w:semiHidden/>
    <w:unhideWhenUsed/>
    <w:rsid w:val="00EB5B3C"/>
    <w:rPr>
      <w:rFonts w:ascii="Consolas" w:hAnsi="Consolas" w:cs="Consolas"/>
      <w:color w:val="FF40FF"/>
      <w:sz w:val="20"/>
      <w:szCs w:val="20"/>
    </w:rPr>
  </w:style>
  <w:style w:type="character" w:styleId="HTMLVariable">
    <w:name w:val="HTML Variable"/>
    <w:basedOn w:val="DefaultParagraphFont"/>
    <w:uiPriority w:val="99"/>
    <w:semiHidden/>
    <w:unhideWhenUsed/>
    <w:rsid w:val="00EB5B3C"/>
    <w:rPr>
      <w:i/>
      <w:iCs/>
      <w:color w:val="FF40FF"/>
    </w:rPr>
  </w:style>
  <w:style w:type="character" w:styleId="LineNumber">
    <w:name w:val="line number"/>
    <w:basedOn w:val="DefaultParagraphFont"/>
    <w:uiPriority w:val="99"/>
    <w:semiHidden/>
    <w:unhideWhenUsed/>
    <w:rsid w:val="00EB5B3C"/>
    <w:rPr>
      <w:color w:val="FF40FF"/>
    </w:rPr>
  </w:style>
  <w:style w:type="character" w:styleId="PageNumber">
    <w:name w:val="page number"/>
    <w:basedOn w:val="DefaultParagraphFont"/>
    <w:uiPriority w:val="99"/>
    <w:semiHidden/>
    <w:unhideWhenUsed/>
    <w:rsid w:val="00EB5B3C"/>
    <w:rPr>
      <w:color w:val="FF40FF"/>
    </w:rPr>
  </w:style>
  <w:style w:type="character" w:styleId="PlaceholderText">
    <w:name w:val="Placeholder Text"/>
    <w:basedOn w:val="DefaultParagraphFont"/>
    <w:uiPriority w:val="99"/>
    <w:semiHidden/>
    <w:rsid w:val="00EB5B3C"/>
    <w:rPr>
      <w:color w:val="FF40FF"/>
    </w:rPr>
  </w:style>
  <w:style w:type="character" w:customStyle="1" w:styleId="SmartHyperlink1">
    <w:name w:val="Smart Hyperlink1"/>
    <w:basedOn w:val="DefaultParagraphFont"/>
    <w:uiPriority w:val="99"/>
    <w:semiHidden/>
    <w:unhideWhenUsed/>
    <w:rsid w:val="00EB5B3C"/>
    <w:rPr>
      <w:color w:val="FF40FF"/>
      <w:u w:val="dotted"/>
    </w:rPr>
  </w:style>
  <w:style w:type="character" w:styleId="BookTitle">
    <w:name w:val="Book Title"/>
    <w:basedOn w:val="DefaultParagraphFont"/>
    <w:uiPriority w:val="33"/>
    <w:rsid w:val="00EB5B3C"/>
    <w:rPr>
      <w:b/>
      <w:bCs/>
      <w:i/>
      <w:iCs/>
      <w:color w:val="FF40FF"/>
      <w:spacing w:val="5"/>
    </w:rPr>
  </w:style>
  <w:style w:type="character" w:styleId="Strong">
    <w:name w:val="Strong"/>
    <w:basedOn w:val="DefaultParagraphFont"/>
    <w:uiPriority w:val="22"/>
    <w:rsid w:val="00EB5B3C"/>
    <w:rPr>
      <w:b/>
      <w:bCs/>
      <w:color w:val="FF40FF"/>
    </w:rPr>
  </w:style>
  <w:style w:type="character" w:styleId="Emphasis">
    <w:name w:val="Emphasis"/>
    <w:basedOn w:val="DefaultParagraphFont"/>
    <w:uiPriority w:val="20"/>
    <w:rsid w:val="00EB5B3C"/>
    <w:rPr>
      <w:i/>
      <w:iCs/>
      <w:color w:val="FF40FF"/>
    </w:rPr>
  </w:style>
  <w:style w:type="table" w:styleId="TableGrid">
    <w:name w:val="Table Grid"/>
    <w:basedOn w:val="TableNormal"/>
    <w:uiPriority w:val="39"/>
    <w:rsid w:val="00EB5B3C"/>
    <w:pPr>
      <w:spacing w:before="0"/>
      <w:ind w:left="0" w:right="0"/>
      <w:jc w:val="left"/>
    </w:pPr>
    <w:rPr>
      <w:rFonts w:ascii="Arial" w:eastAsia="Arial" w:hAnsi="Arial" w:cs="Arial"/>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EB5B3C"/>
    <w:rPr>
      <w:rFonts w:ascii="Courier" w:hAnsi="Courier"/>
      <w:b/>
      <w:bdr w:val="none" w:sz="0" w:space="0" w:color="auto"/>
      <w:shd w:val="clear" w:color="auto" w:fill="F4D3D2"/>
    </w:rPr>
  </w:style>
  <w:style w:type="paragraph" w:customStyle="1" w:styleId="SC-Source">
    <w:name w:val="SC - Source"/>
    <w:basedOn w:val="P-Source"/>
    <w:qFormat/>
    <w:rsid w:val="00EB5B3C"/>
    <w:pPr>
      <w:shd w:val="pct50" w:color="DBE5F1" w:themeColor="accent1" w:themeTint="33" w:fill="auto"/>
    </w:pPr>
  </w:style>
  <w:style w:type="paragraph" w:customStyle="1" w:styleId="SP-Editorial">
    <w:name w:val="SP - Editorial"/>
    <w:next w:val="P-Regular"/>
    <w:qFormat/>
    <w:rsid w:val="00EB5B3C"/>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before="0" w:line="276" w:lineRule="auto"/>
      <w:ind w:left="0" w:right="0"/>
      <w:jc w:val="left"/>
    </w:pPr>
    <w:rPr>
      <w:rFonts w:ascii="Arial" w:eastAsia="Arial" w:hAnsi="Arial" w:cs="Arial"/>
      <w:b/>
      <w:sz w:val="22"/>
      <w:szCs w:val="22"/>
      <w:lang w:val="en" w:eastAsia="en-US"/>
    </w:rPr>
  </w:style>
  <w:style w:type="character" w:customStyle="1" w:styleId="P-Superscript">
    <w:name w:val="P - Superscript"/>
    <w:basedOn w:val="DefaultParagraphFont"/>
    <w:uiPriority w:val="1"/>
    <w:rsid w:val="00EB5B3C"/>
    <w:rPr>
      <w:rFonts w:ascii="Arial" w:hAnsi="Arial"/>
      <w:caps w:val="0"/>
      <w:smallCaps w:val="0"/>
      <w:strike w:val="0"/>
      <w:dstrike w:val="0"/>
      <w:vanish w:val="0"/>
      <w:color w:val="000000" w:themeColor="text1"/>
      <w:sz w:val="22"/>
      <w:vertAlign w:val="superscript"/>
    </w:rPr>
  </w:style>
  <w:style w:type="character" w:customStyle="1" w:styleId="P-Subscript">
    <w:name w:val="P - Subscript"/>
    <w:basedOn w:val="P-Superscript"/>
    <w:uiPriority w:val="1"/>
    <w:rsid w:val="00EB5B3C"/>
    <w:rPr>
      <w:rFonts w:ascii="Arial" w:hAnsi="Arial"/>
      <w:caps w:val="0"/>
      <w:smallCaps w:val="0"/>
      <w:strike w:val="0"/>
      <w:dstrike w:val="0"/>
      <w:vanish w:val="0"/>
      <w:color w:val="000000" w:themeColor="text1"/>
      <w:sz w:val="22"/>
      <w:vertAlign w:val="subscript"/>
    </w:rPr>
  </w:style>
  <w:style w:type="paragraph" w:styleId="ListParagraph">
    <w:name w:val="List Paragraph"/>
    <w:basedOn w:val="Normal"/>
    <w:uiPriority w:val="34"/>
    <w:pPr>
      <w:ind w:left="720"/>
      <w:contextualSpacing/>
    </w:pPr>
  </w:style>
  <w:style w:type="paragraph" w:styleId="Revision">
    <w:name w:val="Revision"/>
    <w:hidden/>
    <w:uiPriority w:val="99"/>
    <w:semiHidden/>
    <w:rsid w:val="00F8342F"/>
    <w:pPr>
      <w:spacing w:before="0"/>
      <w:ind w:left="0" w:right="0"/>
      <w:jc w:val="left"/>
    </w:pPr>
    <w:rPr>
      <w:rFonts w:ascii="Arial" w:eastAsia="Arial" w:hAnsi="Arial" w:cs="Arial"/>
      <w:color w:val="FF40FF"/>
      <w:sz w:val="22"/>
      <w:szCs w:val="22"/>
      <w:lang w:val="en" w:eastAsia="en-US"/>
    </w:rPr>
  </w:style>
  <w:style w:type="character" w:customStyle="1" w:styleId="UnresolvedMention3">
    <w:name w:val="Unresolved Mention3"/>
    <w:basedOn w:val="DefaultParagraphFont"/>
    <w:uiPriority w:val="99"/>
    <w:semiHidden/>
    <w:unhideWhenUsed/>
    <w:rsid w:val="00294DF1"/>
    <w:rPr>
      <w:color w:val="605E5C"/>
      <w:shd w:val="clear" w:color="auto" w:fill="E1DFDD"/>
    </w:rPr>
  </w:style>
  <w:style w:type="character" w:customStyle="1" w:styleId="kn">
    <w:name w:val="kn"/>
    <w:basedOn w:val="DefaultParagraphFont"/>
    <w:rsid w:val="002D375E"/>
  </w:style>
  <w:style w:type="character" w:customStyle="1" w:styleId="nn">
    <w:name w:val="nn"/>
    <w:basedOn w:val="DefaultParagraphFont"/>
    <w:rsid w:val="002D375E"/>
  </w:style>
  <w:style w:type="character" w:customStyle="1" w:styleId="k">
    <w:name w:val="k"/>
    <w:basedOn w:val="DefaultParagraphFont"/>
    <w:rsid w:val="002D375E"/>
  </w:style>
  <w:style w:type="character" w:customStyle="1" w:styleId="n">
    <w:name w:val="n"/>
    <w:basedOn w:val="DefaultParagraphFont"/>
    <w:rsid w:val="002D375E"/>
  </w:style>
  <w:style w:type="character" w:customStyle="1" w:styleId="p">
    <w:name w:val="p"/>
    <w:basedOn w:val="DefaultParagraphFont"/>
    <w:rsid w:val="002D375E"/>
  </w:style>
  <w:style w:type="character" w:customStyle="1" w:styleId="nb">
    <w:name w:val="nb"/>
    <w:basedOn w:val="DefaultParagraphFont"/>
    <w:rsid w:val="002D375E"/>
  </w:style>
  <w:style w:type="character" w:customStyle="1" w:styleId="s2">
    <w:name w:val="s2"/>
    <w:basedOn w:val="DefaultParagraphFont"/>
    <w:rsid w:val="002D375E"/>
  </w:style>
  <w:style w:type="character" w:customStyle="1" w:styleId="si">
    <w:name w:val="si"/>
    <w:basedOn w:val="DefaultParagraphFont"/>
    <w:rsid w:val="002D375E"/>
  </w:style>
  <w:style w:type="character" w:customStyle="1" w:styleId="o">
    <w:name w:val="o"/>
    <w:basedOn w:val="DefaultParagraphFont"/>
    <w:rsid w:val="002D375E"/>
  </w:style>
  <w:style w:type="paragraph" w:styleId="HTMLPreformatted">
    <w:name w:val="HTML Preformatted"/>
    <w:basedOn w:val="Normal"/>
    <w:link w:val="HTMLPreformattedChar"/>
    <w:uiPriority w:val="99"/>
    <w:unhideWhenUsed/>
    <w:rsid w:val="00C53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rsid w:val="00C5392B"/>
    <w:rPr>
      <w:rFonts w:ascii="Courier New" w:eastAsia="Times New Roman" w:hAnsi="Courier New" w:cs="Courier New"/>
      <w:sz w:val="20"/>
      <w:szCs w:val="20"/>
      <w:lang w:val="en-IN"/>
    </w:rPr>
  </w:style>
  <w:style w:type="paragraph" w:styleId="Header">
    <w:name w:val="header"/>
    <w:basedOn w:val="Normal"/>
    <w:link w:val="HeaderChar"/>
    <w:uiPriority w:val="99"/>
    <w:unhideWhenUsed/>
    <w:rsid w:val="00DF360B"/>
    <w:pPr>
      <w:tabs>
        <w:tab w:val="center" w:pos="4680"/>
        <w:tab w:val="right" w:pos="9360"/>
      </w:tabs>
      <w:spacing w:before="0"/>
    </w:pPr>
  </w:style>
  <w:style w:type="character" w:customStyle="1" w:styleId="HeaderChar">
    <w:name w:val="Header Char"/>
    <w:basedOn w:val="DefaultParagraphFont"/>
    <w:link w:val="Header"/>
    <w:uiPriority w:val="99"/>
    <w:rsid w:val="00DF360B"/>
    <w:rPr>
      <w:rFonts w:ascii="Arial" w:eastAsia="Arial" w:hAnsi="Arial" w:cs="Arial"/>
      <w:color w:val="FF40FF"/>
      <w:sz w:val="22"/>
      <w:szCs w:val="22"/>
      <w:lang w:val="en" w:eastAsia="en-US"/>
    </w:rPr>
  </w:style>
  <w:style w:type="paragraph" w:styleId="NoSpacing">
    <w:name w:val="No Spacing"/>
    <w:uiPriority w:val="1"/>
    <w:rsid w:val="005663E6"/>
    <w:pPr>
      <w:spacing w:before="0"/>
      <w:ind w:left="0" w:right="0"/>
      <w:jc w:val="left"/>
    </w:pPr>
    <w:rPr>
      <w:rFonts w:ascii="Arial" w:eastAsia="Arial" w:hAnsi="Arial" w:cs="Arial"/>
      <w:color w:val="FF40FF"/>
      <w:sz w:val="22"/>
      <w:szCs w:val="22"/>
      <w:lang w:val="en" w:eastAsia="en-US"/>
    </w:rPr>
  </w:style>
  <w:style w:type="paragraph" w:styleId="TOC2">
    <w:name w:val="toc 2"/>
    <w:basedOn w:val="Normal"/>
    <w:next w:val="Normal"/>
    <w:autoRedefine/>
    <w:uiPriority w:val="39"/>
    <w:unhideWhenUsed/>
    <w:rsid w:val="007E2327"/>
    <w:pPr>
      <w:spacing w:before="0" w:after="100" w:line="259" w:lineRule="auto"/>
      <w:ind w:left="220"/>
    </w:pPr>
    <w:rPr>
      <w:rFonts w:asciiTheme="minorHAnsi" w:eastAsiaTheme="minorEastAsia" w:hAnsiTheme="minorHAnsi" w:cs="Times New Roman"/>
      <w:color w:val="auto"/>
    </w:rPr>
  </w:style>
  <w:style w:type="paragraph" w:styleId="TOC8">
    <w:name w:val="toc 8"/>
    <w:basedOn w:val="Normal"/>
    <w:next w:val="Normal"/>
    <w:autoRedefine/>
    <w:uiPriority w:val="39"/>
    <w:semiHidden/>
    <w:unhideWhenUsed/>
    <w:rsid w:val="007E2327"/>
    <w:pPr>
      <w:spacing w:after="100"/>
      <w:ind w:left="1540"/>
    </w:pPr>
  </w:style>
  <w:style w:type="paragraph" w:styleId="TOC1">
    <w:name w:val="toc 1"/>
    <w:basedOn w:val="Normal"/>
    <w:next w:val="Normal"/>
    <w:autoRedefine/>
    <w:uiPriority w:val="39"/>
    <w:unhideWhenUsed/>
    <w:rsid w:val="007E2327"/>
    <w:pPr>
      <w:spacing w:before="0"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7E2327"/>
    <w:pPr>
      <w:spacing w:before="0" w:after="100" w:line="259" w:lineRule="auto"/>
      <w:ind w:left="440"/>
    </w:pPr>
    <w:rPr>
      <w:rFonts w:asciiTheme="minorHAnsi" w:eastAsiaTheme="minorEastAsia" w:hAnsiTheme="minorHAnsi" w:cs="Times New Roman"/>
      <w:color w:val="auto"/>
    </w:rPr>
  </w:style>
  <w:style w:type="paragraph" w:styleId="TableofFigures">
    <w:name w:val="table of figures"/>
    <w:basedOn w:val="Normal"/>
    <w:next w:val="Normal"/>
    <w:uiPriority w:val="99"/>
    <w:unhideWhenUsed/>
    <w:rsid w:val="000B0120"/>
  </w:style>
  <w:style w:type="character" w:styleId="FollowedHyperlink">
    <w:name w:val="FollowedHyperlink"/>
    <w:basedOn w:val="DefaultParagraphFont"/>
    <w:uiPriority w:val="99"/>
    <w:semiHidden/>
    <w:unhideWhenUsed/>
    <w:rsid w:val="004A6AE7"/>
    <w:rPr>
      <w:color w:val="800080" w:themeColor="followedHyperlink"/>
      <w:u w:val="single"/>
    </w:rPr>
  </w:style>
  <w:style w:type="paragraph" w:customStyle="1" w:styleId="H3-Callout">
    <w:name w:val="H3 - Callout"/>
    <w:basedOn w:val="NoParagraphStyle"/>
    <w:uiPriority w:val="99"/>
    <w:rsid w:val="008F3E6C"/>
    <w:pPr>
      <w:shd w:val="clear" w:color="auto" w:fill="000000"/>
      <w:suppressAutoHyphens/>
      <w:spacing w:before="450" w:line="280" w:lineRule="atLeast"/>
      <w:ind w:left="720" w:right="540"/>
    </w:pPr>
    <w:rPr>
      <w:rFonts w:ascii="OpenSans-Semibold" w:hAnsi="OpenSans-Semibold" w:cs="OpenSans-Semibold"/>
      <w:sz w:val="20"/>
      <w:szCs w:val="20"/>
    </w:rPr>
  </w:style>
  <w:style w:type="paragraph" w:customStyle="1" w:styleId="NoParagraphStyle">
    <w:name w:val="[No Paragraph Style]"/>
    <w:rsid w:val="008F3E6C"/>
    <w:pPr>
      <w:widowControl w:val="0"/>
      <w:autoSpaceDE w:val="0"/>
      <w:autoSpaceDN w:val="0"/>
      <w:adjustRightInd w:val="0"/>
      <w:spacing w:before="0" w:line="288" w:lineRule="auto"/>
      <w:ind w:left="0" w:right="0"/>
      <w:jc w:val="left"/>
    </w:pPr>
    <w:rPr>
      <w:rFonts w:ascii="MinionPro-Regular" w:eastAsiaTheme="minorEastAsia" w:hAnsi="MinionPro-Regular" w:cs="MinionPro-Regular"/>
      <w:color w:val="000000"/>
      <w:lang w:val="en-GB"/>
    </w:rPr>
  </w:style>
  <w:style w:type="paragraph" w:customStyle="1" w:styleId="IMG-Figure">
    <w:name w:val="IMG - Figure"/>
    <w:basedOn w:val="Normal"/>
    <w:uiPriority w:val="99"/>
    <w:rsid w:val="00B00A83"/>
    <w:pPr>
      <w:widowControl w:val="0"/>
      <w:suppressAutoHyphens/>
      <w:autoSpaceDE w:val="0"/>
      <w:autoSpaceDN w:val="0"/>
      <w:adjustRightInd w:val="0"/>
      <w:spacing w:before="90" w:line="280" w:lineRule="atLeast"/>
      <w:jc w:val="center"/>
    </w:pPr>
    <w:rPr>
      <w:rFonts w:ascii="OpenSans-Semibold" w:eastAsiaTheme="minorEastAsia" w:hAnsi="OpenSans-Semibold" w:cs="OpenSans-Semibold"/>
      <w:color w:val="000000"/>
      <w:sz w:val="18"/>
      <w:szCs w:val="18"/>
      <w:lang w:val="en-GB" w:eastAsia="en-IN"/>
    </w:rPr>
  </w:style>
  <w:style w:type="table" w:customStyle="1" w:styleId="GridTable4-Accent11">
    <w:name w:val="Grid Table 4 - Accent 11"/>
    <w:basedOn w:val="TableNormal"/>
    <w:uiPriority w:val="49"/>
    <w:rsid w:val="001A16CE"/>
    <w:pPr>
      <w:spacing w:before="0"/>
      <w:ind w:left="0" w:right="0"/>
      <w:jc w:val="left"/>
    </w:pPr>
    <w:rPr>
      <w:rFonts w:ascii="Arial" w:eastAsia="Arial" w:hAnsi="Arial" w:cs="Arial"/>
      <w:sz w:val="22"/>
      <w:szCs w:val="22"/>
      <w:lang w:val="en"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UnresolvedMention4">
    <w:name w:val="Unresolved Mention4"/>
    <w:basedOn w:val="DefaultParagraphFont"/>
    <w:uiPriority w:val="99"/>
    <w:semiHidden/>
    <w:unhideWhenUsed/>
    <w:rsid w:val="00D64050"/>
    <w:rPr>
      <w:color w:val="605E5C"/>
      <w:shd w:val="clear" w:color="auto" w:fill="E1DFDD"/>
    </w:rPr>
  </w:style>
  <w:style w:type="character" w:customStyle="1" w:styleId="ansi-red-intense-fg">
    <w:name w:val="ansi-red-intense-fg"/>
    <w:basedOn w:val="DefaultParagraphFont"/>
    <w:rsid w:val="000D29EE"/>
  </w:style>
  <w:style w:type="character" w:customStyle="1" w:styleId="ansi-green-intense-fg">
    <w:name w:val="ansi-green-intense-fg"/>
    <w:basedOn w:val="DefaultParagraphFont"/>
    <w:rsid w:val="000D29EE"/>
  </w:style>
  <w:style w:type="character" w:customStyle="1" w:styleId="ansi-cyan-fg">
    <w:name w:val="ansi-cyan-fg"/>
    <w:basedOn w:val="DefaultParagraphFont"/>
    <w:rsid w:val="000D29EE"/>
  </w:style>
  <w:style w:type="character" w:customStyle="1" w:styleId="ansi-green-fg">
    <w:name w:val="ansi-green-fg"/>
    <w:basedOn w:val="DefaultParagraphFont"/>
    <w:rsid w:val="000D29EE"/>
  </w:style>
  <w:style w:type="character" w:customStyle="1" w:styleId="ansi-yellow-intense-fg">
    <w:name w:val="ansi-yellow-intense-fg"/>
    <w:basedOn w:val="DefaultParagraphFont"/>
    <w:rsid w:val="000D29EE"/>
  </w:style>
  <w:style w:type="character" w:customStyle="1" w:styleId="ansi-blue-intense-fg">
    <w:name w:val="ansi-blue-intense-fg"/>
    <w:basedOn w:val="DefaultParagraphFont"/>
    <w:rsid w:val="000D29EE"/>
  </w:style>
  <w:style w:type="character" w:customStyle="1" w:styleId="c1">
    <w:name w:val="c1"/>
    <w:basedOn w:val="DefaultParagraphFont"/>
    <w:rsid w:val="00845033"/>
  </w:style>
  <w:style w:type="character" w:customStyle="1" w:styleId="s1">
    <w:name w:val="s1"/>
    <w:basedOn w:val="DefaultParagraphFont"/>
    <w:rsid w:val="002D4E20"/>
  </w:style>
  <w:style w:type="character" w:customStyle="1" w:styleId="ansi-cyan-intense-fg">
    <w:name w:val="ansi-cyan-intense-fg"/>
    <w:basedOn w:val="DefaultParagraphFont"/>
    <w:rsid w:val="00BF77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9885">
      <w:bodyDiv w:val="1"/>
      <w:marLeft w:val="0"/>
      <w:marRight w:val="0"/>
      <w:marTop w:val="0"/>
      <w:marBottom w:val="0"/>
      <w:divBdr>
        <w:top w:val="none" w:sz="0" w:space="0" w:color="auto"/>
        <w:left w:val="none" w:sz="0" w:space="0" w:color="auto"/>
        <w:bottom w:val="none" w:sz="0" w:space="0" w:color="auto"/>
        <w:right w:val="none" w:sz="0" w:space="0" w:color="auto"/>
      </w:divBdr>
    </w:div>
    <w:div w:id="82260846">
      <w:bodyDiv w:val="1"/>
      <w:marLeft w:val="0"/>
      <w:marRight w:val="0"/>
      <w:marTop w:val="0"/>
      <w:marBottom w:val="0"/>
      <w:divBdr>
        <w:top w:val="none" w:sz="0" w:space="0" w:color="auto"/>
        <w:left w:val="none" w:sz="0" w:space="0" w:color="auto"/>
        <w:bottom w:val="none" w:sz="0" w:space="0" w:color="auto"/>
        <w:right w:val="none" w:sz="0" w:space="0" w:color="auto"/>
      </w:divBdr>
    </w:div>
    <w:div w:id="86778421">
      <w:bodyDiv w:val="1"/>
      <w:marLeft w:val="0"/>
      <w:marRight w:val="0"/>
      <w:marTop w:val="0"/>
      <w:marBottom w:val="0"/>
      <w:divBdr>
        <w:top w:val="none" w:sz="0" w:space="0" w:color="auto"/>
        <w:left w:val="none" w:sz="0" w:space="0" w:color="auto"/>
        <w:bottom w:val="none" w:sz="0" w:space="0" w:color="auto"/>
        <w:right w:val="none" w:sz="0" w:space="0" w:color="auto"/>
      </w:divBdr>
    </w:div>
    <w:div w:id="105085190">
      <w:bodyDiv w:val="1"/>
      <w:marLeft w:val="0"/>
      <w:marRight w:val="0"/>
      <w:marTop w:val="0"/>
      <w:marBottom w:val="0"/>
      <w:divBdr>
        <w:top w:val="none" w:sz="0" w:space="0" w:color="auto"/>
        <w:left w:val="none" w:sz="0" w:space="0" w:color="auto"/>
        <w:bottom w:val="none" w:sz="0" w:space="0" w:color="auto"/>
        <w:right w:val="none" w:sz="0" w:space="0" w:color="auto"/>
      </w:divBdr>
    </w:div>
    <w:div w:id="122886847">
      <w:bodyDiv w:val="1"/>
      <w:marLeft w:val="0"/>
      <w:marRight w:val="0"/>
      <w:marTop w:val="0"/>
      <w:marBottom w:val="0"/>
      <w:divBdr>
        <w:top w:val="none" w:sz="0" w:space="0" w:color="auto"/>
        <w:left w:val="none" w:sz="0" w:space="0" w:color="auto"/>
        <w:bottom w:val="none" w:sz="0" w:space="0" w:color="auto"/>
        <w:right w:val="none" w:sz="0" w:space="0" w:color="auto"/>
      </w:divBdr>
    </w:div>
    <w:div w:id="131214184">
      <w:bodyDiv w:val="1"/>
      <w:marLeft w:val="0"/>
      <w:marRight w:val="0"/>
      <w:marTop w:val="0"/>
      <w:marBottom w:val="0"/>
      <w:divBdr>
        <w:top w:val="none" w:sz="0" w:space="0" w:color="auto"/>
        <w:left w:val="none" w:sz="0" w:space="0" w:color="auto"/>
        <w:bottom w:val="none" w:sz="0" w:space="0" w:color="auto"/>
        <w:right w:val="none" w:sz="0" w:space="0" w:color="auto"/>
      </w:divBdr>
    </w:div>
    <w:div w:id="280654821">
      <w:bodyDiv w:val="1"/>
      <w:marLeft w:val="0"/>
      <w:marRight w:val="0"/>
      <w:marTop w:val="0"/>
      <w:marBottom w:val="0"/>
      <w:divBdr>
        <w:top w:val="none" w:sz="0" w:space="0" w:color="auto"/>
        <w:left w:val="none" w:sz="0" w:space="0" w:color="auto"/>
        <w:bottom w:val="none" w:sz="0" w:space="0" w:color="auto"/>
        <w:right w:val="none" w:sz="0" w:space="0" w:color="auto"/>
      </w:divBdr>
    </w:div>
    <w:div w:id="292445822">
      <w:bodyDiv w:val="1"/>
      <w:marLeft w:val="0"/>
      <w:marRight w:val="0"/>
      <w:marTop w:val="0"/>
      <w:marBottom w:val="0"/>
      <w:divBdr>
        <w:top w:val="none" w:sz="0" w:space="0" w:color="auto"/>
        <w:left w:val="none" w:sz="0" w:space="0" w:color="auto"/>
        <w:bottom w:val="none" w:sz="0" w:space="0" w:color="auto"/>
        <w:right w:val="none" w:sz="0" w:space="0" w:color="auto"/>
      </w:divBdr>
    </w:div>
    <w:div w:id="393969309">
      <w:bodyDiv w:val="1"/>
      <w:marLeft w:val="0"/>
      <w:marRight w:val="0"/>
      <w:marTop w:val="0"/>
      <w:marBottom w:val="0"/>
      <w:divBdr>
        <w:top w:val="none" w:sz="0" w:space="0" w:color="auto"/>
        <w:left w:val="none" w:sz="0" w:space="0" w:color="auto"/>
        <w:bottom w:val="none" w:sz="0" w:space="0" w:color="auto"/>
        <w:right w:val="none" w:sz="0" w:space="0" w:color="auto"/>
      </w:divBdr>
    </w:div>
    <w:div w:id="457184716">
      <w:bodyDiv w:val="1"/>
      <w:marLeft w:val="0"/>
      <w:marRight w:val="0"/>
      <w:marTop w:val="0"/>
      <w:marBottom w:val="0"/>
      <w:divBdr>
        <w:top w:val="none" w:sz="0" w:space="0" w:color="auto"/>
        <w:left w:val="none" w:sz="0" w:space="0" w:color="auto"/>
        <w:bottom w:val="none" w:sz="0" w:space="0" w:color="auto"/>
        <w:right w:val="none" w:sz="0" w:space="0" w:color="auto"/>
      </w:divBdr>
    </w:div>
    <w:div w:id="474762552">
      <w:bodyDiv w:val="1"/>
      <w:marLeft w:val="0"/>
      <w:marRight w:val="0"/>
      <w:marTop w:val="0"/>
      <w:marBottom w:val="0"/>
      <w:divBdr>
        <w:top w:val="none" w:sz="0" w:space="0" w:color="auto"/>
        <w:left w:val="none" w:sz="0" w:space="0" w:color="auto"/>
        <w:bottom w:val="none" w:sz="0" w:space="0" w:color="auto"/>
        <w:right w:val="none" w:sz="0" w:space="0" w:color="auto"/>
      </w:divBdr>
    </w:div>
    <w:div w:id="485902142">
      <w:bodyDiv w:val="1"/>
      <w:marLeft w:val="0"/>
      <w:marRight w:val="0"/>
      <w:marTop w:val="0"/>
      <w:marBottom w:val="0"/>
      <w:divBdr>
        <w:top w:val="none" w:sz="0" w:space="0" w:color="auto"/>
        <w:left w:val="none" w:sz="0" w:space="0" w:color="auto"/>
        <w:bottom w:val="none" w:sz="0" w:space="0" w:color="auto"/>
        <w:right w:val="none" w:sz="0" w:space="0" w:color="auto"/>
      </w:divBdr>
    </w:div>
    <w:div w:id="496502163">
      <w:bodyDiv w:val="1"/>
      <w:marLeft w:val="0"/>
      <w:marRight w:val="0"/>
      <w:marTop w:val="0"/>
      <w:marBottom w:val="0"/>
      <w:divBdr>
        <w:top w:val="none" w:sz="0" w:space="0" w:color="auto"/>
        <w:left w:val="none" w:sz="0" w:space="0" w:color="auto"/>
        <w:bottom w:val="none" w:sz="0" w:space="0" w:color="auto"/>
        <w:right w:val="none" w:sz="0" w:space="0" w:color="auto"/>
      </w:divBdr>
    </w:div>
    <w:div w:id="523524147">
      <w:bodyDiv w:val="1"/>
      <w:marLeft w:val="0"/>
      <w:marRight w:val="0"/>
      <w:marTop w:val="0"/>
      <w:marBottom w:val="0"/>
      <w:divBdr>
        <w:top w:val="none" w:sz="0" w:space="0" w:color="auto"/>
        <w:left w:val="none" w:sz="0" w:space="0" w:color="auto"/>
        <w:bottom w:val="none" w:sz="0" w:space="0" w:color="auto"/>
        <w:right w:val="none" w:sz="0" w:space="0" w:color="auto"/>
      </w:divBdr>
    </w:div>
    <w:div w:id="529491361">
      <w:bodyDiv w:val="1"/>
      <w:marLeft w:val="0"/>
      <w:marRight w:val="0"/>
      <w:marTop w:val="0"/>
      <w:marBottom w:val="0"/>
      <w:divBdr>
        <w:top w:val="none" w:sz="0" w:space="0" w:color="auto"/>
        <w:left w:val="none" w:sz="0" w:space="0" w:color="auto"/>
        <w:bottom w:val="none" w:sz="0" w:space="0" w:color="auto"/>
        <w:right w:val="none" w:sz="0" w:space="0" w:color="auto"/>
      </w:divBdr>
    </w:div>
    <w:div w:id="539127745">
      <w:bodyDiv w:val="1"/>
      <w:marLeft w:val="0"/>
      <w:marRight w:val="0"/>
      <w:marTop w:val="0"/>
      <w:marBottom w:val="0"/>
      <w:divBdr>
        <w:top w:val="none" w:sz="0" w:space="0" w:color="auto"/>
        <w:left w:val="none" w:sz="0" w:space="0" w:color="auto"/>
        <w:bottom w:val="none" w:sz="0" w:space="0" w:color="auto"/>
        <w:right w:val="none" w:sz="0" w:space="0" w:color="auto"/>
      </w:divBdr>
    </w:div>
    <w:div w:id="544872111">
      <w:bodyDiv w:val="1"/>
      <w:marLeft w:val="0"/>
      <w:marRight w:val="0"/>
      <w:marTop w:val="0"/>
      <w:marBottom w:val="0"/>
      <w:divBdr>
        <w:top w:val="none" w:sz="0" w:space="0" w:color="auto"/>
        <w:left w:val="none" w:sz="0" w:space="0" w:color="auto"/>
        <w:bottom w:val="none" w:sz="0" w:space="0" w:color="auto"/>
        <w:right w:val="none" w:sz="0" w:space="0" w:color="auto"/>
      </w:divBdr>
    </w:div>
    <w:div w:id="568732495">
      <w:bodyDiv w:val="1"/>
      <w:marLeft w:val="0"/>
      <w:marRight w:val="0"/>
      <w:marTop w:val="0"/>
      <w:marBottom w:val="0"/>
      <w:divBdr>
        <w:top w:val="none" w:sz="0" w:space="0" w:color="auto"/>
        <w:left w:val="none" w:sz="0" w:space="0" w:color="auto"/>
        <w:bottom w:val="none" w:sz="0" w:space="0" w:color="auto"/>
        <w:right w:val="none" w:sz="0" w:space="0" w:color="auto"/>
      </w:divBdr>
    </w:div>
    <w:div w:id="585457978">
      <w:bodyDiv w:val="1"/>
      <w:marLeft w:val="0"/>
      <w:marRight w:val="0"/>
      <w:marTop w:val="0"/>
      <w:marBottom w:val="0"/>
      <w:divBdr>
        <w:top w:val="none" w:sz="0" w:space="0" w:color="auto"/>
        <w:left w:val="none" w:sz="0" w:space="0" w:color="auto"/>
        <w:bottom w:val="none" w:sz="0" w:space="0" w:color="auto"/>
        <w:right w:val="none" w:sz="0" w:space="0" w:color="auto"/>
      </w:divBdr>
    </w:div>
    <w:div w:id="613247077">
      <w:bodyDiv w:val="1"/>
      <w:marLeft w:val="0"/>
      <w:marRight w:val="0"/>
      <w:marTop w:val="0"/>
      <w:marBottom w:val="0"/>
      <w:divBdr>
        <w:top w:val="none" w:sz="0" w:space="0" w:color="auto"/>
        <w:left w:val="none" w:sz="0" w:space="0" w:color="auto"/>
        <w:bottom w:val="none" w:sz="0" w:space="0" w:color="auto"/>
        <w:right w:val="none" w:sz="0" w:space="0" w:color="auto"/>
      </w:divBdr>
    </w:div>
    <w:div w:id="683440075">
      <w:bodyDiv w:val="1"/>
      <w:marLeft w:val="0"/>
      <w:marRight w:val="0"/>
      <w:marTop w:val="0"/>
      <w:marBottom w:val="0"/>
      <w:divBdr>
        <w:top w:val="none" w:sz="0" w:space="0" w:color="auto"/>
        <w:left w:val="none" w:sz="0" w:space="0" w:color="auto"/>
        <w:bottom w:val="none" w:sz="0" w:space="0" w:color="auto"/>
        <w:right w:val="none" w:sz="0" w:space="0" w:color="auto"/>
      </w:divBdr>
    </w:div>
    <w:div w:id="701126079">
      <w:bodyDiv w:val="1"/>
      <w:marLeft w:val="0"/>
      <w:marRight w:val="0"/>
      <w:marTop w:val="0"/>
      <w:marBottom w:val="0"/>
      <w:divBdr>
        <w:top w:val="none" w:sz="0" w:space="0" w:color="auto"/>
        <w:left w:val="none" w:sz="0" w:space="0" w:color="auto"/>
        <w:bottom w:val="none" w:sz="0" w:space="0" w:color="auto"/>
        <w:right w:val="none" w:sz="0" w:space="0" w:color="auto"/>
      </w:divBdr>
    </w:div>
    <w:div w:id="710806065">
      <w:bodyDiv w:val="1"/>
      <w:marLeft w:val="0"/>
      <w:marRight w:val="0"/>
      <w:marTop w:val="0"/>
      <w:marBottom w:val="0"/>
      <w:divBdr>
        <w:top w:val="none" w:sz="0" w:space="0" w:color="auto"/>
        <w:left w:val="none" w:sz="0" w:space="0" w:color="auto"/>
        <w:bottom w:val="none" w:sz="0" w:space="0" w:color="auto"/>
        <w:right w:val="none" w:sz="0" w:space="0" w:color="auto"/>
      </w:divBdr>
    </w:div>
    <w:div w:id="712802220">
      <w:bodyDiv w:val="1"/>
      <w:marLeft w:val="0"/>
      <w:marRight w:val="0"/>
      <w:marTop w:val="0"/>
      <w:marBottom w:val="0"/>
      <w:divBdr>
        <w:top w:val="none" w:sz="0" w:space="0" w:color="auto"/>
        <w:left w:val="none" w:sz="0" w:space="0" w:color="auto"/>
        <w:bottom w:val="none" w:sz="0" w:space="0" w:color="auto"/>
        <w:right w:val="none" w:sz="0" w:space="0" w:color="auto"/>
      </w:divBdr>
    </w:div>
    <w:div w:id="758217122">
      <w:bodyDiv w:val="1"/>
      <w:marLeft w:val="0"/>
      <w:marRight w:val="0"/>
      <w:marTop w:val="0"/>
      <w:marBottom w:val="0"/>
      <w:divBdr>
        <w:top w:val="none" w:sz="0" w:space="0" w:color="auto"/>
        <w:left w:val="none" w:sz="0" w:space="0" w:color="auto"/>
        <w:bottom w:val="none" w:sz="0" w:space="0" w:color="auto"/>
        <w:right w:val="none" w:sz="0" w:space="0" w:color="auto"/>
      </w:divBdr>
    </w:div>
    <w:div w:id="803473599">
      <w:bodyDiv w:val="1"/>
      <w:marLeft w:val="0"/>
      <w:marRight w:val="0"/>
      <w:marTop w:val="0"/>
      <w:marBottom w:val="0"/>
      <w:divBdr>
        <w:top w:val="none" w:sz="0" w:space="0" w:color="auto"/>
        <w:left w:val="none" w:sz="0" w:space="0" w:color="auto"/>
        <w:bottom w:val="none" w:sz="0" w:space="0" w:color="auto"/>
        <w:right w:val="none" w:sz="0" w:space="0" w:color="auto"/>
      </w:divBdr>
    </w:div>
    <w:div w:id="825121903">
      <w:bodyDiv w:val="1"/>
      <w:marLeft w:val="0"/>
      <w:marRight w:val="0"/>
      <w:marTop w:val="0"/>
      <w:marBottom w:val="0"/>
      <w:divBdr>
        <w:top w:val="none" w:sz="0" w:space="0" w:color="auto"/>
        <w:left w:val="none" w:sz="0" w:space="0" w:color="auto"/>
        <w:bottom w:val="none" w:sz="0" w:space="0" w:color="auto"/>
        <w:right w:val="none" w:sz="0" w:space="0" w:color="auto"/>
      </w:divBdr>
    </w:div>
    <w:div w:id="844394119">
      <w:bodyDiv w:val="1"/>
      <w:marLeft w:val="0"/>
      <w:marRight w:val="0"/>
      <w:marTop w:val="0"/>
      <w:marBottom w:val="0"/>
      <w:divBdr>
        <w:top w:val="none" w:sz="0" w:space="0" w:color="auto"/>
        <w:left w:val="none" w:sz="0" w:space="0" w:color="auto"/>
        <w:bottom w:val="none" w:sz="0" w:space="0" w:color="auto"/>
        <w:right w:val="none" w:sz="0" w:space="0" w:color="auto"/>
      </w:divBdr>
    </w:div>
    <w:div w:id="913248540">
      <w:bodyDiv w:val="1"/>
      <w:marLeft w:val="0"/>
      <w:marRight w:val="0"/>
      <w:marTop w:val="0"/>
      <w:marBottom w:val="0"/>
      <w:divBdr>
        <w:top w:val="none" w:sz="0" w:space="0" w:color="auto"/>
        <w:left w:val="none" w:sz="0" w:space="0" w:color="auto"/>
        <w:bottom w:val="none" w:sz="0" w:space="0" w:color="auto"/>
        <w:right w:val="none" w:sz="0" w:space="0" w:color="auto"/>
      </w:divBdr>
      <w:divsChild>
        <w:div w:id="1990015068">
          <w:marLeft w:val="0"/>
          <w:marRight w:val="0"/>
          <w:marTop w:val="0"/>
          <w:marBottom w:val="0"/>
          <w:divBdr>
            <w:top w:val="none" w:sz="0" w:space="0" w:color="auto"/>
            <w:left w:val="none" w:sz="0" w:space="0" w:color="auto"/>
            <w:bottom w:val="none" w:sz="0" w:space="0" w:color="auto"/>
            <w:right w:val="none" w:sz="0" w:space="0" w:color="auto"/>
          </w:divBdr>
        </w:div>
        <w:div w:id="1103646673">
          <w:marLeft w:val="0"/>
          <w:marRight w:val="0"/>
          <w:marTop w:val="0"/>
          <w:marBottom w:val="0"/>
          <w:divBdr>
            <w:top w:val="none" w:sz="0" w:space="0" w:color="auto"/>
            <w:left w:val="none" w:sz="0" w:space="0" w:color="auto"/>
            <w:bottom w:val="none" w:sz="0" w:space="0" w:color="auto"/>
            <w:right w:val="none" w:sz="0" w:space="0" w:color="auto"/>
          </w:divBdr>
        </w:div>
      </w:divsChild>
    </w:div>
    <w:div w:id="946159820">
      <w:bodyDiv w:val="1"/>
      <w:marLeft w:val="0"/>
      <w:marRight w:val="0"/>
      <w:marTop w:val="0"/>
      <w:marBottom w:val="0"/>
      <w:divBdr>
        <w:top w:val="none" w:sz="0" w:space="0" w:color="auto"/>
        <w:left w:val="none" w:sz="0" w:space="0" w:color="auto"/>
        <w:bottom w:val="none" w:sz="0" w:space="0" w:color="auto"/>
        <w:right w:val="none" w:sz="0" w:space="0" w:color="auto"/>
      </w:divBdr>
    </w:div>
    <w:div w:id="972753039">
      <w:bodyDiv w:val="1"/>
      <w:marLeft w:val="0"/>
      <w:marRight w:val="0"/>
      <w:marTop w:val="0"/>
      <w:marBottom w:val="0"/>
      <w:divBdr>
        <w:top w:val="none" w:sz="0" w:space="0" w:color="auto"/>
        <w:left w:val="none" w:sz="0" w:space="0" w:color="auto"/>
        <w:bottom w:val="none" w:sz="0" w:space="0" w:color="auto"/>
        <w:right w:val="none" w:sz="0" w:space="0" w:color="auto"/>
      </w:divBdr>
    </w:div>
    <w:div w:id="1020621152">
      <w:bodyDiv w:val="1"/>
      <w:marLeft w:val="0"/>
      <w:marRight w:val="0"/>
      <w:marTop w:val="0"/>
      <w:marBottom w:val="0"/>
      <w:divBdr>
        <w:top w:val="none" w:sz="0" w:space="0" w:color="auto"/>
        <w:left w:val="none" w:sz="0" w:space="0" w:color="auto"/>
        <w:bottom w:val="none" w:sz="0" w:space="0" w:color="auto"/>
        <w:right w:val="none" w:sz="0" w:space="0" w:color="auto"/>
      </w:divBdr>
    </w:div>
    <w:div w:id="1128888186">
      <w:bodyDiv w:val="1"/>
      <w:marLeft w:val="0"/>
      <w:marRight w:val="0"/>
      <w:marTop w:val="0"/>
      <w:marBottom w:val="0"/>
      <w:divBdr>
        <w:top w:val="none" w:sz="0" w:space="0" w:color="auto"/>
        <w:left w:val="none" w:sz="0" w:space="0" w:color="auto"/>
        <w:bottom w:val="none" w:sz="0" w:space="0" w:color="auto"/>
        <w:right w:val="none" w:sz="0" w:space="0" w:color="auto"/>
      </w:divBdr>
    </w:div>
    <w:div w:id="1136754029">
      <w:bodyDiv w:val="1"/>
      <w:marLeft w:val="0"/>
      <w:marRight w:val="0"/>
      <w:marTop w:val="0"/>
      <w:marBottom w:val="0"/>
      <w:divBdr>
        <w:top w:val="none" w:sz="0" w:space="0" w:color="auto"/>
        <w:left w:val="none" w:sz="0" w:space="0" w:color="auto"/>
        <w:bottom w:val="none" w:sz="0" w:space="0" w:color="auto"/>
        <w:right w:val="none" w:sz="0" w:space="0" w:color="auto"/>
      </w:divBdr>
    </w:div>
    <w:div w:id="1139952954">
      <w:bodyDiv w:val="1"/>
      <w:marLeft w:val="0"/>
      <w:marRight w:val="0"/>
      <w:marTop w:val="0"/>
      <w:marBottom w:val="0"/>
      <w:divBdr>
        <w:top w:val="none" w:sz="0" w:space="0" w:color="auto"/>
        <w:left w:val="none" w:sz="0" w:space="0" w:color="auto"/>
        <w:bottom w:val="none" w:sz="0" w:space="0" w:color="auto"/>
        <w:right w:val="none" w:sz="0" w:space="0" w:color="auto"/>
      </w:divBdr>
    </w:div>
    <w:div w:id="1272132621">
      <w:bodyDiv w:val="1"/>
      <w:marLeft w:val="0"/>
      <w:marRight w:val="0"/>
      <w:marTop w:val="0"/>
      <w:marBottom w:val="0"/>
      <w:divBdr>
        <w:top w:val="none" w:sz="0" w:space="0" w:color="auto"/>
        <w:left w:val="none" w:sz="0" w:space="0" w:color="auto"/>
        <w:bottom w:val="none" w:sz="0" w:space="0" w:color="auto"/>
        <w:right w:val="none" w:sz="0" w:space="0" w:color="auto"/>
      </w:divBdr>
    </w:div>
    <w:div w:id="1285767113">
      <w:bodyDiv w:val="1"/>
      <w:marLeft w:val="0"/>
      <w:marRight w:val="0"/>
      <w:marTop w:val="0"/>
      <w:marBottom w:val="0"/>
      <w:divBdr>
        <w:top w:val="none" w:sz="0" w:space="0" w:color="auto"/>
        <w:left w:val="none" w:sz="0" w:space="0" w:color="auto"/>
        <w:bottom w:val="none" w:sz="0" w:space="0" w:color="auto"/>
        <w:right w:val="none" w:sz="0" w:space="0" w:color="auto"/>
      </w:divBdr>
    </w:div>
    <w:div w:id="1291860388">
      <w:bodyDiv w:val="1"/>
      <w:marLeft w:val="0"/>
      <w:marRight w:val="0"/>
      <w:marTop w:val="0"/>
      <w:marBottom w:val="0"/>
      <w:divBdr>
        <w:top w:val="none" w:sz="0" w:space="0" w:color="auto"/>
        <w:left w:val="none" w:sz="0" w:space="0" w:color="auto"/>
        <w:bottom w:val="none" w:sz="0" w:space="0" w:color="auto"/>
        <w:right w:val="none" w:sz="0" w:space="0" w:color="auto"/>
      </w:divBdr>
    </w:div>
    <w:div w:id="1293249282">
      <w:bodyDiv w:val="1"/>
      <w:marLeft w:val="0"/>
      <w:marRight w:val="0"/>
      <w:marTop w:val="0"/>
      <w:marBottom w:val="0"/>
      <w:divBdr>
        <w:top w:val="none" w:sz="0" w:space="0" w:color="auto"/>
        <w:left w:val="none" w:sz="0" w:space="0" w:color="auto"/>
        <w:bottom w:val="none" w:sz="0" w:space="0" w:color="auto"/>
        <w:right w:val="none" w:sz="0" w:space="0" w:color="auto"/>
      </w:divBdr>
    </w:div>
    <w:div w:id="1300110570">
      <w:bodyDiv w:val="1"/>
      <w:marLeft w:val="0"/>
      <w:marRight w:val="0"/>
      <w:marTop w:val="0"/>
      <w:marBottom w:val="0"/>
      <w:divBdr>
        <w:top w:val="none" w:sz="0" w:space="0" w:color="auto"/>
        <w:left w:val="none" w:sz="0" w:space="0" w:color="auto"/>
        <w:bottom w:val="none" w:sz="0" w:space="0" w:color="auto"/>
        <w:right w:val="none" w:sz="0" w:space="0" w:color="auto"/>
      </w:divBdr>
    </w:div>
    <w:div w:id="1325932332">
      <w:bodyDiv w:val="1"/>
      <w:marLeft w:val="0"/>
      <w:marRight w:val="0"/>
      <w:marTop w:val="0"/>
      <w:marBottom w:val="0"/>
      <w:divBdr>
        <w:top w:val="none" w:sz="0" w:space="0" w:color="auto"/>
        <w:left w:val="none" w:sz="0" w:space="0" w:color="auto"/>
        <w:bottom w:val="none" w:sz="0" w:space="0" w:color="auto"/>
        <w:right w:val="none" w:sz="0" w:space="0" w:color="auto"/>
      </w:divBdr>
    </w:div>
    <w:div w:id="1326934724">
      <w:bodyDiv w:val="1"/>
      <w:marLeft w:val="0"/>
      <w:marRight w:val="0"/>
      <w:marTop w:val="0"/>
      <w:marBottom w:val="0"/>
      <w:divBdr>
        <w:top w:val="none" w:sz="0" w:space="0" w:color="auto"/>
        <w:left w:val="none" w:sz="0" w:space="0" w:color="auto"/>
        <w:bottom w:val="none" w:sz="0" w:space="0" w:color="auto"/>
        <w:right w:val="none" w:sz="0" w:space="0" w:color="auto"/>
      </w:divBdr>
    </w:div>
    <w:div w:id="1352341072">
      <w:bodyDiv w:val="1"/>
      <w:marLeft w:val="0"/>
      <w:marRight w:val="0"/>
      <w:marTop w:val="0"/>
      <w:marBottom w:val="0"/>
      <w:divBdr>
        <w:top w:val="none" w:sz="0" w:space="0" w:color="auto"/>
        <w:left w:val="none" w:sz="0" w:space="0" w:color="auto"/>
        <w:bottom w:val="none" w:sz="0" w:space="0" w:color="auto"/>
        <w:right w:val="none" w:sz="0" w:space="0" w:color="auto"/>
      </w:divBdr>
    </w:div>
    <w:div w:id="1410619505">
      <w:bodyDiv w:val="1"/>
      <w:marLeft w:val="0"/>
      <w:marRight w:val="0"/>
      <w:marTop w:val="0"/>
      <w:marBottom w:val="0"/>
      <w:divBdr>
        <w:top w:val="none" w:sz="0" w:space="0" w:color="auto"/>
        <w:left w:val="none" w:sz="0" w:space="0" w:color="auto"/>
        <w:bottom w:val="none" w:sz="0" w:space="0" w:color="auto"/>
        <w:right w:val="none" w:sz="0" w:space="0" w:color="auto"/>
      </w:divBdr>
    </w:div>
    <w:div w:id="1415318769">
      <w:bodyDiv w:val="1"/>
      <w:marLeft w:val="0"/>
      <w:marRight w:val="0"/>
      <w:marTop w:val="0"/>
      <w:marBottom w:val="0"/>
      <w:divBdr>
        <w:top w:val="none" w:sz="0" w:space="0" w:color="auto"/>
        <w:left w:val="none" w:sz="0" w:space="0" w:color="auto"/>
        <w:bottom w:val="none" w:sz="0" w:space="0" w:color="auto"/>
        <w:right w:val="none" w:sz="0" w:space="0" w:color="auto"/>
      </w:divBdr>
    </w:div>
    <w:div w:id="1424300247">
      <w:bodyDiv w:val="1"/>
      <w:marLeft w:val="0"/>
      <w:marRight w:val="0"/>
      <w:marTop w:val="0"/>
      <w:marBottom w:val="0"/>
      <w:divBdr>
        <w:top w:val="none" w:sz="0" w:space="0" w:color="auto"/>
        <w:left w:val="none" w:sz="0" w:space="0" w:color="auto"/>
        <w:bottom w:val="none" w:sz="0" w:space="0" w:color="auto"/>
        <w:right w:val="none" w:sz="0" w:space="0" w:color="auto"/>
      </w:divBdr>
    </w:div>
    <w:div w:id="1429543847">
      <w:bodyDiv w:val="1"/>
      <w:marLeft w:val="0"/>
      <w:marRight w:val="0"/>
      <w:marTop w:val="0"/>
      <w:marBottom w:val="0"/>
      <w:divBdr>
        <w:top w:val="none" w:sz="0" w:space="0" w:color="auto"/>
        <w:left w:val="none" w:sz="0" w:space="0" w:color="auto"/>
        <w:bottom w:val="none" w:sz="0" w:space="0" w:color="auto"/>
        <w:right w:val="none" w:sz="0" w:space="0" w:color="auto"/>
      </w:divBdr>
    </w:div>
    <w:div w:id="1461875352">
      <w:bodyDiv w:val="1"/>
      <w:marLeft w:val="0"/>
      <w:marRight w:val="0"/>
      <w:marTop w:val="0"/>
      <w:marBottom w:val="0"/>
      <w:divBdr>
        <w:top w:val="none" w:sz="0" w:space="0" w:color="auto"/>
        <w:left w:val="none" w:sz="0" w:space="0" w:color="auto"/>
        <w:bottom w:val="none" w:sz="0" w:space="0" w:color="auto"/>
        <w:right w:val="none" w:sz="0" w:space="0" w:color="auto"/>
      </w:divBdr>
    </w:div>
    <w:div w:id="1489591551">
      <w:bodyDiv w:val="1"/>
      <w:marLeft w:val="0"/>
      <w:marRight w:val="0"/>
      <w:marTop w:val="0"/>
      <w:marBottom w:val="0"/>
      <w:divBdr>
        <w:top w:val="none" w:sz="0" w:space="0" w:color="auto"/>
        <w:left w:val="none" w:sz="0" w:space="0" w:color="auto"/>
        <w:bottom w:val="none" w:sz="0" w:space="0" w:color="auto"/>
        <w:right w:val="none" w:sz="0" w:space="0" w:color="auto"/>
      </w:divBdr>
    </w:div>
    <w:div w:id="1499348737">
      <w:bodyDiv w:val="1"/>
      <w:marLeft w:val="0"/>
      <w:marRight w:val="0"/>
      <w:marTop w:val="0"/>
      <w:marBottom w:val="0"/>
      <w:divBdr>
        <w:top w:val="none" w:sz="0" w:space="0" w:color="auto"/>
        <w:left w:val="none" w:sz="0" w:space="0" w:color="auto"/>
        <w:bottom w:val="none" w:sz="0" w:space="0" w:color="auto"/>
        <w:right w:val="none" w:sz="0" w:space="0" w:color="auto"/>
      </w:divBdr>
    </w:div>
    <w:div w:id="1505634707">
      <w:bodyDiv w:val="1"/>
      <w:marLeft w:val="0"/>
      <w:marRight w:val="0"/>
      <w:marTop w:val="0"/>
      <w:marBottom w:val="0"/>
      <w:divBdr>
        <w:top w:val="none" w:sz="0" w:space="0" w:color="auto"/>
        <w:left w:val="none" w:sz="0" w:space="0" w:color="auto"/>
        <w:bottom w:val="none" w:sz="0" w:space="0" w:color="auto"/>
        <w:right w:val="none" w:sz="0" w:space="0" w:color="auto"/>
      </w:divBdr>
    </w:div>
    <w:div w:id="1583682125">
      <w:bodyDiv w:val="1"/>
      <w:marLeft w:val="0"/>
      <w:marRight w:val="0"/>
      <w:marTop w:val="0"/>
      <w:marBottom w:val="0"/>
      <w:divBdr>
        <w:top w:val="none" w:sz="0" w:space="0" w:color="auto"/>
        <w:left w:val="none" w:sz="0" w:space="0" w:color="auto"/>
        <w:bottom w:val="none" w:sz="0" w:space="0" w:color="auto"/>
        <w:right w:val="none" w:sz="0" w:space="0" w:color="auto"/>
      </w:divBdr>
    </w:div>
    <w:div w:id="1613240257">
      <w:bodyDiv w:val="1"/>
      <w:marLeft w:val="0"/>
      <w:marRight w:val="0"/>
      <w:marTop w:val="0"/>
      <w:marBottom w:val="0"/>
      <w:divBdr>
        <w:top w:val="none" w:sz="0" w:space="0" w:color="auto"/>
        <w:left w:val="none" w:sz="0" w:space="0" w:color="auto"/>
        <w:bottom w:val="none" w:sz="0" w:space="0" w:color="auto"/>
        <w:right w:val="none" w:sz="0" w:space="0" w:color="auto"/>
      </w:divBdr>
    </w:div>
    <w:div w:id="1656103570">
      <w:bodyDiv w:val="1"/>
      <w:marLeft w:val="0"/>
      <w:marRight w:val="0"/>
      <w:marTop w:val="0"/>
      <w:marBottom w:val="0"/>
      <w:divBdr>
        <w:top w:val="none" w:sz="0" w:space="0" w:color="auto"/>
        <w:left w:val="none" w:sz="0" w:space="0" w:color="auto"/>
        <w:bottom w:val="none" w:sz="0" w:space="0" w:color="auto"/>
        <w:right w:val="none" w:sz="0" w:space="0" w:color="auto"/>
      </w:divBdr>
    </w:div>
    <w:div w:id="1767773561">
      <w:bodyDiv w:val="1"/>
      <w:marLeft w:val="0"/>
      <w:marRight w:val="0"/>
      <w:marTop w:val="0"/>
      <w:marBottom w:val="0"/>
      <w:divBdr>
        <w:top w:val="none" w:sz="0" w:space="0" w:color="auto"/>
        <w:left w:val="none" w:sz="0" w:space="0" w:color="auto"/>
        <w:bottom w:val="none" w:sz="0" w:space="0" w:color="auto"/>
        <w:right w:val="none" w:sz="0" w:space="0" w:color="auto"/>
      </w:divBdr>
    </w:div>
    <w:div w:id="1808670498">
      <w:bodyDiv w:val="1"/>
      <w:marLeft w:val="0"/>
      <w:marRight w:val="0"/>
      <w:marTop w:val="0"/>
      <w:marBottom w:val="0"/>
      <w:divBdr>
        <w:top w:val="none" w:sz="0" w:space="0" w:color="auto"/>
        <w:left w:val="none" w:sz="0" w:space="0" w:color="auto"/>
        <w:bottom w:val="none" w:sz="0" w:space="0" w:color="auto"/>
        <w:right w:val="none" w:sz="0" w:space="0" w:color="auto"/>
      </w:divBdr>
    </w:div>
    <w:div w:id="1816683424">
      <w:bodyDiv w:val="1"/>
      <w:marLeft w:val="0"/>
      <w:marRight w:val="0"/>
      <w:marTop w:val="0"/>
      <w:marBottom w:val="0"/>
      <w:divBdr>
        <w:top w:val="none" w:sz="0" w:space="0" w:color="auto"/>
        <w:left w:val="none" w:sz="0" w:space="0" w:color="auto"/>
        <w:bottom w:val="none" w:sz="0" w:space="0" w:color="auto"/>
        <w:right w:val="none" w:sz="0" w:space="0" w:color="auto"/>
      </w:divBdr>
      <w:divsChild>
        <w:div w:id="598952694">
          <w:marLeft w:val="0"/>
          <w:marRight w:val="0"/>
          <w:marTop w:val="0"/>
          <w:marBottom w:val="0"/>
          <w:divBdr>
            <w:top w:val="none" w:sz="0" w:space="0" w:color="auto"/>
            <w:left w:val="none" w:sz="0" w:space="0" w:color="auto"/>
            <w:bottom w:val="none" w:sz="0" w:space="0" w:color="auto"/>
            <w:right w:val="none" w:sz="0" w:space="0" w:color="auto"/>
          </w:divBdr>
        </w:div>
      </w:divsChild>
    </w:div>
    <w:div w:id="1856337391">
      <w:bodyDiv w:val="1"/>
      <w:marLeft w:val="0"/>
      <w:marRight w:val="0"/>
      <w:marTop w:val="0"/>
      <w:marBottom w:val="0"/>
      <w:divBdr>
        <w:top w:val="none" w:sz="0" w:space="0" w:color="auto"/>
        <w:left w:val="none" w:sz="0" w:space="0" w:color="auto"/>
        <w:bottom w:val="none" w:sz="0" w:space="0" w:color="auto"/>
        <w:right w:val="none" w:sz="0" w:space="0" w:color="auto"/>
      </w:divBdr>
    </w:div>
    <w:div w:id="1860654748">
      <w:bodyDiv w:val="1"/>
      <w:marLeft w:val="0"/>
      <w:marRight w:val="0"/>
      <w:marTop w:val="0"/>
      <w:marBottom w:val="0"/>
      <w:divBdr>
        <w:top w:val="none" w:sz="0" w:space="0" w:color="auto"/>
        <w:left w:val="none" w:sz="0" w:space="0" w:color="auto"/>
        <w:bottom w:val="none" w:sz="0" w:space="0" w:color="auto"/>
        <w:right w:val="none" w:sz="0" w:space="0" w:color="auto"/>
      </w:divBdr>
    </w:div>
    <w:div w:id="1885167956">
      <w:bodyDiv w:val="1"/>
      <w:marLeft w:val="0"/>
      <w:marRight w:val="0"/>
      <w:marTop w:val="0"/>
      <w:marBottom w:val="0"/>
      <w:divBdr>
        <w:top w:val="none" w:sz="0" w:space="0" w:color="auto"/>
        <w:left w:val="none" w:sz="0" w:space="0" w:color="auto"/>
        <w:bottom w:val="none" w:sz="0" w:space="0" w:color="auto"/>
        <w:right w:val="none" w:sz="0" w:space="0" w:color="auto"/>
      </w:divBdr>
    </w:div>
    <w:div w:id="1902249832">
      <w:bodyDiv w:val="1"/>
      <w:marLeft w:val="0"/>
      <w:marRight w:val="0"/>
      <w:marTop w:val="0"/>
      <w:marBottom w:val="0"/>
      <w:divBdr>
        <w:top w:val="none" w:sz="0" w:space="0" w:color="auto"/>
        <w:left w:val="none" w:sz="0" w:space="0" w:color="auto"/>
        <w:bottom w:val="none" w:sz="0" w:space="0" w:color="auto"/>
        <w:right w:val="none" w:sz="0" w:space="0" w:color="auto"/>
      </w:divBdr>
      <w:divsChild>
        <w:div w:id="1778328483">
          <w:marLeft w:val="0"/>
          <w:marRight w:val="0"/>
          <w:marTop w:val="0"/>
          <w:marBottom w:val="0"/>
          <w:divBdr>
            <w:top w:val="none" w:sz="0" w:space="0" w:color="auto"/>
            <w:left w:val="none" w:sz="0" w:space="0" w:color="auto"/>
            <w:bottom w:val="none" w:sz="0" w:space="0" w:color="auto"/>
            <w:right w:val="none" w:sz="0" w:space="0" w:color="auto"/>
          </w:divBdr>
        </w:div>
        <w:div w:id="843321201">
          <w:marLeft w:val="0"/>
          <w:marRight w:val="0"/>
          <w:marTop w:val="0"/>
          <w:marBottom w:val="0"/>
          <w:divBdr>
            <w:top w:val="none" w:sz="0" w:space="0" w:color="auto"/>
            <w:left w:val="none" w:sz="0" w:space="0" w:color="auto"/>
            <w:bottom w:val="none" w:sz="0" w:space="0" w:color="auto"/>
            <w:right w:val="none" w:sz="0" w:space="0" w:color="auto"/>
          </w:divBdr>
        </w:div>
      </w:divsChild>
    </w:div>
    <w:div w:id="1903440466">
      <w:bodyDiv w:val="1"/>
      <w:marLeft w:val="0"/>
      <w:marRight w:val="0"/>
      <w:marTop w:val="0"/>
      <w:marBottom w:val="0"/>
      <w:divBdr>
        <w:top w:val="none" w:sz="0" w:space="0" w:color="auto"/>
        <w:left w:val="none" w:sz="0" w:space="0" w:color="auto"/>
        <w:bottom w:val="none" w:sz="0" w:space="0" w:color="auto"/>
        <w:right w:val="none" w:sz="0" w:space="0" w:color="auto"/>
      </w:divBdr>
    </w:div>
    <w:div w:id="1968076975">
      <w:bodyDiv w:val="1"/>
      <w:marLeft w:val="0"/>
      <w:marRight w:val="0"/>
      <w:marTop w:val="0"/>
      <w:marBottom w:val="0"/>
      <w:divBdr>
        <w:top w:val="none" w:sz="0" w:space="0" w:color="auto"/>
        <w:left w:val="none" w:sz="0" w:space="0" w:color="auto"/>
        <w:bottom w:val="none" w:sz="0" w:space="0" w:color="auto"/>
        <w:right w:val="none" w:sz="0" w:space="0" w:color="auto"/>
      </w:divBdr>
      <w:divsChild>
        <w:div w:id="1939605131">
          <w:marLeft w:val="0"/>
          <w:marRight w:val="0"/>
          <w:marTop w:val="0"/>
          <w:marBottom w:val="0"/>
          <w:divBdr>
            <w:top w:val="none" w:sz="0" w:space="0" w:color="auto"/>
            <w:left w:val="none" w:sz="0" w:space="0" w:color="auto"/>
            <w:bottom w:val="none" w:sz="0" w:space="0" w:color="auto"/>
            <w:right w:val="none" w:sz="0" w:space="0" w:color="auto"/>
          </w:divBdr>
        </w:div>
        <w:div w:id="264843761">
          <w:marLeft w:val="0"/>
          <w:marRight w:val="0"/>
          <w:marTop w:val="0"/>
          <w:marBottom w:val="0"/>
          <w:divBdr>
            <w:top w:val="none" w:sz="0" w:space="0" w:color="auto"/>
            <w:left w:val="none" w:sz="0" w:space="0" w:color="auto"/>
            <w:bottom w:val="none" w:sz="0" w:space="0" w:color="auto"/>
            <w:right w:val="none" w:sz="0" w:space="0" w:color="auto"/>
          </w:divBdr>
        </w:div>
      </w:divsChild>
    </w:div>
    <w:div w:id="2015452882">
      <w:bodyDiv w:val="1"/>
      <w:marLeft w:val="0"/>
      <w:marRight w:val="0"/>
      <w:marTop w:val="0"/>
      <w:marBottom w:val="0"/>
      <w:divBdr>
        <w:top w:val="none" w:sz="0" w:space="0" w:color="auto"/>
        <w:left w:val="none" w:sz="0" w:space="0" w:color="auto"/>
        <w:bottom w:val="none" w:sz="0" w:space="0" w:color="auto"/>
        <w:right w:val="none" w:sz="0" w:space="0" w:color="auto"/>
      </w:divBdr>
    </w:div>
    <w:div w:id="2031642873">
      <w:bodyDiv w:val="1"/>
      <w:marLeft w:val="0"/>
      <w:marRight w:val="0"/>
      <w:marTop w:val="0"/>
      <w:marBottom w:val="0"/>
      <w:divBdr>
        <w:top w:val="none" w:sz="0" w:space="0" w:color="auto"/>
        <w:left w:val="none" w:sz="0" w:space="0" w:color="auto"/>
        <w:bottom w:val="none" w:sz="0" w:space="0" w:color="auto"/>
        <w:right w:val="none" w:sz="0" w:space="0" w:color="auto"/>
      </w:divBdr>
    </w:div>
    <w:div w:id="2076588078">
      <w:bodyDiv w:val="1"/>
      <w:marLeft w:val="0"/>
      <w:marRight w:val="0"/>
      <w:marTop w:val="0"/>
      <w:marBottom w:val="0"/>
      <w:divBdr>
        <w:top w:val="none" w:sz="0" w:space="0" w:color="auto"/>
        <w:left w:val="none" w:sz="0" w:space="0" w:color="auto"/>
        <w:bottom w:val="none" w:sz="0" w:space="0" w:color="auto"/>
        <w:right w:val="none" w:sz="0" w:space="0" w:color="auto"/>
      </w:divBdr>
    </w:div>
    <w:div w:id="2128035732">
      <w:bodyDiv w:val="1"/>
      <w:marLeft w:val="0"/>
      <w:marRight w:val="0"/>
      <w:marTop w:val="0"/>
      <w:marBottom w:val="0"/>
      <w:divBdr>
        <w:top w:val="none" w:sz="0" w:space="0" w:color="auto"/>
        <w:left w:val="none" w:sz="0" w:space="0" w:color="auto"/>
        <w:bottom w:val="none" w:sz="0" w:space="0" w:color="auto"/>
        <w:right w:val="none" w:sz="0" w:space="0" w:color="auto"/>
      </w:divBdr>
      <w:divsChild>
        <w:div w:id="81681318">
          <w:marLeft w:val="0"/>
          <w:marRight w:val="0"/>
          <w:marTop w:val="0"/>
          <w:marBottom w:val="0"/>
          <w:divBdr>
            <w:top w:val="none" w:sz="0" w:space="0" w:color="auto"/>
            <w:left w:val="none" w:sz="0" w:space="0" w:color="auto"/>
            <w:bottom w:val="none" w:sz="0" w:space="0" w:color="auto"/>
            <w:right w:val="none" w:sz="0" w:space="0" w:color="auto"/>
          </w:divBdr>
        </w:div>
        <w:div w:id="342511698">
          <w:marLeft w:val="0"/>
          <w:marRight w:val="0"/>
          <w:marTop w:val="0"/>
          <w:marBottom w:val="0"/>
          <w:divBdr>
            <w:top w:val="none" w:sz="0" w:space="0" w:color="auto"/>
            <w:left w:val="none" w:sz="0" w:space="0" w:color="auto"/>
            <w:bottom w:val="none" w:sz="0" w:space="0" w:color="auto"/>
            <w:right w:val="none" w:sz="0" w:space="0" w:color="auto"/>
          </w:divBdr>
        </w:div>
      </w:divsChild>
    </w:div>
    <w:div w:id="2134904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l.acm.org/doi/abs/10.1145/2939672.2939785" TargetMode="External"/><Relationship Id="rId18" Type="http://schemas.openxmlformats.org/officeDocument/2006/relationships/image" Target="media/image2.png"/><Relationship Id="rId26" Type="http://schemas.openxmlformats.org/officeDocument/2006/relationships/hyperlink" Target="https://arxiv.org/abs/1802.03888" TargetMode="External"/><Relationship Id="rId39" Type="http://schemas.openxmlformats.org/officeDocument/2006/relationships/header" Target="header1.xml"/><Relationship Id="rId21" Type="http://schemas.openxmlformats.org/officeDocument/2006/relationships/image" Target="media/image4.png"/><Relationship Id="rId34" Type="http://schemas.openxmlformats.org/officeDocument/2006/relationships/hyperlink" Target="https://github.com/TrainingByPackt/Data-Science-Projects-with-Python/blob/master/Lesson06/Lesson06.ipynb" TargetMode="External"/><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l.acm.org/doi/abs/10.1145/2939672.2939785" TargetMode="Externa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hyperlink" Target="https://xgboost.readthedocs.io/en/latest/parameter.html" TargetMode="External"/><Relationship Id="rId31" Type="http://schemas.openxmlformats.org/officeDocument/2006/relationships/image" Target="media/image12.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microsoft.com/office/2018/08/relationships/commentsExtensible" Target="commentsExtensible.xml"/><Relationship Id="rId25" Type="http://schemas.openxmlformats.org/officeDocument/2006/relationships/hyperlink" Target="https://arxiv.org/abs/1705.07874" TargetMode="External"/><Relationship Id="rId33" Type="http://schemas.openxmlformats.org/officeDocument/2006/relationships/image" Target="media/image14.png"/><Relationship Id="rId38" Type="http://schemas.openxmlformats.org/officeDocument/2006/relationships/image" Target="media/image18.png"/><Relationship Id="rId46" Type="http://schemas.microsoft.com/office/2011/relationships/people" Target="people.xml"/><Relationship Id="rId20" Type="http://schemas.openxmlformats.org/officeDocument/2006/relationships/image" Target="media/image3.png"/><Relationship Id="rId4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ha%20Jha\Downloads\New%20Template_Oct19_v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8119ECD93F4E24594AEE696E30DD4CA" ma:contentTypeVersion="12" ma:contentTypeDescription="Create a new document." ma:contentTypeScope="" ma:versionID="529c5c3a71f3f674097bbae651e7e719">
  <xsd:schema xmlns:xsd="http://www.w3.org/2001/XMLSchema" xmlns:xs="http://www.w3.org/2001/XMLSchema" xmlns:p="http://schemas.microsoft.com/office/2006/metadata/properties" xmlns:ns2="e44254e3-c256-40ab-8674-cbe81c551e50" xmlns:ns3="6e1ef183-dc54-4d91-b8c6-4df9e41f553a" targetNamespace="http://schemas.microsoft.com/office/2006/metadata/properties" ma:root="true" ma:fieldsID="132207b8a6739452a41e6516d0fe1f7f" ns2:_="" ns3:_="">
    <xsd:import namespace="e44254e3-c256-40ab-8674-cbe81c551e50"/>
    <xsd:import namespace="6e1ef183-dc54-4d91-b8c6-4df9e41f55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54e3-c256-40ab-8674-cbe81c551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1ef183-dc54-4d91-b8c6-4df9e41f55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haredWithUsers xmlns="6e1ef183-dc54-4d91-b8c6-4df9e41f553a">
      <UserInfo>
        <DisplayName/>
        <AccountId xsi:nil="true"/>
        <AccountType/>
      </UserInfo>
    </SharedWithUsers>
  </documentManagement>
</p:properties>
</file>

<file path=customXml/itemProps1.xml><?xml version="1.0" encoding="utf-8"?>
<ds:datastoreItem xmlns:ds="http://schemas.openxmlformats.org/officeDocument/2006/customXml" ds:itemID="{ABB741E1-B10C-422B-9367-1168115E3CA3}">
  <ds:schemaRefs>
    <ds:schemaRef ds:uri="http://schemas.microsoft.com/sharepoint/v3/contenttype/forms"/>
  </ds:schemaRefs>
</ds:datastoreItem>
</file>

<file path=customXml/itemProps2.xml><?xml version="1.0" encoding="utf-8"?>
<ds:datastoreItem xmlns:ds="http://schemas.openxmlformats.org/officeDocument/2006/customXml" ds:itemID="{7AA211DD-64FB-4F9E-9187-727D2EA98C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54e3-c256-40ab-8674-cbe81c551e50"/>
    <ds:schemaRef ds:uri="6e1ef183-dc54-4d91-b8c6-4df9e41f55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ECAFDF-753C-45F5-BA89-B8AD5C84D362}">
  <ds:schemaRefs>
    <ds:schemaRef ds:uri="http://schemas.openxmlformats.org/officeDocument/2006/bibliography"/>
  </ds:schemaRefs>
</ds:datastoreItem>
</file>

<file path=customXml/itemProps4.xml><?xml version="1.0" encoding="utf-8"?>
<ds:datastoreItem xmlns:ds="http://schemas.openxmlformats.org/officeDocument/2006/customXml" ds:itemID="{EC89074D-9BB7-4A1F-B352-568E99C796D9}">
  <ds:schemaRefs>
    <ds:schemaRef ds:uri="http://schemas.microsoft.com/office/2006/metadata/properties"/>
    <ds:schemaRef ds:uri="http://schemas.microsoft.com/office/infopath/2007/PartnerControls"/>
    <ds:schemaRef ds:uri="6e1ef183-dc54-4d91-b8c6-4df9e41f553a"/>
  </ds:schemaRefs>
</ds:datastoreItem>
</file>

<file path=docProps/app.xml><?xml version="1.0" encoding="utf-8"?>
<Properties xmlns="http://schemas.openxmlformats.org/officeDocument/2006/extended-properties" xmlns:vt="http://schemas.openxmlformats.org/officeDocument/2006/docPropsVTypes">
  <Template>New Template_Oct19_v2</Template>
  <TotalTime>134</TotalTime>
  <Pages>36</Pages>
  <Words>12348</Words>
  <Characters>70390</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Harvard University</Company>
  <LinksUpToDate>false</LinksUpToDate>
  <CharactersWithSpaces>82573</CharactersWithSpaces>
  <SharedDoc>false</SharedDoc>
  <HLinks>
    <vt:vector size="42" baseType="variant">
      <vt:variant>
        <vt:i4>6488120</vt:i4>
      </vt:variant>
      <vt:variant>
        <vt:i4>18</vt:i4>
      </vt:variant>
      <vt:variant>
        <vt:i4>0</vt:i4>
      </vt:variant>
      <vt:variant>
        <vt:i4>5</vt:i4>
      </vt:variant>
      <vt:variant>
        <vt:lpwstr>https://public.tableau.com/</vt:lpwstr>
      </vt:variant>
      <vt:variant>
        <vt:lpwstr/>
      </vt:variant>
      <vt:variant>
        <vt:i4>7536676</vt:i4>
      </vt:variant>
      <vt:variant>
        <vt:i4>15</vt:i4>
      </vt:variant>
      <vt:variant>
        <vt:i4>0</vt:i4>
      </vt:variant>
      <vt:variant>
        <vt:i4>5</vt:i4>
      </vt:variant>
      <vt:variant>
        <vt:lpwstr>https://github.com/jcgillet/TableauBook/raw/master/World Indicators.tde</vt:lpwstr>
      </vt:variant>
      <vt:variant>
        <vt:lpwstr/>
      </vt:variant>
      <vt:variant>
        <vt:i4>2031636</vt:i4>
      </vt:variant>
      <vt:variant>
        <vt:i4>12</vt:i4>
      </vt:variant>
      <vt:variant>
        <vt:i4>0</vt:i4>
      </vt:variant>
      <vt:variant>
        <vt:i4>5</vt:i4>
      </vt:variant>
      <vt:variant>
        <vt:lpwstr>https://www.tableau.com/products/reader/download</vt:lpwstr>
      </vt:variant>
      <vt:variant>
        <vt:lpwstr/>
      </vt:variant>
      <vt:variant>
        <vt:i4>8060974</vt:i4>
      </vt:variant>
      <vt:variant>
        <vt:i4>9</vt:i4>
      </vt:variant>
      <vt:variant>
        <vt:i4>0</vt:i4>
      </vt:variant>
      <vt:variant>
        <vt:i4>5</vt:i4>
      </vt:variant>
      <vt:variant>
        <vt:lpwstr>https://online.tableau.com/</vt:lpwstr>
      </vt:variant>
      <vt:variant>
        <vt:lpwstr/>
      </vt:variant>
      <vt:variant>
        <vt:i4>6488120</vt:i4>
      </vt:variant>
      <vt:variant>
        <vt:i4>6</vt:i4>
      </vt:variant>
      <vt:variant>
        <vt:i4>0</vt:i4>
      </vt:variant>
      <vt:variant>
        <vt:i4>5</vt:i4>
      </vt:variant>
      <vt:variant>
        <vt:lpwstr>https://public.tableau.com/</vt:lpwstr>
      </vt:variant>
      <vt:variant>
        <vt:lpwstr/>
      </vt:variant>
      <vt:variant>
        <vt:i4>3932283</vt:i4>
      </vt:variant>
      <vt:variant>
        <vt:i4>3</vt:i4>
      </vt:variant>
      <vt:variant>
        <vt:i4>0</vt:i4>
      </vt:variant>
      <vt:variant>
        <vt:i4>5</vt:i4>
      </vt:variant>
      <vt:variant>
        <vt:lpwstr>https://community.tableau.com/docs/DOC-1236</vt:lpwstr>
      </vt:variant>
      <vt:variant>
        <vt:lpwstr/>
      </vt:variant>
      <vt:variant>
        <vt:i4>3932283</vt:i4>
      </vt:variant>
      <vt:variant>
        <vt:i4>0</vt:i4>
      </vt:variant>
      <vt:variant>
        <vt:i4>0</vt:i4>
      </vt:variant>
      <vt:variant>
        <vt:i4>5</vt:i4>
      </vt:variant>
      <vt:variant>
        <vt:lpwstr>https://community.tableau.com/docs/DOC-1236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Snehal Tambe</dc:creator>
  <cp:lastModifiedBy>Ashish Mahesh Jain</cp:lastModifiedBy>
  <cp:revision>66</cp:revision>
  <dcterms:created xsi:type="dcterms:W3CDTF">2021-06-10T00:22:00Z</dcterms:created>
  <dcterms:modified xsi:type="dcterms:W3CDTF">2021-07-02T08:31:00Z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0x010100B8119ECD93F4E24594AEE696E30DD4CA</vt:lpwstr>
  </property>
  <property fmtid="{D5CDD505-2E9C-101B-9397-08002B2CF9AE}" pid="3" name="ComplianceAssetId">
    <vt:lpwstr/>
  </property>
</Properties>
</file>